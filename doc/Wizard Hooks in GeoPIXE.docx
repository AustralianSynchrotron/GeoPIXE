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C10C5" w14:textId="77777777" w:rsidR="00BF78C6" w:rsidRDefault="00AB174D" w:rsidP="00AB174D">
      <w:pPr>
        <w:pStyle w:val="Heading1"/>
      </w:pPr>
      <w:bookmarkStart w:id="0" w:name="_Toc418871276"/>
      <w:r>
        <w:t>Wizard Hooks in GeoPIXE</w:t>
      </w:r>
      <w:bookmarkEnd w:id="0"/>
    </w:p>
    <w:p w14:paraId="0EAC3B66" w14:textId="77777777" w:rsidR="00662625" w:rsidRPr="00662625" w:rsidRDefault="00662625" w:rsidP="00662625">
      <w:pPr>
        <w:rPr>
          <w:lang w:eastAsia="ja-JP"/>
        </w:rPr>
      </w:pPr>
      <w:r>
        <w:rPr>
          <w:lang w:eastAsia="ja-JP"/>
        </w:rPr>
        <w:t>Command in GeoPIXE can be accessed using hooks</w:t>
      </w:r>
      <w:r w:rsidR="00D72AFC">
        <w:rPr>
          <w:lang w:eastAsia="ja-JP"/>
        </w:rPr>
        <w:t xml:space="preserve"> using the Notify mechanism, which send an event to the destination window. A broadcast Notify is used, which means that any window of the type requested will receive and act on the request. This keeps the mechanism easy to use. However, for this reason, make sure you only have one of each window open (e.g. no Image window clones), as all would act on a command.</w:t>
      </w:r>
    </w:p>
    <w:sdt>
      <w:sdtPr>
        <w:rPr>
          <w:rFonts w:ascii="Calibri" w:eastAsiaTheme="minorHAnsi" w:hAnsi="Calibri" w:cs="Times New Roman"/>
          <w:b w:val="0"/>
          <w:bCs w:val="0"/>
          <w:color w:val="auto"/>
          <w:sz w:val="22"/>
          <w:szCs w:val="22"/>
          <w:lang w:val="en-AU" w:eastAsia="en-AU"/>
        </w:rPr>
        <w:id w:val="943643404"/>
        <w:docPartObj>
          <w:docPartGallery w:val="Table of Contents"/>
          <w:docPartUnique/>
        </w:docPartObj>
      </w:sdtPr>
      <w:sdtContent>
        <w:p w14:paraId="006F65D7" w14:textId="77777777" w:rsidR="00AB174D" w:rsidRDefault="00AB174D" w:rsidP="00AB174D">
          <w:pPr>
            <w:pStyle w:val="TOCHeading"/>
          </w:pPr>
          <w:r>
            <w:t>Contents</w:t>
          </w:r>
        </w:p>
        <w:p w14:paraId="4CA29BE8" w14:textId="7CCA0933" w:rsidR="00471001" w:rsidRDefault="00FB04E0">
          <w:pPr>
            <w:pStyle w:val="TOC1"/>
            <w:tabs>
              <w:tab w:val="right" w:leader="dot" w:pos="9736"/>
            </w:tabs>
            <w:rPr>
              <w:rFonts w:asciiTheme="minorHAnsi" w:eastAsiaTheme="minorEastAsia" w:hAnsiTheme="minorHAnsi" w:cstheme="minorBidi"/>
              <w:noProof/>
            </w:rPr>
          </w:pPr>
          <w:r>
            <w:fldChar w:fldCharType="begin"/>
          </w:r>
          <w:r w:rsidR="00AB174D">
            <w:instrText xml:space="preserve"> TOC \o "1-3" \h \z \u </w:instrText>
          </w:r>
          <w:r>
            <w:fldChar w:fldCharType="separate"/>
          </w:r>
          <w:hyperlink w:anchor="_Toc418871276" w:history="1">
            <w:r w:rsidR="00471001" w:rsidRPr="0099726E">
              <w:rPr>
                <w:rStyle w:val="Hyperlink"/>
                <w:noProof/>
              </w:rPr>
              <w:t>Wizard Hooks in GeoPIXE</w:t>
            </w:r>
            <w:r w:rsidR="00471001">
              <w:rPr>
                <w:noProof/>
                <w:webHidden/>
              </w:rPr>
              <w:tab/>
            </w:r>
            <w:r>
              <w:rPr>
                <w:noProof/>
                <w:webHidden/>
              </w:rPr>
              <w:fldChar w:fldCharType="begin"/>
            </w:r>
            <w:r w:rsidR="00471001">
              <w:rPr>
                <w:noProof/>
                <w:webHidden/>
              </w:rPr>
              <w:instrText xml:space="preserve"> PAGEREF _Toc418871276 \h </w:instrText>
            </w:r>
            <w:r>
              <w:rPr>
                <w:noProof/>
                <w:webHidden/>
              </w:rPr>
            </w:r>
            <w:r>
              <w:rPr>
                <w:noProof/>
                <w:webHidden/>
              </w:rPr>
              <w:fldChar w:fldCharType="separate"/>
            </w:r>
            <w:r w:rsidR="009826A4">
              <w:rPr>
                <w:noProof/>
                <w:webHidden/>
              </w:rPr>
              <w:t>1</w:t>
            </w:r>
            <w:r>
              <w:rPr>
                <w:noProof/>
                <w:webHidden/>
              </w:rPr>
              <w:fldChar w:fldCharType="end"/>
            </w:r>
          </w:hyperlink>
        </w:p>
        <w:p w14:paraId="1543F2F8" w14:textId="620EFF11" w:rsidR="00471001" w:rsidRDefault="00000000">
          <w:pPr>
            <w:pStyle w:val="TOC2"/>
            <w:tabs>
              <w:tab w:val="right" w:leader="dot" w:pos="9736"/>
            </w:tabs>
            <w:rPr>
              <w:rFonts w:asciiTheme="minorHAnsi" w:eastAsiaTheme="minorEastAsia" w:hAnsiTheme="minorHAnsi" w:cstheme="minorBidi"/>
              <w:noProof/>
              <w:sz w:val="22"/>
              <w:szCs w:val="22"/>
              <w:lang w:eastAsia="en-AU"/>
            </w:rPr>
          </w:pPr>
          <w:hyperlink w:anchor="_Toc418871277" w:history="1">
            <w:r w:rsidR="00471001" w:rsidRPr="0099726E">
              <w:rPr>
                <w:rStyle w:val="Hyperlink"/>
                <w:noProof/>
              </w:rPr>
              <w:t>Window Names</w:t>
            </w:r>
            <w:r w:rsidR="00471001">
              <w:rPr>
                <w:noProof/>
                <w:webHidden/>
              </w:rPr>
              <w:tab/>
            </w:r>
            <w:r w:rsidR="00FB04E0">
              <w:rPr>
                <w:noProof/>
                <w:webHidden/>
              </w:rPr>
              <w:fldChar w:fldCharType="begin"/>
            </w:r>
            <w:r w:rsidR="00471001">
              <w:rPr>
                <w:noProof/>
                <w:webHidden/>
              </w:rPr>
              <w:instrText xml:space="preserve"> PAGEREF _Toc418871277 \h </w:instrText>
            </w:r>
            <w:r w:rsidR="00FB04E0">
              <w:rPr>
                <w:noProof/>
                <w:webHidden/>
              </w:rPr>
            </w:r>
            <w:r w:rsidR="00FB04E0">
              <w:rPr>
                <w:noProof/>
                <w:webHidden/>
              </w:rPr>
              <w:fldChar w:fldCharType="separate"/>
            </w:r>
            <w:r w:rsidR="009826A4">
              <w:rPr>
                <w:noProof/>
                <w:webHidden/>
              </w:rPr>
              <w:t>2</w:t>
            </w:r>
            <w:r w:rsidR="00FB04E0">
              <w:rPr>
                <w:noProof/>
                <w:webHidden/>
              </w:rPr>
              <w:fldChar w:fldCharType="end"/>
            </w:r>
          </w:hyperlink>
        </w:p>
        <w:p w14:paraId="6ACCD14F" w14:textId="0E6D3B1B" w:rsidR="00471001" w:rsidRDefault="00000000">
          <w:pPr>
            <w:pStyle w:val="TOC2"/>
            <w:tabs>
              <w:tab w:val="right" w:leader="dot" w:pos="9736"/>
            </w:tabs>
            <w:rPr>
              <w:rFonts w:asciiTheme="minorHAnsi" w:eastAsiaTheme="minorEastAsia" w:hAnsiTheme="minorHAnsi" w:cstheme="minorBidi"/>
              <w:noProof/>
              <w:sz w:val="22"/>
              <w:szCs w:val="22"/>
              <w:lang w:eastAsia="en-AU"/>
            </w:rPr>
          </w:pPr>
          <w:hyperlink w:anchor="_Toc418871278" w:history="1">
            <w:r w:rsidR="00471001" w:rsidRPr="0099726E">
              <w:rPr>
                <w:rStyle w:val="Hyperlink"/>
                <w:noProof/>
              </w:rPr>
              <w:t>Hooks by Window</w:t>
            </w:r>
            <w:r w:rsidR="00471001">
              <w:rPr>
                <w:noProof/>
                <w:webHidden/>
              </w:rPr>
              <w:tab/>
            </w:r>
            <w:r w:rsidR="00FB04E0">
              <w:rPr>
                <w:noProof/>
                <w:webHidden/>
              </w:rPr>
              <w:fldChar w:fldCharType="begin"/>
            </w:r>
            <w:r w:rsidR="00471001">
              <w:rPr>
                <w:noProof/>
                <w:webHidden/>
              </w:rPr>
              <w:instrText xml:space="preserve"> PAGEREF _Toc418871278 \h </w:instrText>
            </w:r>
            <w:r w:rsidR="00FB04E0">
              <w:rPr>
                <w:noProof/>
                <w:webHidden/>
              </w:rPr>
            </w:r>
            <w:r w:rsidR="00FB04E0">
              <w:rPr>
                <w:noProof/>
                <w:webHidden/>
              </w:rPr>
              <w:fldChar w:fldCharType="separate"/>
            </w:r>
            <w:r w:rsidR="009826A4">
              <w:rPr>
                <w:noProof/>
                <w:webHidden/>
              </w:rPr>
              <w:t>2</w:t>
            </w:r>
            <w:r w:rsidR="00FB04E0">
              <w:rPr>
                <w:noProof/>
                <w:webHidden/>
              </w:rPr>
              <w:fldChar w:fldCharType="end"/>
            </w:r>
          </w:hyperlink>
        </w:p>
        <w:p w14:paraId="4E86ACE6" w14:textId="6988FBCF" w:rsidR="00471001" w:rsidRDefault="00000000">
          <w:pPr>
            <w:pStyle w:val="TOC3"/>
            <w:rPr>
              <w:rFonts w:asciiTheme="minorHAnsi" w:eastAsiaTheme="minorEastAsia" w:hAnsiTheme="minorHAnsi" w:cstheme="minorBidi"/>
              <w:noProof/>
              <w:sz w:val="22"/>
              <w:szCs w:val="22"/>
              <w:lang w:eastAsia="en-AU"/>
            </w:rPr>
          </w:pPr>
          <w:hyperlink w:anchor="_Toc418871279" w:history="1">
            <w:r w:rsidR="00471001" w:rsidRPr="0099726E">
              <w:rPr>
                <w:rStyle w:val="Hyperlink"/>
                <w:noProof/>
              </w:rPr>
              <w:t>Sort EVT</w:t>
            </w:r>
            <w:r w:rsidR="00471001">
              <w:rPr>
                <w:noProof/>
                <w:webHidden/>
              </w:rPr>
              <w:tab/>
            </w:r>
            <w:r w:rsidR="00FB04E0">
              <w:rPr>
                <w:noProof/>
                <w:webHidden/>
              </w:rPr>
              <w:fldChar w:fldCharType="begin"/>
            </w:r>
            <w:r w:rsidR="00471001">
              <w:rPr>
                <w:noProof/>
                <w:webHidden/>
              </w:rPr>
              <w:instrText xml:space="preserve"> PAGEREF _Toc418871279 \h </w:instrText>
            </w:r>
            <w:r w:rsidR="00FB04E0">
              <w:rPr>
                <w:noProof/>
                <w:webHidden/>
              </w:rPr>
            </w:r>
            <w:r w:rsidR="00FB04E0">
              <w:rPr>
                <w:noProof/>
                <w:webHidden/>
              </w:rPr>
              <w:fldChar w:fldCharType="separate"/>
            </w:r>
            <w:r w:rsidR="009826A4">
              <w:rPr>
                <w:noProof/>
                <w:webHidden/>
              </w:rPr>
              <w:t>2</w:t>
            </w:r>
            <w:r w:rsidR="00FB04E0">
              <w:rPr>
                <w:noProof/>
                <w:webHidden/>
              </w:rPr>
              <w:fldChar w:fldCharType="end"/>
            </w:r>
          </w:hyperlink>
        </w:p>
        <w:p w14:paraId="1FA3CE4C" w14:textId="45AE6559" w:rsidR="00471001" w:rsidRDefault="00000000">
          <w:pPr>
            <w:pStyle w:val="TOC3"/>
            <w:rPr>
              <w:rFonts w:asciiTheme="minorHAnsi" w:eastAsiaTheme="minorEastAsia" w:hAnsiTheme="minorHAnsi" w:cstheme="minorBidi"/>
              <w:noProof/>
              <w:sz w:val="22"/>
              <w:szCs w:val="22"/>
              <w:lang w:eastAsia="en-AU"/>
            </w:rPr>
          </w:pPr>
          <w:hyperlink w:anchor="_Toc418871280" w:history="1">
            <w:r w:rsidR="00471001" w:rsidRPr="0099726E">
              <w:rPr>
                <w:rStyle w:val="Hyperlink"/>
                <w:noProof/>
              </w:rPr>
              <w:t>Image</w:t>
            </w:r>
            <w:r w:rsidR="00471001">
              <w:rPr>
                <w:noProof/>
                <w:webHidden/>
              </w:rPr>
              <w:tab/>
            </w:r>
            <w:r w:rsidR="00FB04E0">
              <w:rPr>
                <w:noProof/>
                <w:webHidden/>
              </w:rPr>
              <w:fldChar w:fldCharType="begin"/>
            </w:r>
            <w:r w:rsidR="00471001">
              <w:rPr>
                <w:noProof/>
                <w:webHidden/>
              </w:rPr>
              <w:instrText xml:space="preserve"> PAGEREF _Toc418871280 \h </w:instrText>
            </w:r>
            <w:r w:rsidR="00FB04E0">
              <w:rPr>
                <w:noProof/>
                <w:webHidden/>
              </w:rPr>
            </w:r>
            <w:r w:rsidR="00FB04E0">
              <w:rPr>
                <w:noProof/>
                <w:webHidden/>
              </w:rPr>
              <w:fldChar w:fldCharType="separate"/>
            </w:r>
            <w:r w:rsidR="009826A4">
              <w:rPr>
                <w:noProof/>
                <w:webHidden/>
              </w:rPr>
              <w:t>3</w:t>
            </w:r>
            <w:r w:rsidR="00FB04E0">
              <w:rPr>
                <w:noProof/>
                <w:webHidden/>
              </w:rPr>
              <w:fldChar w:fldCharType="end"/>
            </w:r>
          </w:hyperlink>
        </w:p>
        <w:p w14:paraId="6A2DEBCF" w14:textId="29601935" w:rsidR="00471001" w:rsidRDefault="00000000">
          <w:pPr>
            <w:pStyle w:val="TOC3"/>
            <w:rPr>
              <w:rFonts w:asciiTheme="minorHAnsi" w:eastAsiaTheme="minorEastAsia" w:hAnsiTheme="minorHAnsi" w:cstheme="minorBidi"/>
              <w:noProof/>
              <w:sz w:val="22"/>
              <w:szCs w:val="22"/>
              <w:lang w:eastAsia="en-AU"/>
            </w:rPr>
          </w:pPr>
          <w:hyperlink w:anchor="_Toc418871281" w:history="1">
            <w:r w:rsidR="00471001" w:rsidRPr="0099726E">
              <w:rPr>
                <w:rStyle w:val="Hyperlink"/>
                <w:noProof/>
              </w:rPr>
              <w:t>Spectrum Display</w:t>
            </w:r>
            <w:r w:rsidR="00471001">
              <w:rPr>
                <w:noProof/>
                <w:webHidden/>
              </w:rPr>
              <w:tab/>
            </w:r>
            <w:r w:rsidR="00FB04E0">
              <w:rPr>
                <w:noProof/>
                <w:webHidden/>
              </w:rPr>
              <w:fldChar w:fldCharType="begin"/>
            </w:r>
            <w:r w:rsidR="00471001">
              <w:rPr>
                <w:noProof/>
                <w:webHidden/>
              </w:rPr>
              <w:instrText xml:space="preserve"> PAGEREF _Toc418871281 \h </w:instrText>
            </w:r>
            <w:r w:rsidR="00FB04E0">
              <w:rPr>
                <w:noProof/>
                <w:webHidden/>
              </w:rPr>
            </w:r>
            <w:r w:rsidR="00FB04E0">
              <w:rPr>
                <w:noProof/>
                <w:webHidden/>
              </w:rPr>
              <w:fldChar w:fldCharType="separate"/>
            </w:r>
            <w:r w:rsidR="009826A4">
              <w:rPr>
                <w:noProof/>
                <w:webHidden/>
              </w:rPr>
              <w:t>4</w:t>
            </w:r>
            <w:r w:rsidR="00FB04E0">
              <w:rPr>
                <w:noProof/>
                <w:webHidden/>
              </w:rPr>
              <w:fldChar w:fldCharType="end"/>
            </w:r>
          </w:hyperlink>
        </w:p>
        <w:p w14:paraId="7EBC58DC" w14:textId="1C9A968D" w:rsidR="00471001" w:rsidRDefault="00000000">
          <w:pPr>
            <w:pStyle w:val="TOC3"/>
            <w:rPr>
              <w:rFonts w:asciiTheme="minorHAnsi" w:eastAsiaTheme="minorEastAsia" w:hAnsiTheme="minorHAnsi" w:cstheme="minorBidi"/>
              <w:noProof/>
              <w:sz w:val="22"/>
              <w:szCs w:val="22"/>
              <w:lang w:eastAsia="en-AU"/>
            </w:rPr>
          </w:pPr>
          <w:hyperlink w:anchor="_Toc418871282" w:history="1">
            <w:r w:rsidR="00471001" w:rsidRPr="0099726E">
              <w:rPr>
                <w:rStyle w:val="Hyperlink"/>
                <w:noProof/>
              </w:rPr>
              <w:t>Image Regions</w:t>
            </w:r>
            <w:r w:rsidR="00471001">
              <w:rPr>
                <w:noProof/>
                <w:webHidden/>
              </w:rPr>
              <w:tab/>
            </w:r>
            <w:r w:rsidR="00FB04E0">
              <w:rPr>
                <w:noProof/>
                <w:webHidden/>
              </w:rPr>
              <w:fldChar w:fldCharType="begin"/>
            </w:r>
            <w:r w:rsidR="00471001">
              <w:rPr>
                <w:noProof/>
                <w:webHidden/>
              </w:rPr>
              <w:instrText xml:space="preserve"> PAGEREF _Toc418871282 \h </w:instrText>
            </w:r>
            <w:r w:rsidR="00FB04E0">
              <w:rPr>
                <w:noProof/>
                <w:webHidden/>
              </w:rPr>
            </w:r>
            <w:r w:rsidR="00FB04E0">
              <w:rPr>
                <w:noProof/>
                <w:webHidden/>
              </w:rPr>
              <w:fldChar w:fldCharType="separate"/>
            </w:r>
            <w:r w:rsidR="009826A4">
              <w:rPr>
                <w:noProof/>
                <w:webHidden/>
              </w:rPr>
              <w:t>7</w:t>
            </w:r>
            <w:r w:rsidR="00FB04E0">
              <w:rPr>
                <w:noProof/>
                <w:webHidden/>
              </w:rPr>
              <w:fldChar w:fldCharType="end"/>
            </w:r>
          </w:hyperlink>
        </w:p>
        <w:p w14:paraId="1AA9E902" w14:textId="7C85E901" w:rsidR="00471001" w:rsidRDefault="00000000">
          <w:pPr>
            <w:pStyle w:val="TOC3"/>
            <w:rPr>
              <w:rFonts w:asciiTheme="minorHAnsi" w:eastAsiaTheme="minorEastAsia" w:hAnsiTheme="minorHAnsi" w:cstheme="minorBidi"/>
              <w:noProof/>
              <w:sz w:val="22"/>
              <w:szCs w:val="22"/>
              <w:lang w:eastAsia="en-AU"/>
            </w:rPr>
          </w:pPr>
          <w:hyperlink w:anchor="_Toc418871283" w:history="1">
            <w:r w:rsidR="00471001" w:rsidRPr="0099726E">
              <w:rPr>
                <w:rStyle w:val="Hyperlink"/>
                <w:noProof/>
              </w:rPr>
              <w:t>Image RGB</w:t>
            </w:r>
            <w:r w:rsidR="00471001">
              <w:rPr>
                <w:noProof/>
                <w:webHidden/>
              </w:rPr>
              <w:tab/>
            </w:r>
            <w:r w:rsidR="00FB04E0">
              <w:rPr>
                <w:noProof/>
                <w:webHidden/>
              </w:rPr>
              <w:fldChar w:fldCharType="begin"/>
            </w:r>
            <w:r w:rsidR="00471001">
              <w:rPr>
                <w:noProof/>
                <w:webHidden/>
              </w:rPr>
              <w:instrText xml:space="preserve"> PAGEREF _Toc418871283 \h </w:instrText>
            </w:r>
            <w:r w:rsidR="00FB04E0">
              <w:rPr>
                <w:noProof/>
                <w:webHidden/>
              </w:rPr>
            </w:r>
            <w:r w:rsidR="00FB04E0">
              <w:rPr>
                <w:noProof/>
                <w:webHidden/>
              </w:rPr>
              <w:fldChar w:fldCharType="separate"/>
            </w:r>
            <w:r w:rsidR="009826A4">
              <w:rPr>
                <w:noProof/>
                <w:webHidden/>
              </w:rPr>
              <w:t>7</w:t>
            </w:r>
            <w:r w:rsidR="00FB04E0">
              <w:rPr>
                <w:noProof/>
                <w:webHidden/>
              </w:rPr>
              <w:fldChar w:fldCharType="end"/>
            </w:r>
          </w:hyperlink>
        </w:p>
        <w:p w14:paraId="035CB996" w14:textId="5D3D39D5" w:rsidR="00471001" w:rsidRDefault="00000000">
          <w:pPr>
            <w:pStyle w:val="TOC3"/>
            <w:rPr>
              <w:rFonts w:asciiTheme="minorHAnsi" w:eastAsiaTheme="minorEastAsia" w:hAnsiTheme="minorHAnsi" w:cstheme="minorBidi"/>
              <w:noProof/>
              <w:sz w:val="22"/>
              <w:szCs w:val="22"/>
              <w:lang w:eastAsia="en-AU"/>
            </w:rPr>
          </w:pPr>
          <w:hyperlink w:anchor="_Toc418871284" w:history="1">
            <w:r w:rsidR="00471001" w:rsidRPr="0099726E">
              <w:rPr>
                <w:rStyle w:val="Hyperlink"/>
                <w:noProof/>
              </w:rPr>
              <w:t>Spectrum Fit</w:t>
            </w:r>
            <w:r w:rsidR="00471001">
              <w:rPr>
                <w:noProof/>
                <w:webHidden/>
              </w:rPr>
              <w:tab/>
            </w:r>
            <w:r w:rsidR="00FB04E0">
              <w:rPr>
                <w:noProof/>
                <w:webHidden/>
              </w:rPr>
              <w:fldChar w:fldCharType="begin"/>
            </w:r>
            <w:r w:rsidR="00471001">
              <w:rPr>
                <w:noProof/>
                <w:webHidden/>
              </w:rPr>
              <w:instrText xml:space="preserve"> PAGEREF _Toc418871284 \h </w:instrText>
            </w:r>
            <w:r w:rsidR="00FB04E0">
              <w:rPr>
                <w:noProof/>
                <w:webHidden/>
              </w:rPr>
            </w:r>
            <w:r w:rsidR="00FB04E0">
              <w:rPr>
                <w:noProof/>
                <w:webHidden/>
              </w:rPr>
              <w:fldChar w:fldCharType="separate"/>
            </w:r>
            <w:r w:rsidR="009826A4">
              <w:rPr>
                <w:noProof/>
                <w:webHidden/>
              </w:rPr>
              <w:t>8</w:t>
            </w:r>
            <w:r w:rsidR="00FB04E0">
              <w:rPr>
                <w:noProof/>
                <w:webHidden/>
              </w:rPr>
              <w:fldChar w:fldCharType="end"/>
            </w:r>
          </w:hyperlink>
        </w:p>
        <w:p w14:paraId="17486A63" w14:textId="77777777" w:rsidR="00AB174D" w:rsidRDefault="00FB04E0" w:rsidP="00AB174D">
          <w:r>
            <w:fldChar w:fldCharType="end"/>
          </w:r>
        </w:p>
      </w:sdtContent>
    </w:sdt>
    <w:p w14:paraId="502628F6" w14:textId="77777777" w:rsidR="00AB174D" w:rsidRDefault="00AB174D" w:rsidP="00BF78C6"/>
    <w:p w14:paraId="62FE4CC4" w14:textId="77777777" w:rsidR="00AB174D" w:rsidRDefault="00AB174D" w:rsidP="00BF78C6">
      <w:r>
        <w:t xml:space="preserve">Hooks in GeoPIXE are accessed by sending a broadcast Notify message in IDL to ‘wizard-notify’ </w:t>
      </w:r>
      <w:r w:rsidR="00057632">
        <w:t xml:space="preserve">(see example code for ‘Wizard_Depth.pro’) </w:t>
      </w:r>
      <w:r>
        <w:t>and pass this structure (example for sorting an image):</w:t>
      </w:r>
    </w:p>
    <w:p w14:paraId="50D3EE84" w14:textId="77777777" w:rsidR="00AB174D" w:rsidRDefault="00AB174D" w:rsidP="00BF78C6"/>
    <w:p w14:paraId="6D722CB2" w14:textId="77777777" w:rsidR="00AB174D" w:rsidRDefault="00AB174D" w:rsidP="00BF78C6">
      <w:r>
        <w:tab/>
      </w:r>
      <w:proofErr w:type="gramStart"/>
      <w:r>
        <w:t>{ wizard</w:t>
      </w:r>
      <w:proofErr w:type="gramEnd"/>
      <w:r>
        <w:t>:</w:t>
      </w:r>
      <w:r>
        <w:tab/>
        <w:t>‘standards’, $</w:t>
      </w:r>
      <w:r>
        <w:tab/>
      </w:r>
      <w:r>
        <w:tab/>
      </w:r>
      <w:r>
        <w:tab/>
        <w:t>; name of originating Wizard</w:t>
      </w:r>
    </w:p>
    <w:p w14:paraId="50299456" w14:textId="77777777" w:rsidR="00AB174D" w:rsidRDefault="00AB174D" w:rsidP="00BF78C6">
      <w:r>
        <w:tab/>
        <w:t>window:</w:t>
      </w:r>
      <w:r>
        <w:tab/>
        <w:t>‘Sort EVT’, $</w:t>
      </w:r>
      <w:r>
        <w:tab/>
      </w:r>
      <w:r>
        <w:tab/>
      </w:r>
      <w:r>
        <w:tab/>
        <w:t>; name of destination Window in GeoPIXE</w:t>
      </w:r>
    </w:p>
    <w:p w14:paraId="662C81D4" w14:textId="77777777" w:rsidR="00AB174D" w:rsidRDefault="00AB174D" w:rsidP="00BF78C6">
      <w:r>
        <w:tab/>
        <w:t>command:</w:t>
      </w:r>
      <w:r>
        <w:tab/>
        <w:t>‘sort-image’, $</w:t>
      </w:r>
      <w:r>
        <w:tab/>
      </w:r>
      <w:r>
        <w:tab/>
      </w:r>
      <w:r>
        <w:tab/>
        <w:t>; command to be executed by the Window</w:t>
      </w:r>
    </w:p>
    <w:p w14:paraId="547D9302" w14:textId="77777777" w:rsidR="00AB174D" w:rsidRDefault="00AB174D" w:rsidP="00BF78C6">
      <w:r>
        <w:tab/>
        <w:t>qual1:</w:t>
      </w:r>
      <w:r>
        <w:tab/>
      </w:r>
      <w:r>
        <w:tab/>
        <w:t>‘’, $</w:t>
      </w:r>
      <w:r>
        <w:tab/>
      </w:r>
      <w:r>
        <w:tab/>
      </w:r>
      <w:r>
        <w:tab/>
      </w:r>
      <w:r>
        <w:tab/>
        <w:t>; qualifier #1 to command</w:t>
      </w:r>
    </w:p>
    <w:p w14:paraId="707D8A44" w14:textId="77777777" w:rsidR="00AB174D" w:rsidRDefault="00AB174D" w:rsidP="00AB174D">
      <w:r>
        <w:tab/>
        <w:t>qual2:</w:t>
      </w:r>
      <w:r>
        <w:tab/>
      </w:r>
      <w:r>
        <w:tab/>
        <w:t>‘’, $</w:t>
      </w:r>
      <w:r>
        <w:tab/>
      </w:r>
      <w:r>
        <w:tab/>
      </w:r>
      <w:r>
        <w:tab/>
      </w:r>
      <w:r>
        <w:tab/>
        <w:t>; qualifier #2 to command</w:t>
      </w:r>
    </w:p>
    <w:p w14:paraId="1B2E4B0A" w14:textId="77777777" w:rsidR="00662625" w:rsidRDefault="00662625" w:rsidP="00662625">
      <w:pPr>
        <w:ind w:firstLine="720"/>
      </w:pPr>
      <w:r>
        <w:t>error:</w:t>
      </w:r>
      <w:r>
        <w:tab/>
      </w:r>
      <w:r>
        <w:tab/>
        <w:t>0, $</w:t>
      </w:r>
      <w:r>
        <w:tab/>
      </w:r>
      <w:r>
        <w:tab/>
      </w:r>
      <w:r>
        <w:tab/>
      </w:r>
      <w:r>
        <w:tab/>
        <w:t>; a return error code (0=good, 1=error)</w:t>
      </w:r>
    </w:p>
    <w:p w14:paraId="5A018DAE" w14:textId="77777777" w:rsidR="00AB174D" w:rsidRDefault="00AB174D" w:rsidP="00AB174D">
      <w:r>
        <w:tab/>
      </w:r>
      <w:proofErr w:type="spellStart"/>
      <w:r>
        <w:t>pdata</w:t>
      </w:r>
      <w:proofErr w:type="spellEnd"/>
      <w:r>
        <w:t>:</w:t>
      </w:r>
      <w:r>
        <w:tab/>
      </w:r>
      <w:r>
        <w:tab/>
      </w:r>
      <w:proofErr w:type="spellStart"/>
      <w:r>
        <w:t>ptr_</w:t>
      </w:r>
      <w:proofErr w:type="gramStart"/>
      <w:r>
        <w:t>new</w:t>
      </w:r>
      <w:proofErr w:type="spellEnd"/>
      <w:r>
        <w:t>( {</w:t>
      </w:r>
      <w:proofErr w:type="gramEnd"/>
      <w:r>
        <w:t>…})</w:t>
      </w:r>
      <w:r w:rsidR="00662625">
        <w:t>, $</w:t>
      </w:r>
      <w:r w:rsidR="00662625">
        <w:tab/>
      </w:r>
      <w:r w:rsidR="00662625">
        <w:tab/>
        <w:t xml:space="preserve">; a passed data structure </w:t>
      </w:r>
      <w:proofErr w:type="spellStart"/>
      <w:r w:rsidR="00662625">
        <w:t>ptr</w:t>
      </w:r>
      <w:proofErr w:type="spellEnd"/>
      <w:r w:rsidR="00662625">
        <w:t>, specific to command</w:t>
      </w:r>
    </w:p>
    <w:p w14:paraId="08A53E41" w14:textId="77777777" w:rsidR="00FD7E78" w:rsidRDefault="00FD7E78" w:rsidP="00AB174D">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4652089F" w14:textId="77777777" w:rsidR="00662625" w:rsidRDefault="00662625" w:rsidP="00AB174D">
      <w:r>
        <w:tab/>
      </w:r>
      <w:proofErr w:type="spellStart"/>
      <w:r>
        <w:t>callback</w:t>
      </w:r>
      <w:proofErr w:type="spellEnd"/>
      <w:r>
        <w:t>:</w:t>
      </w:r>
      <w:r>
        <w:tab/>
        <w:t>‘routine’, $</w:t>
      </w:r>
      <w:r>
        <w:tab/>
      </w:r>
      <w:r>
        <w:tab/>
      </w:r>
      <w:r>
        <w:tab/>
        <w:t>; routine to execute in Wizard on return</w:t>
      </w:r>
    </w:p>
    <w:p w14:paraId="5421A0C4" w14:textId="77777777" w:rsidR="00662625" w:rsidRDefault="00662625" w:rsidP="00AB174D">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29215359" w14:textId="77777777" w:rsidR="00662625" w:rsidRDefault="00662625" w:rsidP="00AB174D"/>
    <w:p w14:paraId="7E87567E" w14:textId="77777777" w:rsidR="00662625" w:rsidRDefault="00662625" w:rsidP="00BF78C6">
      <w:r>
        <w:t>The structure contains the name of the destination window in GeoPIXE (see the list below under ‘Window Names’) and the name of the command to execute there, plus some qualifiers and a pointer to a data struct specific to this command. The struct can also point to another ‘</w:t>
      </w:r>
      <w:proofErr w:type="spellStart"/>
      <w:r>
        <w:t>wizard_notify</w:t>
      </w:r>
      <w:proofErr w:type="spellEnd"/>
      <w:r>
        <w:t>’ struct to form a linked list. In this case each is executed in turn, managed by the Wizard</w:t>
      </w:r>
      <w:r w:rsidR="00057632">
        <w:t xml:space="preserve"> (see example code for ‘Wizard_Depth.pro’)</w:t>
      </w:r>
      <w:r>
        <w:t xml:space="preserve">. </w:t>
      </w:r>
    </w:p>
    <w:p w14:paraId="290E25D2" w14:textId="77777777" w:rsidR="00662625" w:rsidRDefault="00662625" w:rsidP="00BF78C6"/>
    <w:p w14:paraId="1ECDC17B" w14:textId="77777777" w:rsidR="00AB174D" w:rsidRDefault="00AB174D" w:rsidP="00BF78C6">
      <w:r>
        <w:t>This struct can be defined using a call to the ‘define’ function:</w:t>
      </w:r>
    </w:p>
    <w:p w14:paraId="56845D81" w14:textId="77777777" w:rsidR="00AB174D" w:rsidRDefault="00AB174D" w:rsidP="00AB174D">
      <w:pPr>
        <w:ind w:firstLine="720"/>
      </w:pPr>
      <w:r>
        <w:t>p = define(/</w:t>
      </w:r>
      <w:proofErr w:type="spellStart"/>
      <w:r>
        <w:t>wizard_notify</w:t>
      </w:r>
      <w:proofErr w:type="spellEnd"/>
      <w:r>
        <w:t>)</w:t>
      </w:r>
    </w:p>
    <w:p w14:paraId="2F040531" w14:textId="77777777" w:rsidR="00662625" w:rsidRDefault="00662625" w:rsidP="00AB174D">
      <w:pPr>
        <w:ind w:firstLine="720"/>
      </w:pPr>
    </w:p>
    <w:p w14:paraId="4847EEC9" w14:textId="77777777" w:rsidR="008F5B15" w:rsidRDefault="008F5B15" w:rsidP="008F5B15">
      <w:r>
        <w:t>If ‘</w:t>
      </w:r>
      <w:proofErr w:type="spellStart"/>
      <w:r>
        <w:t>pdata</w:t>
      </w:r>
      <w:proofErr w:type="spellEnd"/>
      <w:r>
        <w:t xml:space="preserve">’ is just to be used for some return value, and not passing a parameter/struct, then remember to use </w:t>
      </w:r>
      <w:proofErr w:type="spellStart"/>
      <w:r>
        <w:t>ptr_new</w:t>
      </w:r>
      <w:proofErr w:type="spellEnd"/>
      <w:r>
        <w:t>(/</w:t>
      </w:r>
      <w:proofErr w:type="spellStart"/>
      <w:r>
        <w:t>allocate_heap</w:t>
      </w:r>
      <w:proofErr w:type="spellEnd"/>
      <w:r>
        <w:t>), or use an established pointer storage variable, to provide a pointer to valid heap storage for the return value.</w:t>
      </w:r>
    </w:p>
    <w:p w14:paraId="0AA06186" w14:textId="77777777" w:rsidR="008F5B15" w:rsidRDefault="008F5B15" w:rsidP="008F5B15"/>
    <w:p w14:paraId="45CA169D" w14:textId="77777777" w:rsidR="00662625" w:rsidRDefault="00FD7E78" w:rsidP="00662625">
      <w:r>
        <w:t>Generally, i</w:t>
      </w:r>
      <w:r w:rsidR="00662625">
        <w:t>t is the responsibility of the Wizard to allocate and free heap memory pointed to by these pointers.</w:t>
      </w:r>
      <w:r>
        <w:t xml:space="preserve"> If ‘local’=0, then this means that ‘</w:t>
      </w:r>
      <w:proofErr w:type="spellStart"/>
      <w:r>
        <w:t>pdata</w:t>
      </w:r>
      <w:proofErr w:type="spellEnd"/>
      <w:r>
        <w:t xml:space="preserve">’ is a pointer managed by another window. For example, if a hook wants to pass a copy of a large image pointer back to a Wizard, without making a separate copy of the whole image struct, then it can set local=0 to signify that the other window maintains responsibility for this </w:t>
      </w:r>
      <w:r w:rsidR="008F5B15">
        <w:lastRenderedPageBreak/>
        <w:t>memory (e.</w:t>
      </w:r>
      <w:r>
        <w:t>g. to free it). In this case, the Wizard should NOT free this ‘</w:t>
      </w:r>
      <w:proofErr w:type="spellStart"/>
      <w:r>
        <w:t>pdata</w:t>
      </w:r>
      <w:proofErr w:type="spellEnd"/>
      <w:r>
        <w:t>’ memory.</w:t>
      </w:r>
      <w:r w:rsidR="000C07D8">
        <w:t xml:space="preserve"> Always free this struct using the command: “</w:t>
      </w:r>
      <w:proofErr w:type="spellStart"/>
      <w:r w:rsidR="000C07D8">
        <w:t>free_wizard</w:t>
      </w:r>
      <w:proofErr w:type="spellEnd"/>
      <w:r w:rsidR="000C07D8">
        <w:t>, p”. ‘</w:t>
      </w:r>
      <w:proofErr w:type="spellStart"/>
      <w:r w:rsidR="000C07D8">
        <w:t>free_wizard</w:t>
      </w:r>
      <w:proofErr w:type="spellEnd"/>
      <w:r w:rsidR="000C07D8">
        <w:t>’ will not free ‘</w:t>
      </w:r>
      <w:proofErr w:type="spellStart"/>
      <w:r w:rsidR="000C07D8">
        <w:t>pdata</w:t>
      </w:r>
      <w:proofErr w:type="spellEnd"/>
      <w:r w:rsidR="000C07D8">
        <w:t>’ if ‘local’ is zero.</w:t>
      </w:r>
    </w:p>
    <w:p w14:paraId="74D26311" w14:textId="77777777" w:rsidR="005934C0" w:rsidRDefault="005934C0" w:rsidP="00662625"/>
    <w:p w14:paraId="462F81CE" w14:textId="77777777" w:rsidR="00AB174D" w:rsidRDefault="00AB174D" w:rsidP="00AB174D">
      <w:pPr>
        <w:pStyle w:val="Heading2"/>
      </w:pPr>
      <w:bookmarkStart w:id="1" w:name="_Toc418871277"/>
      <w:r>
        <w:t>Window Names</w:t>
      </w:r>
      <w:bookmarkEnd w:id="1"/>
    </w:p>
    <w:p w14:paraId="279394C7" w14:textId="77777777" w:rsidR="00AB174D" w:rsidRDefault="00AB174D" w:rsidP="00BF78C6">
      <w:r>
        <w:t>Sort EVT</w:t>
      </w:r>
      <w:r>
        <w:tab/>
      </w:r>
      <w:r>
        <w:tab/>
        <w:t>Sort EVT window</w:t>
      </w:r>
    </w:p>
    <w:p w14:paraId="63BF6112" w14:textId="77777777" w:rsidR="00AB174D" w:rsidRDefault="00AB174D" w:rsidP="00BF78C6">
      <w:r>
        <w:t>Image</w:t>
      </w:r>
      <w:r>
        <w:tab/>
      </w:r>
      <w:r>
        <w:tab/>
      </w:r>
      <w:r>
        <w:tab/>
        <w:t>main Image window (should have only 1 open)</w:t>
      </w:r>
    </w:p>
    <w:p w14:paraId="3FFBD405" w14:textId="77777777" w:rsidR="00D72AFC" w:rsidRDefault="00D72AFC" w:rsidP="00BF78C6">
      <w:r>
        <w:t>Image Regions</w:t>
      </w:r>
      <w:r>
        <w:tab/>
      </w:r>
      <w:r>
        <w:tab/>
        <w:t>Image Regions window</w:t>
      </w:r>
    </w:p>
    <w:p w14:paraId="3B018D8C" w14:textId="77777777" w:rsidR="00057632" w:rsidRDefault="00057632" w:rsidP="00057632">
      <w:r>
        <w:t>Image RGB</w:t>
      </w:r>
      <w:r>
        <w:tab/>
      </w:r>
      <w:r>
        <w:tab/>
        <w:t>RGB Images window</w:t>
      </w:r>
    </w:p>
    <w:p w14:paraId="45A00382" w14:textId="77777777" w:rsidR="00D72AFC" w:rsidRDefault="00D72AFC" w:rsidP="00BF78C6">
      <w:r>
        <w:t>Spectrum Display</w:t>
      </w:r>
      <w:r>
        <w:tab/>
        <w:t>spectrum display window</w:t>
      </w:r>
    </w:p>
    <w:p w14:paraId="26B36F4A" w14:textId="77777777" w:rsidR="00D72AFC" w:rsidRDefault="00D72AFC" w:rsidP="00BF78C6">
      <w:r>
        <w:t>Spectrum Fit</w:t>
      </w:r>
      <w:r>
        <w:tab/>
      </w:r>
      <w:r>
        <w:tab/>
        <w:t>X-ray Spectrum fitting window</w:t>
      </w:r>
    </w:p>
    <w:p w14:paraId="4CC13449" w14:textId="77777777" w:rsidR="00AB174D" w:rsidRDefault="00AB174D" w:rsidP="00BF78C6"/>
    <w:p w14:paraId="2AFFBC86" w14:textId="77777777" w:rsidR="00AB174D" w:rsidRDefault="00AB174D" w:rsidP="00AB174D">
      <w:pPr>
        <w:pStyle w:val="Heading2"/>
      </w:pPr>
      <w:bookmarkStart w:id="2" w:name="_Toc418871278"/>
      <w:r>
        <w:t>Hooks by Window</w:t>
      </w:r>
      <w:bookmarkEnd w:id="2"/>
    </w:p>
    <w:p w14:paraId="2FF018A7" w14:textId="77777777" w:rsidR="00D72AFC" w:rsidRPr="00D72AFC" w:rsidRDefault="00D72AFC" w:rsidP="00D72AFC">
      <w:pPr>
        <w:rPr>
          <w:lang w:eastAsia="ja-JP"/>
        </w:rPr>
      </w:pPr>
      <w:r>
        <w:rPr>
          <w:lang w:eastAsia="ja-JP"/>
        </w:rPr>
        <w:t>In addition to the ‘command’ codes list below, all windows should respond to the command ‘open-test’, which simply returns with error=0 if the window is open on the screen. This is used by each Wizard to probe the existence of necessary windows.</w:t>
      </w:r>
    </w:p>
    <w:p w14:paraId="28EE8C72" w14:textId="77777777" w:rsidR="00AB174D" w:rsidRDefault="00AB174D" w:rsidP="00AB174D">
      <w:pPr>
        <w:pStyle w:val="Heading3"/>
      </w:pPr>
      <w:bookmarkStart w:id="3" w:name="_Toc418871279"/>
      <w:r>
        <w:t>Sort EVT</w:t>
      </w:r>
      <w:bookmarkEnd w:id="3"/>
    </w:p>
    <w:p w14:paraId="628EB9B8" w14:textId="77777777" w:rsidR="00D72AFC" w:rsidRDefault="00D72AFC" w:rsidP="00D72AFC">
      <w:pPr>
        <w:pStyle w:val="Heading4"/>
        <w:rPr>
          <w:lang w:eastAsia="ja-JP"/>
        </w:rPr>
      </w:pPr>
      <w:r>
        <w:rPr>
          <w:lang w:eastAsia="ja-JP"/>
        </w:rPr>
        <w:t>sort-image</w:t>
      </w:r>
    </w:p>
    <w:p w14:paraId="1877AC8D" w14:textId="77777777" w:rsidR="00D72AFC" w:rsidRDefault="00D72AFC" w:rsidP="00D72AFC">
      <w:pPr>
        <w:rPr>
          <w:lang w:eastAsia="ja-JP"/>
        </w:rPr>
      </w:pPr>
      <w:r>
        <w:rPr>
          <w:lang w:eastAsia="ja-JP"/>
        </w:rPr>
        <w:t>Sets requested parameters in the Sort EVT window, and then does the sort.</w:t>
      </w:r>
    </w:p>
    <w:p w14:paraId="4223557E" w14:textId="77777777" w:rsidR="00D72AFC" w:rsidRPr="00D72AFC" w:rsidRDefault="00D72AFC" w:rsidP="00D72AFC">
      <w:pPr>
        <w:rPr>
          <w:lang w:eastAsia="ja-JP"/>
        </w:rPr>
      </w:pPr>
    </w:p>
    <w:p w14:paraId="6093AC6C" w14:textId="77777777" w:rsidR="00D72AFC" w:rsidRDefault="00D72AFC" w:rsidP="00D72AFC">
      <w:r>
        <w:tab/>
      </w:r>
      <w:proofErr w:type="gramStart"/>
      <w:r>
        <w:t>{ wizard</w:t>
      </w:r>
      <w:proofErr w:type="gramEnd"/>
      <w:r>
        <w:t>:</w:t>
      </w:r>
      <w:r>
        <w:tab/>
        <w:t>‘?</w:t>
      </w:r>
      <w:r w:rsidR="0098718D">
        <w:t>’</w:t>
      </w:r>
      <w:r>
        <w:t>, $</w:t>
      </w:r>
      <w:r>
        <w:tab/>
      </w:r>
      <w:r>
        <w:tab/>
      </w:r>
      <w:r>
        <w:tab/>
      </w:r>
      <w:r>
        <w:tab/>
        <w:t>; name of originating Wizard</w:t>
      </w:r>
    </w:p>
    <w:p w14:paraId="1C4A896C" w14:textId="77777777" w:rsidR="00D72AFC" w:rsidRDefault="00D72AFC" w:rsidP="00D72AFC">
      <w:r>
        <w:tab/>
        <w:t>window:</w:t>
      </w:r>
      <w:r>
        <w:tab/>
        <w:t>‘Sort EVT’, $</w:t>
      </w:r>
      <w:r>
        <w:tab/>
      </w:r>
      <w:r>
        <w:tab/>
      </w:r>
      <w:r>
        <w:tab/>
        <w:t>; name of destination Window in GeoPIXE</w:t>
      </w:r>
    </w:p>
    <w:p w14:paraId="7286B412" w14:textId="77777777" w:rsidR="00D72AFC" w:rsidRDefault="00D72AFC" w:rsidP="00D72AFC">
      <w:r>
        <w:tab/>
        <w:t>command:</w:t>
      </w:r>
      <w:r>
        <w:tab/>
        <w:t>‘sort-image’, $</w:t>
      </w:r>
      <w:r>
        <w:tab/>
      </w:r>
      <w:r>
        <w:tab/>
      </w:r>
      <w:r>
        <w:tab/>
        <w:t>; command to be executed by the Window</w:t>
      </w:r>
    </w:p>
    <w:p w14:paraId="34B70D74" w14:textId="77777777" w:rsidR="00D72AFC" w:rsidRDefault="00D72AFC" w:rsidP="00D72AFC">
      <w:r>
        <w:tab/>
        <w:t>qual1:</w:t>
      </w:r>
      <w:r>
        <w:tab/>
      </w:r>
      <w:r>
        <w:tab/>
        <w:t>‘string1’, $</w:t>
      </w:r>
      <w:r>
        <w:tab/>
      </w:r>
      <w:r>
        <w:tab/>
      </w:r>
      <w:r>
        <w:tab/>
        <w:t>; add this tag to the end of the output file-name</w:t>
      </w:r>
    </w:p>
    <w:p w14:paraId="6D8BD8CE" w14:textId="77777777" w:rsidR="00D72AFC" w:rsidRDefault="00D72AFC" w:rsidP="00D72AFC">
      <w:r>
        <w:tab/>
        <w:t>qual2:</w:t>
      </w:r>
      <w:r>
        <w:tab/>
      </w:r>
      <w:r>
        <w:tab/>
        <w:t>‘string2’, $</w:t>
      </w:r>
      <w:r>
        <w:tab/>
      </w:r>
      <w:r>
        <w:tab/>
      </w:r>
      <w:r>
        <w:tab/>
        <w:t>; remove this tag from end of the output file-name</w:t>
      </w:r>
    </w:p>
    <w:p w14:paraId="2909437C" w14:textId="77777777" w:rsidR="00D72AFC" w:rsidRDefault="00D72AFC" w:rsidP="00D72AFC">
      <w:pPr>
        <w:ind w:firstLine="720"/>
      </w:pPr>
      <w:r>
        <w:t>error:</w:t>
      </w:r>
      <w:r>
        <w:tab/>
      </w:r>
      <w:r>
        <w:tab/>
        <w:t>0, $</w:t>
      </w:r>
      <w:r>
        <w:tab/>
      </w:r>
      <w:r>
        <w:tab/>
      </w:r>
      <w:r>
        <w:tab/>
      </w:r>
      <w:r>
        <w:tab/>
        <w:t>; a return error code (0=good, 1=error)</w:t>
      </w:r>
    </w:p>
    <w:p w14:paraId="636EAE35" w14:textId="77777777" w:rsidR="00D72AFC" w:rsidRDefault="00D72AFC" w:rsidP="00D72AFC">
      <w:r>
        <w:tab/>
      </w:r>
      <w:proofErr w:type="spellStart"/>
      <w:r>
        <w:t>pdata</w:t>
      </w:r>
      <w:proofErr w:type="spellEnd"/>
      <w:r>
        <w:t>:</w:t>
      </w:r>
      <w:r>
        <w:tab/>
      </w:r>
      <w:r>
        <w:tab/>
      </w:r>
      <w:proofErr w:type="spellStart"/>
      <w:r>
        <w:t>ptr_</w:t>
      </w:r>
      <w:proofErr w:type="gramStart"/>
      <w:r>
        <w:t>new</w:t>
      </w:r>
      <w:proofErr w:type="spellEnd"/>
      <w:r>
        <w:t>( {</w:t>
      </w:r>
      <w:proofErr w:type="gramEnd"/>
      <w:r>
        <w:t>…}), $</w:t>
      </w:r>
      <w:r>
        <w:tab/>
      </w:r>
      <w:r>
        <w:tab/>
        <w:t xml:space="preserve">; a passed data structure </w:t>
      </w:r>
      <w:proofErr w:type="spellStart"/>
      <w:r>
        <w:t>ptr</w:t>
      </w:r>
      <w:proofErr w:type="spellEnd"/>
      <w:r>
        <w:t>, specific to command</w:t>
      </w:r>
    </w:p>
    <w:p w14:paraId="281E1001" w14:textId="77777777" w:rsidR="00FD7E78" w:rsidRDefault="00FD7E78" w:rsidP="00FD7E78">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2458CDA8" w14:textId="77777777" w:rsidR="00D72AFC" w:rsidRDefault="00D72AFC" w:rsidP="00D72AFC">
      <w:r>
        <w:tab/>
      </w:r>
      <w:proofErr w:type="spellStart"/>
      <w:r>
        <w:t>callback</w:t>
      </w:r>
      <w:proofErr w:type="spellEnd"/>
      <w:r>
        <w:t>:</w:t>
      </w:r>
      <w:r>
        <w:tab/>
        <w:t>‘routine’, $</w:t>
      </w:r>
      <w:r>
        <w:tab/>
      </w:r>
      <w:r>
        <w:tab/>
      </w:r>
      <w:r>
        <w:tab/>
        <w:t>; routine to execute in Wizard on return</w:t>
      </w:r>
    </w:p>
    <w:p w14:paraId="7DD670F5" w14:textId="77777777" w:rsidR="00D72AFC" w:rsidRDefault="00D72AFC" w:rsidP="00D72AFC">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26B8596C" w14:textId="77777777" w:rsidR="00AB174D" w:rsidRDefault="00AB174D" w:rsidP="00BF78C6"/>
    <w:p w14:paraId="094B45CD" w14:textId="77777777" w:rsidR="00D72AFC" w:rsidRDefault="00D72AFC" w:rsidP="00BF78C6">
      <w:r>
        <w:t>A full ‘</w:t>
      </w:r>
      <w:proofErr w:type="spellStart"/>
      <w:r>
        <w:t>pdata</w:t>
      </w:r>
      <w:proofErr w:type="spellEnd"/>
      <w:r>
        <w:t>’ pointer looks like this</w:t>
      </w:r>
      <w:r w:rsidR="00E15F4C">
        <w:t xml:space="preserve"> (unneeded items can be omitted for this </w:t>
      </w:r>
      <w:r w:rsidR="00057632">
        <w:t>data</w:t>
      </w:r>
      <w:r w:rsidR="00E15F4C">
        <w:t xml:space="preserve"> struct)</w:t>
      </w:r>
      <w:r>
        <w:t>:</w:t>
      </w:r>
    </w:p>
    <w:p w14:paraId="27C17A7A" w14:textId="77777777" w:rsidR="00D72AFC" w:rsidRDefault="00D72AFC" w:rsidP="00D72AFC">
      <w:r>
        <w:tab/>
      </w:r>
      <w:proofErr w:type="spellStart"/>
      <w:r>
        <w:t>pdata</w:t>
      </w:r>
      <w:proofErr w:type="spellEnd"/>
      <w:r>
        <w:t xml:space="preserve"> = </w:t>
      </w:r>
      <w:proofErr w:type="spellStart"/>
      <w:r>
        <w:t>ptr_</w:t>
      </w:r>
      <w:proofErr w:type="gramStart"/>
      <w:r>
        <w:t>new</w:t>
      </w:r>
      <w:proofErr w:type="spellEnd"/>
      <w:r>
        <w:t>( {</w:t>
      </w:r>
      <w:proofErr w:type="gramEnd"/>
      <w:r>
        <w:tab/>
        <w:t>$</w:t>
      </w:r>
    </w:p>
    <w:p w14:paraId="44846C38" w14:textId="77777777" w:rsidR="00D72AFC" w:rsidRDefault="00D72AFC" w:rsidP="00D72AFC">
      <w:r>
        <w:tab/>
      </w:r>
      <w:r>
        <w:tab/>
        <w:t>device:</w:t>
      </w:r>
      <w:r>
        <w:tab/>
      </w:r>
      <w:r>
        <w:tab/>
        <w:t>‘MAIA_DEVIC E’, $</w:t>
      </w:r>
      <w:r>
        <w:tab/>
        <w:t>; device name</w:t>
      </w:r>
    </w:p>
    <w:p w14:paraId="27386847" w14:textId="77777777" w:rsidR="00D72AFC" w:rsidRDefault="00D72AFC" w:rsidP="00D72AFC">
      <w:r>
        <w:tab/>
      </w:r>
      <w:r>
        <w:tab/>
      </w:r>
      <w:proofErr w:type="spellStart"/>
      <w:r>
        <w:t>image_mode</w:t>
      </w:r>
      <w:proofErr w:type="spellEnd"/>
      <w:r>
        <w:t>:</w:t>
      </w:r>
      <w:r>
        <w:tab/>
        <w:t>0, $</w:t>
      </w:r>
      <w:r>
        <w:tab/>
      </w:r>
      <w:r>
        <w:tab/>
      </w:r>
      <w:r>
        <w:tab/>
        <w:t>; sort mode (0=images)</w:t>
      </w:r>
    </w:p>
    <w:p w14:paraId="3A052DA8" w14:textId="77777777" w:rsidR="00D72AFC" w:rsidRDefault="00D72AFC" w:rsidP="00D72AFC">
      <w:r>
        <w:tab/>
      </w:r>
      <w:r>
        <w:tab/>
        <w:t>type:</w:t>
      </w:r>
      <w:r>
        <w:tab/>
      </w:r>
      <w:r>
        <w:tab/>
        <w:t>7, $</w:t>
      </w:r>
      <w:r>
        <w:tab/>
      </w:r>
      <w:r>
        <w:tab/>
      </w:r>
      <w:r>
        <w:tab/>
        <w:t>; data type (0=PIXE, 7=SXRF)</w:t>
      </w:r>
    </w:p>
    <w:p w14:paraId="73B552E8" w14:textId="77777777" w:rsidR="00D72AFC" w:rsidRDefault="00D72AFC" w:rsidP="00D72AFC">
      <w:r>
        <w:tab/>
      </w:r>
      <w:r>
        <w:tab/>
        <w:t>array:</w:t>
      </w:r>
      <w:r>
        <w:tab/>
      </w:r>
      <w:r>
        <w:tab/>
        <w:t>1, $</w:t>
      </w:r>
      <w:r>
        <w:tab/>
      </w:r>
      <w:r>
        <w:tab/>
      </w:r>
      <w:r>
        <w:tab/>
        <w:t>; array detector (1=array, 0=single)</w:t>
      </w:r>
    </w:p>
    <w:p w14:paraId="0E3A760F" w14:textId="77777777" w:rsidR="00D72AFC" w:rsidRDefault="00D72AFC" w:rsidP="00D72AFC">
      <w:r>
        <w:tab/>
      </w:r>
      <w:r>
        <w:tab/>
        <w:t>blog:</w:t>
      </w:r>
      <w:r>
        <w:tab/>
      </w:r>
      <w:r>
        <w:tab/>
        <w:t>‘file1’, $</w:t>
      </w:r>
      <w:r>
        <w:tab/>
      </w:r>
      <w:r>
        <w:tab/>
      </w:r>
      <w:r>
        <w:tab/>
        <w:t>; (first) raw data file</w:t>
      </w:r>
    </w:p>
    <w:p w14:paraId="73CFE6F3" w14:textId="77777777" w:rsidR="00D72AFC" w:rsidRDefault="00D72AFC" w:rsidP="00D72AFC">
      <w:r>
        <w:tab/>
      </w:r>
      <w:r>
        <w:tab/>
        <w:t>pileup:</w:t>
      </w:r>
      <w:r>
        <w:tab/>
      </w:r>
      <w:r>
        <w:tab/>
        <w:t>‘pileup’, $</w:t>
      </w:r>
      <w:r>
        <w:tab/>
      </w:r>
      <w:r>
        <w:tab/>
        <w:t>; pileup file</w:t>
      </w:r>
    </w:p>
    <w:p w14:paraId="09DBFFC0" w14:textId="77777777" w:rsidR="00D72AFC" w:rsidRDefault="00D72AFC" w:rsidP="00D72AFC">
      <w:r>
        <w:tab/>
      </w:r>
      <w:r>
        <w:tab/>
        <w:t>throttle:</w:t>
      </w:r>
      <w:r>
        <w:tab/>
        <w:t>‘throttle’, $</w:t>
      </w:r>
      <w:r>
        <w:tab/>
      </w:r>
      <w:r>
        <w:tab/>
        <w:t>; throttle file</w:t>
      </w:r>
    </w:p>
    <w:p w14:paraId="57EF2BCF" w14:textId="77777777" w:rsidR="00D72AFC" w:rsidRDefault="00D72AFC" w:rsidP="00D72AFC">
      <w:r>
        <w:tab/>
      </w:r>
      <w:r>
        <w:tab/>
        <w:t>output:</w:t>
      </w:r>
      <w:r>
        <w:tab/>
      </w:r>
      <w:r>
        <w:tab/>
        <w:t>‘output’, $</w:t>
      </w:r>
      <w:r>
        <w:tab/>
      </w:r>
      <w:r>
        <w:tab/>
        <w:t>; output file name</w:t>
      </w:r>
    </w:p>
    <w:p w14:paraId="0D7093D9" w14:textId="77777777" w:rsidR="008D73B5" w:rsidRDefault="008D73B5" w:rsidP="00D72AFC">
      <w:r>
        <w:tab/>
      </w:r>
      <w:r>
        <w:tab/>
        <w:t>verify:</w:t>
      </w:r>
      <w:r>
        <w:tab/>
      </w:r>
      <w:r>
        <w:tab/>
        <w:t>1, $</w:t>
      </w:r>
      <w:r>
        <w:tab/>
      </w:r>
      <w:r>
        <w:tab/>
      </w:r>
      <w:r>
        <w:tab/>
        <w:t>; file-name verification (enable=1, disable=0)</w:t>
      </w:r>
    </w:p>
    <w:p w14:paraId="32E491AC" w14:textId="77777777" w:rsidR="008D73B5" w:rsidRDefault="008D73B5" w:rsidP="008D73B5">
      <w:pPr>
        <w:ind w:left="720" w:firstLine="720"/>
      </w:pPr>
      <w:proofErr w:type="spellStart"/>
      <w:r>
        <w:t>pnew</w:t>
      </w:r>
      <w:proofErr w:type="spellEnd"/>
      <w:r>
        <w:t>:</w:t>
      </w:r>
      <w:r>
        <w:tab/>
      </w:r>
      <w:r>
        <w:tab/>
      </w:r>
      <w:proofErr w:type="spellStart"/>
      <w:r>
        <w:t>pnew</w:t>
      </w:r>
      <w:proofErr w:type="spellEnd"/>
      <w:r>
        <w:t>, $</w:t>
      </w:r>
      <w:r>
        <w:tab/>
      </w:r>
      <w:r>
        <w:tab/>
      </w:r>
      <w:r>
        <w:tab/>
        <w:t>; if /verify, return old and new file-names</w:t>
      </w:r>
    </w:p>
    <w:p w14:paraId="05B542EA" w14:textId="77777777" w:rsidR="00D72AFC" w:rsidRDefault="00D72AFC" w:rsidP="00D72AFC">
      <w:r>
        <w:tab/>
      </w:r>
      <w:r>
        <w:tab/>
        <w:t>conv:</w:t>
      </w:r>
      <w:r>
        <w:tab/>
      </w:r>
      <w:r>
        <w:tab/>
        <w:t>1.0, $</w:t>
      </w:r>
      <w:r>
        <w:tab/>
      </w:r>
      <w:r>
        <w:tab/>
      </w:r>
      <w:r>
        <w:tab/>
        <w:t>; initial 'conv' conversion factor from IC to charge</w:t>
      </w:r>
    </w:p>
    <w:p w14:paraId="15D4ACCE" w14:textId="77777777" w:rsidR="00D72AFC" w:rsidRDefault="00D72AFC" w:rsidP="00D72AFC">
      <w:r>
        <w:tab/>
      </w:r>
      <w:r>
        <w:tab/>
      </w:r>
      <w:proofErr w:type="spellStart"/>
      <w:r>
        <w:t>charge_mode</w:t>
      </w:r>
      <w:proofErr w:type="spellEnd"/>
      <w:r>
        <w:t>:</w:t>
      </w:r>
      <w:r>
        <w:tab/>
        <w:t>1, $</w:t>
      </w:r>
      <w:r>
        <w:tab/>
      </w:r>
      <w:r>
        <w:tab/>
      </w:r>
      <w:r>
        <w:tab/>
        <w:t>; flux/charge mode (0=charge, 1=</w:t>
      </w:r>
      <w:proofErr w:type="gramStart"/>
      <w:r>
        <w:t>IC,PV</w:t>
      </w:r>
      <w:proofErr w:type="gramEnd"/>
      <w:r>
        <w:t>, 2=no PV)</w:t>
      </w:r>
    </w:p>
    <w:p w14:paraId="1AF60B3E" w14:textId="77777777" w:rsidR="00D72AFC" w:rsidRDefault="00D72AFC" w:rsidP="00D72AFC">
      <w:r>
        <w:tab/>
      </w:r>
      <w:r>
        <w:tab/>
      </w:r>
      <w:proofErr w:type="spellStart"/>
      <w:r>
        <w:t>flux_scaler</w:t>
      </w:r>
      <w:proofErr w:type="spellEnd"/>
      <w:r>
        <w:t xml:space="preserve">: </w:t>
      </w:r>
      <w:r>
        <w:tab/>
        <w:t>'</w:t>
      </w:r>
      <w:proofErr w:type="gramStart"/>
      <w:r>
        <w:t>Maia:scaler.FC0</w:t>
      </w:r>
      <w:proofErr w:type="gramEnd"/>
      <w:r>
        <w:t>', $</w:t>
      </w:r>
      <w:r>
        <w:tab/>
        <w:t>; scaler ID name</w:t>
      </w:r>
    </w:p>
    <w:p w14:paraId="6C1A0A09" w14:textId="77777777" w:rsidR="00D72AFC" w:rsidRDefault="00D72AFC" w:rsidP="00D72AFC">
      <w:r>
        <w:tab/>
      </w:r>
      <w:r>
        <w:tab/>
      </w:r>
      <w:proofErr w:type="spellStart"/>
      <w:r>
        <w:t>gain_value</w:t>
      </w:r>
      <w:proofErr w:type="spellEnd"/>
      <w:r>
        <w:t>:</w:t>
      </w:r>
      <w:r>
        <w:tab/>
        <w:t>gain, $</w:t>
      </w:r>
      <w:r>
        <w:tab/>
      </w:r>
      <w:r>
        <w:tab/>
      </w:r>
      <w:r>
        <w:tab/>
        <w:t>; IC gain</w:t>
      </w:r>
    </w:p>
    <w:p w14:paraId="3DFFE42B" w14:textId="77777777" w:rsidR="00D72AFC" w:rsidRDefault="00D72AFC" w:rsidP="00D72AFC">
      <w:r>
        <w:tab/>
      </w:r>
      <w:r>
        <w:tab/>
      </w:r>
      <w:proofErr w:type="spellStart"/>
      <w:r>
        <w:t>gain_units</w:t>
      </w:r>
      <w:proofErr w:type="spellEnd"/>
      <w:r>
        <w:t>:</w:t>
      </w:r>
      <w:r>
        <w:tab/>
        <w:t>1.0, $</w:t>
      </w:r>
      <w:r>
        <w:tab/>
      </w:r>
      <w:r>
        <w:tab/>
      </w:r>
      <w:r>
        <w:tab/>
        <w:t>; scales gain into units of '</w:t>
      </w:r>
      <w:proofErr w:type="spellStart"/>
      <w:r>
        <w:t>nA</w:t>
      </w:r>
      <w:proofErr w:type="spellEnd"/>
      <w:r>
        <w:t xml:space="preserve">/V' </w:t>
      </w:r>
    </w:p>
    <w:p w14:paraId="1CE12ADA" w14:textId="77777777" w:rsidR="00D72AFC" w:rsidRDefault="00D72AFC" w:rsidP="00D72AFC">
      <w:r>
        <w:lastRenderedPageBreak/>
        <w:tab/>
      </w:r>
      <w:r>
        <w:tab/>
      </w:r>
      <w:proofErr w:type="spellStart"/>
      <w:r>
        <w:t>cal</w:t>
      </w:r>
      <w:proofErr w:type="spellEnd"/>
      <w:r>
        <w:t>:</w:t>
      </w:r>
      <w:r>
        <w:tab/>
      </w:r>
      <w:r>
        <w:tab/>
        <w:t>‘</w:t>
      </w:r>
      <w:proofErr w:type="spellStart"/>
      <w:r>
        <w:t>energy_cal_file</w:t>
      </w:r>
      <w:proofErr w:type="spellEnd"/>
      <w:r>
        <w:t>’, $</w:t>
      </w:r>
      <w:r>
        <w:tab/>
        <w:t>; energy calibration/ detector selection file</w:t>
      </w:r>
    </w:p>
    <w:p w14:paraId="0535AFE3" w14:textId="77777777" w:rsidR="00D72AFC" w:rsidRDefault="00D72AFC" w:rsidP="00D72AFC">
      <w:r>
        <w:tab/>
      </w:r>
      <w:r>
        <w:tab/>
      </w:r>
      <w:proofErr w:type="spellStart"/>
      <w:r>
        <w:t>proj_mode</w:t>
      </w:r>
      <w:proofErr w:type="spellEnd"/>
      <w:r>
        <w:t>:</w:t>
      </w:r>
      <w:r>
        <w:tab/>
        <w:t>'DA', $</w:t>
      </w:r>
      <w:r>
        <w:tab/>
      </w:r>
      <w:r>
        <w:tab/>
      </w:r>
      <w:r>
        <w:tab/>
        <w:t>; projection mode (‘DA’, ‘CUTS’,’STIM’)</w:t>
      </w:r>
    </w:p>
    <w:p w14:paraId="77A93DE6" w14:textId="77777777" w:rsidR="00D72AFC" w:rsidRDefault="00D72AFC" w:rsidP="00D72AFC">
      <w:r>
        <w:tab/>
      </w:r>
      <w:r>
        <w:tab/>
        <w:t>dam:</w:t>
      </w:r>
      <w:r>
        <w:tab/>
      </w:r>
      <w:r>
        <w:tab/>
        <w:t>‘</w:t>
      </w:r>
      <w:proofErr w:type="spellStart"/>
      <w:r>
        <w:t>da_file</w:t>
      </w:r>
      <w:proofErr w:type="spellEnd"/>
      <w:proofErr w:type="gramStart"/>
      <w:r>
        <w:t>’ }</w:t>
      </w:r>
      <w:proofErr w:type="gramEnd"/>
      <w:r>
        <w:t>, $</w:t>
      </w:r>
      <w:r>
        <w:tab/>
      </w:r>
      <w:r>
        <w:tab/>
        <w:t>; DA matrix file name</w:t>
      </w:r>
    </w:p>
    <w:p w14:paraId="32B8A7BA" w14:textId="77777777" w:rsidR="00D72AFC" w:rsidRDefault="00D72AFC" w:rsidP="00D72AFC">
      <w:r>
        <w:tab/>
      </w:r>
      <w:r>
        <w:tab/>
        <w:t>/</w:t>
      </w:r>
      <w:proofErr w:type="spellStart"/>
      <w:r>
        <w:t>no_copy</w:t>
      </w:r>
      <w:proofErr w:type="spellEnd"/>
      <w:r>
        <w:t>)</w:t>
      </w:r>
    </w:p>
    <w:p w14:paraId="7107581E" w14:textId="77777777" w:rsidR="00D72AFC" w:rsidRDefault="00D72AFC" w:rsidP="00D72AFC"/>
    <w:p w14:paraId="41CC7707" w14:textId="77777777" w:rsidR="001F3A17" w:rsidRDefault="001F3A17" w:rsidP="001F3A17">
      <w:r>
        <w:t>If the text “-string2” is found at the end of the output file-name in Sort EVT, it will be stripped off and the string “-string1” appended (if not already present).</w:t>
      </w:r>
    </w:p>
    <w:p w14:paraId="5BFF1265" w14:textId="77777777" w:rsidR="001F3A17" w:rsidRDefault="001F3A17" w:rsidP="00D72AFC"/>
    <w:p w14:paraId="63719823" w14:textId="77777777" w:rsidR="00D72AFC" w:rsidRDefault="00D72AFC" w:rsidP="00D72AFC">
      <w:r>
        <w:t>If any entry is missing from ‘</w:t>
      </w:r>
      <w:proofErr w:type="spellStart"/>
      <w:r>
        <w:t>pdata</w:t>
      </w:r>
      <w:proofErr w:type="spellEnd"/>
      <w:r>
        <w:t>’, then that parameter is not set</w:t>
      </w:r>
      <w:r w:rsidR="009E3DF0">
        <w:t xml:space="preserve"> and the current value in Sort EVT is used</w:t>
      </w:r>
      <w:r>
        <w:t xml:space="preserve">. Hence, a simple ‘sort-image’ request </w:t>
      </w:r>
      <w:r w:rsidR="009E3DF0">
        <w:t xml:space="preserve">struct </w:t>
      </w:r>
      <w:r>
        <w:t>(as used in ‘</w:t>
      </w:r>
      <w:proofErr w:type="spellStart"/>
      <w:r>
        <w:t>Wizard_Depth</w:t>
      </w:r>
      <w:proofErr w:type="spellEnd"/>
      <w:r>
        <w:t xml:space="preserve">’) may just </w:t>
      </w:r>
      <w:r w:rsidR="009E3DF0">
        <w:t xml:space="preserve">have one or two items to </w:t>
      </w:r>
      <w:r>
        <w:t xml:space="preserve">set one or two parameters. </w:t>
      </w:r>
      <w:r w:rsidR="00057632">
        <w:t>However, that means that the user must set-up Sort EVT beforehand. In contrast</w:t>
      </w:r>
      <w:r>
        <w:t>, the ‘</w:t>
      </w:r>
      <w:proofErr w:type="spellStart"/>
      <w:r>
        <w:t>Wizard_Standards</w:t>
      </w:r>
      <w:proofErr w:type="spellEnd"/>
      <w:r>
        <w:t>’ Wizard sets most of these parameters.</w:t>
      </w:r>
      <w:r w:rsidR="00FD7E78">
        <w:t xml:space="preserve"> </w:t>
      </w:r>
    </w:p>
    <w:p w14:paraId="17E662B0" w14:textId="77777777" w:rsidR="008D73B5" w:rsidRDefault="008D73B5" w:rsidP="00D72AFC"/>
    <w:p w14:paraId="7C64C9F5" w14:textId="77777777" w:rsidR="008D73B5" w:rsidRDefault="008D73B5" w:rsidP="00D72AFC">
      <w:r>
        <w:t>If file verification is requested (verify=1) in ‘</w:t>
      </w:r>
      <w:proofErr w:type="spellStart"/>
      <w:r>
        <w:t>pdata</w:t>
      </w:r>
      <w:proofErr w:type="spellEnd"/>
      <w:r>
        <w:t>’, then the ‘</w:t>
      </w:r>
      <w:proofErr w:type="spellStart"/>
      <w:r>
        <w:t>pnew</w:t>
      </w:r>
      <w:proofErr w:type="spellEnd"/>
      <w:r>
        <w:t xml:space="preserve">’ pointer </w:t>
      </w:r>
      <w:r w:rsidR="006673A6">
        <w:t xml:space="preserve">(should be created /allocate_heap) </w:t>
      </w:r>
      <w:r>
        <w:t>returns a struct of old and new file-names: {</w:t>
      </w:r>
      <w:proofErr w:type="spellStart"/>
      <w:proofErr w:type="gramStart"/>
      <w:r>
        <w:t>blog.blog</w:t>
      </w:r>
      <w:proofErr w:type="spellEnd"/>
      <w:proofErr w:type="gramEnd"/>
      <w:r>
        <w:t xml:space="preserve">, </w:t>
      </w:r>
      <w:proofErr w:type="spellStart"/>
      <w:r>
        <w:t>pileup:pileup</w:t>
      </w:r>
      <w:proofErr w:type="spellEnd"/>
      <w:r>
        <w:t xml:space="preserve">, </w:t>
      </w:r>
      <w:proofErr w:type="spellStart"/>
      <w:r>
        <w:t>throttle:throttle</w:t>
      </w:r>
      <w:proofErr w:type="spellEnd"/>
      <w:r>
        <w:t xml:space="preserve">, </w:t>
      </w:r>
      <w:proofErr w:type="spellStart"/>
      <w:r>
        <w:t>dam:dam</w:t>
      </w:r>
      <w:proofErr w:type="spellEnd"/>
      <w:r>
        <w:t>}, where each parameter has a ‘new’ and ‘old’ file-name string entry (e.g. pileup={old:’’, new:’’}).</w:t>
      </w:r>
    </w:p>
    <w:p w14:paraId="41A4BBE8" w14:textId="77777777" w:rsidR="00D72AFC" w:rsidRDefault="00D72AFC" w:rsidP="00D72AFC">
      <w:pPr>
        <w:pStyle w:val="Heading3"/>
      </w:pPr>
      <w:bookmarkStart w:id="4" w:name="_Toc418871280"/>
      <w:r>
        <w:t>Image</w:t>
      </w:r>
      <w:bookmarkEnd w:id="4"/>
    </w:p>
    <w:p w14:paraId="67C98F84" w14:textId="77777777" w:rsidR="00D72AFC" w:rsidRDefault="00D72AFC" w:rsidP="00D72AFC">
      <w:pPr>
        <w:pStyle w:val="Heading4"/>
      </w:pPr>
      <w:r>
        <w:t>load-image</w:t>
      </w:r>
    </w:p>
    <w:p w14:paraId="3A93ABCC" w14:textId="77777777" w:rsidR="00D72AFC" w:rsidRDefault="00D72AFC" w:rsidP="00D72AFC">
      <w:r>
        <w:t>Loads an image file into the Image window.</w:t>
      </w:r>
    </w:p>
    <w:p w14:paraId="4E3279B7" w14:textId="77777777" w:rsidR="00D72AFC" w:rsidRPr="00D72AFC" w:rsidRDefault="00D72AFC" w:rsidP="00D72AFC">
      <w:pPr>
        <w:rPr>
          <w:lang w:eastAsia="ja-JP"/>
        </w:rPr>
      </w:pPr>
    </w:p>
    <w:p w14:paraId="01743BB3" w14:textId="77777777" w:rsidR="00D72AFC" w:rsidRDefault="00D72AFC" w:rsidP="00D72AFC">
      <w:r>
        <w:tab/>
      </w:r>
      <w:proofErr w:type="gramStart"/>
      <w:r>
        <w:t>{ wizard</w:t>
      </w:r>
      <w:proofErr w:type="gramEnd"/>
      <w:r>
        <w:t>:</w:t>
      </w:r>
      <w:r>
        <w:tab/>
        <w:t>‘?</w:t>
      </w:r>
      <w:r w:rsidR="0098718D">
        <w:t>’</w:t>
      </w:r>
      <w:r>
        <w:t>, $</w:t>
      </w:r>
      <w:r>
        <w:tab/>
      </w:r>
      <w:r>
        <w:tab/>
      </w:r>
      <w:r>
        <w:tab/>
      </w:r>
      <w:r>
        <w:tab/>
        <w:t>; name of originating Wizard</w:t>
      </w:r>
    </w:p>
    <w:p w14:paraId="6322E9D0" w14:textId="77777777" w:rsidR="00D72AFC" w:rsidRDefault="00D72AFC" w:rsidP="00D72AFC">
      <w:r>
        <w:tab/>
        <w:t>window:</w:t>
      </w:r>
      <w:r>
        <w:tab/>
        <w:t>‘Image’, $</w:t>
      </w:r>
      <w:r>
        <w:tab/>
      </w:r>
      <w:r>
        <w:tab/>
      </w:r>
      <w:r>
        <w:tab/>
        <w:t>; name of destination Window in GeoPIXE</w:t>
      </w:r>
    </w:p>
    <w:p w14:paraId="4D70BBB6" w14:textId="77777777" w:rsidR="00D72AFC" w:rsidRDefault="00D72AFC" w:rsidP="00D72AFC">
      <w:r>
        <w:tab/>
        <w:t>command:</w:t>
      </w:r>
      <w:r>
        <w:tab/>
        <w:t>‘load-image’, $</w:t>
      </w:r>
      <w:r>
        <w:tab/>
      </w:r>
      <w:r>
        <w:tab/>
      </w:r>
      <w:r>
        <w:tab/>
        <w:t>; command to be executed by the Window</w:t>
      </w:r>
    </w:p>
    <w:p w14:paraId="78DE10AD" w14:textId="77777777" w:rsidR="00D72AFC" w:rsidRDefault="00D72AFC" w:rsidP="00D72AFC">
      <w:pPr>
        <w:ind w:firstLine="720"/>
      </w:pPr>
      <w:r>
        <w:t>error:</w:t>
      </w:r>
      <w:r>
        <w:tab/>
      </w:r>
      <w:r>
        <w:tab/>
        <w:t>0, $</w:t>
      </w:r>
      <w:r>
        <w:tab/>
      </w:r>
      <w:r>
        <w:tab/>
      </w:r>
      <w:r>
        <w:tab/>
      </w:r>
      <w:r>
        <w:tab/>
        <w:t>; a return error code (0=good, 1=error)</w:t>
      </w:r>
    </w:p>
    <w:p w14:paraId="7A32BBB3" w14:textId="77777777" w:rsidR="00D72AFC" w:rsidRDefault="00D72AFC" w:rsidP="00D72AFC">
      <w:r>
        <w:tab/>
      </w:r>
      <w:proofErr w:type="spellStart"/>
      <w:r>
        <w:t>pdata</w:t>
      </w:r>
      <w:proofErr w:type="spellEnd"/>
      <w:r>
        <w:t>:</w:t>
      </w:r>
      <w:r>
        <w:tab/>
      </w:r>
      <w:r>
        <w:tab/>
      </w:r>
      <w:proofErr w:type="spellStart"/>
      <w:r>
        <w:t>ptr_</w:t>
      </w:r>
      <w:proofErr w:type="gramStart"/>
      <w:r>
        <w:t>new</w:t>
      </w:r>
      <w:proofErr w:type="spellEnd"/>
      <w:r>
        <w:t>( )</w:t>
      </w:r>
      <w:proofErr w:type="gramEnd"/>
      <w:r>
        <w:t>, $</w:t>
      </w:r>
      <w:r>
        <w:tab/>
      </w:r>
      <w:r>
        <w:tab/>
      </w:r>
      <w:r>
        <w:tab/>
        <w:t>; pointer to file name to load</w:t>
      </w:r>
    </w:p>
    <w:p w14:paraId="0757AFCD" w14:textId="77777777" w:rsidR="00FD7E78" w:rsidRDefault="00FD7E78" w:rsidP="00FD7E78">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4A0002FF" w14:textId="77777777" w:rsidR="00D72AFC" w:rsidRDefault="00D72AFC" w:rsidP="00D72AFC">
      <w:r>
        <w:tab/>
      </w:r>
      <w:proofErr w:type="spellStart"/>
      <w:r>
        <w:t>callback</w:t>
      </w:r>
      <w:proofErr w:type="spellEnd"/>
      <w:r>
        <w:t>:</w:t>
      </w:r>
      <w:r>
        <w:tab/>
        <w:t>‘routine’, $</w:t>
      </w:r>
      <w:r>
        <w:tab/>
      </w:r>
      <w:r>
        <w:tab/>
      </w:r>
      <w:r>
        <w:tab/>
        <w:t>; routine to execute in Wizard on return</w:t>
      </w:r>
    </w:p>
    <w:p w14:paraId="7D7FBAF6" w14:textId="77777777" w:rsidR="00D72AFC" w:rsidRDefault="00D72AFC" w:rsidP="00D72AFC">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283476C4" w14:textId="77777777" w:rsidR="00D72AFC" w:rsidRDefault="00D72AFC" w:rsidP="00D72AFC"/>
    <w:p w14:paraId="7FBCF95E" w14:textId="77777777" w:rsidR="00D72AFC" w:rsidRDefault="00D72AFC" w:rsidP="00D72AFC">
      <w:r>
        <w:t>In this case the ‘</w:t>
      </w:r>
      <w:proofErr w:type="spellStart"/>
      <w:r>
        <w:t>pdata</w:t>
      </w:r>
      <w:proofErr w:type="spellEnd"/>
      <w:r>
        <w:t>’ pointer simply points to a file-name string.</w:t>
      </w:r>
    </w:p>
    <w:p w14:paraId="0FB785E2" w14:textId="77777777" w:rsidR="00D72AFC" w:rsidRDefault="00D72AFC" w:rsidP="00D72AFC">
      <w:pPr>
        <w:pStyle w:val="Heading4"/>
      </w:pPr>
      <w:r>
        <w:t>sum-region</w:t>
      </w:r>
    </w:p>
    <w:p w14:paraId="0E97F6F6" w14:textId="77777777" w:rsidR="00D72AFC" w:rsidRDefault="00D72AFC" w:rsidP="00D72AFC">
      <w:r>
        <w:t xml:space="preserve">Sets a region shape on the image and integrates it, and returns a pointer to the Region results struct. See ‘define(/table)’ for </w:t>
      </w:r>
      <w:proofErr w:type="gramStart"/>
      <w:r>
        <w:t>a region results</w:t>
      </w:r>
      <w:proofErr w:type="gramEnd"/>
      <w:r>
        <w:t xml:space="preserve"> struct, which holds the results for a row of the Image Regions window.</w:t>
      </w:r>
    </w:p>
    <w:p w14:paraId="76E9F642" w14:textId="77777777" w:rsidR="00D72AFC" w:rsidRPr="00D72AFC" w:rsidRDefault="00D72AFC" w:rsidP="00D72AFC">
      <w:pPr>
        <w:rPr>
          <w:lang w:eastAsia="ja-JP"/>
        </w:rPr>
      </w:pPr>
    </w:p>
    <w:p w14:paraId="08993957" w14:textId="77777777" w:rsidR="00D72AFC" w:rsidRDefault="00D72AFC" w:rsidP="00D72AFC">
      <w:r>
        <w:tab/>
      </w:r>
      <w:proofErr w:type="gramStart"/>
      <w:r>
        <w:t>{ wizard</w:t>
      </w:r>
      <w:proofErr w:type="gramEnd"/>
      <w:r>
        <w:t>:</w:t>
      </w:r>
      <w:r>
        <w:tab/>
        <w:t>‘?</w:t>
      </w:r>
      <w:r w:rsidR="0098718D">
        <w:t>’</w:t>
      </w:r>
      <w:r>
        <w:t>, $</w:t>
      </w:r>
      <w:r>
        <w:tab/>
      </w:r>
      <w:r>
        <w:tab/>
      </w:r>
      <w:r>
        <w:tab/>
      </w:r>
      <w:r>
        <w:tab/>
        <w:t>; name of originating Wizard</w:t>
      </w:r>
    </w:p>
    <w:p w14:paraId="79397FB7" w14:textId="77777777" w:rsidR="00D72AFC" w:rsidRDefault="00D72AFC" w:rsidP="00D72AFC">
      <w:r>
        <w:tab/>
        <w:t>window:</w:t>
      </w:r>
      <w:r>
        <w:tab/>
        <w:t>‘Image’, $</w:t>
      </w:r>
      <w:r>
        <w:tab/>
      </w:r>
      <w:r>
        <w:tab/>
      </w:r>
      <w:r>
        <w:tab/>
        <w:t>; name of destination Window in GeoPIXE</w:t>
      </w:r>
    </w:p>
    <w:p w14:paraId="2DE589C4" w14:textId="77777777" w:rsidR="00D72AFC" w:rsidRDefault="00D72AFC" w:rsidP="00D72AFC">
      <w:r>
        <w:tab/>
        <w:t>command:</w:t>
      </w:r>
      <w:r>
        <w:tab/>
        <w:t>‘</w:t>
      </w:r>
      <w:r w:rsidR="00CA03B7">
        <w:t>sum-region</w:t>
      </w:r>
      <w:r>
        <w:t>, $</w:t>
      </w:r>
      <w:r>
        <w:tab/>
      </w:r>
      <w:r>
        <w:tab/>
      </w:r>
      <w:r>
        <w:tab/>
        <w:t>; command to be executed by the Window</w:t>
      </w:r>
    </w:p>
    <w:p w14:paraId="59E2E876" w14:textId="77777777" w:rsidR="00D72AFC" w:rsidRDefault="00D72AFC" w:rsidP="00D72AFC">
      <w:pPr>
        <w:ind w:firstLine="720"/>
      </w:pPr>
      <w:r>
        <w:t>error:</w:t>
      </w:r>
      <w:r>
        <w:tab/>
      </w:r>
      <w:r>
        <w:tab/>
        <w:t>0, $</w:t>
      </w:r>
      <w:r>
        <w:tab/>
      </w:r>
      <w:r>
        <w:tab/>
      </w:r>
      <w:r>
        <w:tab/>
      </w:r>
      <w:r>
        <w:tab/>
        <w:t>; a return error code (0=good, 1=error)</w:t>
      </w:r>
    </w:p>
    <w:p w14:paraId="70FCE2E9" w14:textId="77777777" w:rsidR="00D72AFC" w:rsidRDefault="00D72AFC" w:rsidP="00D72AFC">
      <w:r>
        <w:tab/>
      </w:r>
      <w:proofErr w:type="spellStart"/>
      <w:r>
        <w:t>pdata</w:t>
      </w:r>
      <w:proofErr w:type="spellEnd"/>
      <w:r>
        <w:t>:</w:t>
      </w:r>
      <w:r>
        <w:tab/>
      </w:r>
      <w:r>
        <w:tab/>
      </w:r>
      <w:proofErr w:type="spellStart"/>
      <w:r>
        <w:t>ptr_</w:t>
      </w:r>
      <w:proofErr w:type="gramStart"/>
      <w:r>
        <w:t>new</w:t>
      </w:r>
      <w:proofErr w:type="spellEnd"/>
      <w:r>
        <w:t>( )</w:t>
      </w:r>
      <w:proofErr w:type="gramEnd"/>
      <w:r>
        <w:t>, $</w:t>
      </w:r>
      <w:r>
        <w:tab/>
      </w:r>
      <w:r>
        <w:tab/>
      </w:r>
      <w:r>
        <w:tab/>
        <w:t xml:space="preserve">; pointer to </w:t>
      </w:r>
      <w:r w:rsidR="00907FD7">
        <w:t>region specification struct</w:t>
      </w:r>
    </w:p>
    <w:p w14:paraId="309A0200" w14:textId="77777777" w:rsidR="00FD7E78" w:rsidRDefault="00FD7E78" w:rsidP="00FD7E78">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1F4B8F7F" w14:textId="77777777" w:rsidR="00D72AFC" w:rsidRDefault="00D72AFC" w:rsidP="00D72AFC">
      <w:r>
        <w:tab/>
      </w:r>
      <w:proofErr w:type="spellStart"/>
      <w:r>
        <w:t>callback</w:t>
      </w:r>
      <w:proofErr w:type="spellEnd"/>
      <w:r>
        <w:t>:</w:t>
      </w:r>
      <w:r>
        <w:tab/>
        <w:t>‘routine’, $</w:t>
      </w:r>
      <w:r>
        <w:tab/>
      </w:r>
      <w:r>
        <w:tab/>
      </w:r>
      <w:r>
        <w:tab/>
        <w:t>; routine to execute in Wizard on return</w:t>
      </w:r>
    </w:p>
    <w:p w14:paraId="30CCB848" w14:textId="77777777" w:rsidR="00D72AFC" w:rsidRDefault="00D72AFC" w:rsidP="00D72AFC">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38C65E06" w14:textId="77777777" w:rsidR="00D72AFC" w:rsidRDefault="00D72AFC" w:rsidP="00D72AFC"/>
    <w:p w14:paraId="2D11EB0A" w14:textId="77777777" w:rsidR="001F3A17" w:rsidRPr="00D72AFC" w:rsidRDefault="00E15F4C" w:rsidP="001F3A17">
      <w:r>
        <w:t>The</w:t>
      </w:r>
      <w:r w:rsidR="001F3A17" w:rsidRPr="00D72AFC">
        <w:t xml:space="preserve"> ‘</w:t>
      </w:r>
      <w:proofErr w:type="spellStart"/>
      <w:r w:rsidR="001F3A17" w:rsidRPr="00D72AFC">
        <w:t>pdata</w:t>
      </w:r>
      <w:proofErr w:type="spellEnd"/>
      <w:r w:rsidR="001F3A17" w:rsidRPr="00D72AFC">
        <w:t>’ pointer looks like this:</w:t>
      </w:r>
    </w:p>
    <w:p w14:paraId="2372B6D3" w14:textId="77777777" w:rsidR="001F3A17" w:rsidRPr="00D72AFC" w:rsidRDefault="001F3A17" w:rsidP="001F3A17">
      <w:r w:rsidRPr="00D72AFC">
        <w:tab/>
      </w:r>
      <w:proofErr w:type="gramStart"/>
      <w:r>
        <w:t xml:space="preserve">{ </w:t>
      </w:r>
      <w:r w:rsidRPr="00D72AFC">
        <w:t>mode</w:t>
      </w:r>
      <w:proofErr w:type="gramEnd"/>
      <w:r w:rsidRPr="00D72AFC">
        <w:t>:</w:t>
      </w:r>
      <w:r w:rsidRPr="00D72AFC">
        <w:tab/>
      </w:r>
      <w:r w:rsidRPr="00D72AFC">
        <w:tab/>
        <w:t>0, $</w:t>
      </w:r>
      <w:r w:rsidRPr="00D72AFC">
        <w:tab/>
      </w:r>
      <w:r w:rsidRPr="00D72AFC">
        <w:tab/>
      </w:r>
      <w:r w:rsidRPr="00D72AFC">
        <w:tab/>
      </w:r>
      <w:r w:rsidRPr="00D72AFC">
        <w:tab/>
        <w:t>; "+" sum mode</w:t>
      </w:r>
      <w:r>
        <w:t xml:space="preserve"> (0=”+”, 1=’-‘)</w:t>
      </w:r>
    </w:p>
    <w:p w14:paraId="02DC8E7A" w14:textId="77777777" w:rsidR="001F3A17" w:rsidRPr="00D72AFC" w:rsidRDefault="001F3A17" w:rsidP="001F3A17">
      <w:r w:rsidRPr="00D72AFC">
        <w:tab/>
        <w:t>shape:</w:t>
      </w:r>
      <w:r w:rsidRPr="00D72AFC">
        <w:tab/>
      </w:r>
      <w:r w:rsidRPr="00D72AFC">
        <w:tab/>
        <w:t>1, $</w:t>
      </w:r>
      <w:r w:rsidRPr="00D72AFC">
        <w:tab/>
      </w:r>
      <w:r w:rsidRPr="00D72AFC">
        <w:tab/>
      </w:r>
      <w:r w:rsidRPr="00D72AFC">
        <w:tab/>
      </w:r>
      <w:r w:rsidRPr="00D72AFC">
        <w:tab/>
        <w:t>; Box shape index</w:t>
      </w:r>
      <w:r>
        <w:t xml:space="preserve"> (1=Box, 2=Circle, 3=Curve8, …)</w:t>
      </w:r>
    </w:p>
    <w:p w14:paraId="62529F48" w14:textId="77777777" w:rsidR="001F3A17" w:rsidRPr="00D72AFC" w:rsidRDefault="001F3A17" w:rsidP="001F3A17">
      <w:r w:rsidRPr="00D72AFC">
        <w:tab/>
        <w:t>x:</w:t>
      </w:r>
      <w:r w:rsidRPr="00D72AFC">
        <w:tab/>
      </w:r>
      <w:r w:rsidRPr="00D72AFC">
        <w:tab/>
        <w:t>x, $</w:t>
      </w:r>
      <w:r w:rsidRPr="00D72AFC">
        <w:tab/>
      </w:r>
      <w:r w:rsidRPr="00D72AFC">
        <w:tab/>
      </w:r>
      <w:r w:rsidRPr="00D72AFC">
        <w:tab/>
      </w:r>
      <w:r w:rsidRPr="00D72AFC">
        <w:tab/>
        <w:t>; X handles</w:t>
      </w:r>
    </w:p>
    <w:p w14:paraId="16B57982" w14:textId="77777777" w:rsidR="001F3A17" w:rsidRPr="00D72AFC" w:rsidRDefault="001F3A17" w:rsidP="001F3A17">
      <w:r w:rsidRPr="00D72AFC">
        <w:tab/>
        <w:t>y:</w:t>
      </w:r>
      <w:r w:rsidRPr="00D72AFC">
        <w:tab/>
      </w:r>
      <w:r w:rsidRPr="00D72AFC">
        <w:tab/>
        <w:t>y, $</w:t>
      </w:r>
      <w:r w:rsidRPr="00D72AFC">
        <w:tab/>
      </w:r>
      <w:r w:rsidRPr="00D72AFC">
        <w:tab/>
      </w:r>
      <w:r w:rsidRPr="00D72AFC">
        <w:tab/>
      </w:r>
      <w:r w:rsidRPr="00D72AFC">
        <w:tab/>
        <w:t>; Y handles</w:t>
      </w:r>
    </w:p>
    <w:p w14:paraId="4B032D5E" w14:textId="77777777" w:rsidR="001F3A17" w:rsidRPr="00D72AFC" w:rsidRDefault="001F3A17" w:rsidP="001F3A17">
      <w:r w:rsidRPr="00D72AFC">
        <w:tab/>
        <w:t>theta:</w:t>
      </w:r>
      <w:r w:rsidRPr="00D72AFC">
        <w:tab/>
      </w:r>
      <w:r w:rsidRPr="00D72AFC">
        <w:tab/>
        <w:t>theta, $</w:t>
      </w:r>
      <w:r w:rsidRPr="00D72AFC">
        <w:tab/>
      </w:r>
      <w:r w:rsidRPr="00D72AFC">
        <w:tab/>
        <w:t xml:space="preserve"> </w:t>
      </w:r>
      <w:r w:rsidRPr="00D72AFC">
        <w:tab/>
      </w:r>
      <w:r>
        <w:tab/>
      </w:r>
      <w:r w:rsidRPr="00D72AFC">
        <w:t>; Rotation angle</w:t>
      </w:r>
    </w:p>
    <w:p w14:paraId="53F05161" w14:textId="77777777" w:rsidR="001F3A17" w:rsidRDefault="001F3A17" w:rsidP="001F3A17">
      <w:r w:rsidRPr="00D72AFC">
        <w:lastRenderedPageBreak/>
        <w:tab/>
      </w:r>
      <w:proofErr w:type="spellStart"/>
      <w:r w:rsidRPr="00D72AFC">
        <w:t>presults</w:t>
      </w:r>
      <w:proofErr w:type="spellEnd"/>
      <w:r w:rsidRPr="00D72AFC">
        <w:t>:</w:t>
      </w:r>
      <w:r w:rsidRPr="00D72AFC">
        <w:tab/>
      </w:r>
      <w:proofErr w:type="spellStart"/>
      <w:r w:rsidRPr="00D72AFC">
        <w:t>p</w:t>
      </w:r>
      <w:r>
        <w:t>region</w:t>
      </w:r>
      <w:proofErr w:type="spellEnd"/>
      <w:r w:rsidR="004B68AE">
        <w:t>, $</w:t>
      </w:r>
      <w:r>
        <w:tab/>
      </w:r>
      <w:r>
        <w:tab/>
      </w:r>
      <w:r>
        <w:tab/>
        <w:t>; Region results struct</w:t>
      </w:r>
    </w:p>
    <w:p w14:paraId="456ED519" w14:textId="77777777" w:rsidR="004B68AE" w:rsidRDefault="004B68AE" w:rsidP="001F3A17">
      <w:r>
        <w:tab/>
        <w:t>local:</w:t>
      </w:r>
      <w:r>
        <w:tab/>
      </w:r>
      <w:r>
        <w:tab/>
        <w:t>0 }</w:t>
      </w:r>
      <w:r>
        <w:tab/>
      </w:r>
      <w:r>
        <w:tab/>
      </w:r>
      <w:r>
        <w:tab/>
      </w:r>
      <w:r>
        <w:tab/>
        <w:t>; ‘</w:t>
      </w:r>
      <w:proofErr w:type="spellStart"/>
      <w:r w:rsidRPr="00D72AFC">
        <w:t>presults</w:t>
      </w:r>
      <w:proofErr w:type="spellEnd"/>
      <w:r>
        <w:t>’ not managed (e.g. freed) by Wizard</w:t>
      </w:r>
    </w:p>
    <w:p w14:paraId="47F1F846" w14:textId="77777777" w:rsidR="00D72AFC" w:rsidRDefault="00D72AFC" w:rsidP="00D72AFC">
      <w:pPr>
        <w:pStyle w:val="Heading3"/>
      </w:pPr>
      <w:bookmarkStart w:id="5" w:name="_Toc418871281"/>
      <w:r>
        <w:t>Spectrum Display</w:t>
      </w:r>
      <w:bookmarkEnd w:id="5"/>
    </w:p>
    <w:p w14:paraId="28CE6741" w14:textId="77777777" w:rsidR="0068532B" w:rsidRDefault="0068532B" w:rsidP="0068532B">
      <w:pPr>
        <w:pStyle w:val="Heading4"/>
      </w:pPr>
      <w:r>
        <w:t>import-spectra</w:t>
      </w:r>
    </w:p>
    <w:p w14:paraId="115BE994" w14:textId="77777777" w:rsidR="0068532B" w:rsidRDefault="0068532B" w:rsidP="0068532B">
      <w:r>
        <w:t>Load spectra from a raw data file into the Spectrum Display window.</w:t>
      </w:r>
    </w:p>
    <w:p w14:paraId="0E1C98C1" w14:textId="77777777" w:rsidR="0068532B" w:rsidRDefault="0068532B" w:rsidP="0068532B"/>
    <w:p w14:paraId="7A1CCA40" w14:textId="77777777" w:rsidR="0068532B" w:rsidRDefault="0068532B" w:rsidP="0068532B">
      <w:r>
        <w:tab/>
      </w:r>
      <w:proofErr w:type="gramStart"/>
      <w:r>
        <w:t>{ wizard</w:t>
      </w:r>
      <w:proofErr w:type="gramEnd"/>
      <w:r>
        <w:t>:</w:t>
      </w:r>
      <w:r>
        <w:tab/>
        <w:t>‘?’, $</w:t>
      </w:r>
      <w:r>
        <w:tab/>
      </w:r>
      <w:r>
        <w:tab/>
      </w:r>
      <w:r>
        <w:tab/>
      </w:r>
      <w:r>
        <w:tab/>
        <w:t>; name of originating Wizard</w:t>
      </w:r>
    </w:p>
    <w:p w14:paraId="3D87E48C" w14:textId="77777777" w:rsidR="0068532B" w:rsidRDefault="0068532B" w:rsidP="0068532B">
      <w:r>
        <w:tab/>
        <w:t>window:</w:t>
      </w:r>
      <w:r>
        <w:tab/>
        <w:t>‘</w:t>
      </w:r>
      <w:r w:rsidRPr="001F3A17">
        <w:t>Spectrum Display</w:t>
      </w:r>
      <w:r>
        <w:t>’, $</w:t>
      </w:r>
      <w:r>
        <w:tab/>
      </w:r>
      <w:r>
        <w:tab/>
        <w:t>; name of destination Window in GeoPIXE</w:t>
      </w:r>
    </w:p>
    <w:p w14:paraId="2157ACE6" w14:textId="77777777" w:rsidR="0068532B" w:rsidRDefault="0068532B" w:rsidP="0068532B">
      <w:r>
        <w:tab/>
        <w:t>command:</w:t>
      </w:r>
      <w:r>
        <w:tab/>
        <w:t>‘import-spectra’, $</w:t>
      </w:r>
      <w:r>
        <w:tab/>
      </w:r>
      <w:r>
        <w:tab/>
        <w:t>; command to be executed by the Window</w:t>
      </w:r>
    </w:p>
    <w:p w14:paraId="3B90A575" w14:textId="77777777" w:rsidR="0068532B" w:rsidRDefault="0068532B" w:rsidP="0068532B">
      <w:pPr>
        <w:ind w:firstLine="720"/>
      </w:pPr>
      <w:r>
        <w:t>error:</w:t>
      </w:r>
      <w:r>
        <w:tab/>
      </w:r>
      <w:r>
        <w:tab/>
        <w:t>0, $</w:t>
      </w:r>
      <w:r>
        <w:tab/>
      </w:r>
      <w:r>
        <w:tab/>
      </w:r>
      <w:r>
        <w:tab/>
      </w:r>
      <w:r>
        <w:tab/>
        <w:t>; a return error code (0=good, 1=error)</w:t>
      </w:r>
    </w:p>
    <w:p w14:paraId="3728524B" w14:textId="77777777" w:rsidR="0068532B" w:rsidRDefault="0068532B" w:rsidP="0068532B">
      <w:r>
        <w:tab/>
      </w:r>
      <w:proofErr w:type="spellStart"/>
      <w:r>
        <w:t>pdata</w:t>
      </w:r>
      <w:proofErr w:type="spellEnd"/>
      <w:r>
        <w:t>:</w:t>
      </w:r>
      <w:r>
        <w:tab/>
      </w:r>
      <w:r>
        <w:tab/>
      </w:r>
      <w:proofErr w:type="spellStart"/>
      <w:r>
        <w:t>ptr_</w:t>
      </w:r>
      <w:proofErr w:type="gramStart"/>
      <w:r>
        <w:t>new</w:t>
      </w:r>
      <w:proofErr w:type="spellEnd"/>
      <w:r>
        <w:t>( )</w:t>
      </w:r>
      <w:proofErr w:type="gramEnd"/>
      <w:r>
        <w:t>, $</w:t>
      </w:r>
      <w:r>
        <w:tab/>
      </w:r>
      <w:r>
        <w:tab/>
      </w:r>
      <w:r>
        <w:tab/>
        <w:t>; pointer to import options struct</w:t>
      </w:r>
    </w:p>
    <w:p w14:paraId="20E9EA74" w14:textId="77777777" w:rsidR="0068532B" w:rsidRDefault="0068532B" w:rsidP="0068532B">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48D42A80" w14:textId="77777777" w:rsidR="0068532B" w:rsidRDefault="0068532B" w:rsidP="0068532B">
      <w:r>
        <w:tab/>
      </w:r>
      <w:proofErr w:type="spellStart"/>
      <w:r>
        <w:t>callback</w:t>
      </w:r>
      <w:proofErr w:type="spellEnd"/>
      <w:r>
        <w:t>:</w:t>
      </w:r>
      <w:r>
        <w:tab/>
        <w:t>‘routine’, $</w:t>
      </w:r>
      <w:r>
        <w:tab/>
      </w:r>
      <w:r>
        <w:tab/>
      </w:r>
      <w:r>
        <w:tab/>
        <w:t>; routine to execute in Wizard on return</w:t>
      </w:r>
    </w:p>
    <w:p w14:paraId="0E6F397C" w14:textId="77777777" w:rsidR="0068532B" w:rsidRDefault="0068532B" w:rsidP="0068532B">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5BFCFA60" w14:textId="77777777" w:rsidR="0068532B" w:rsidRDefault="0068532B" w:rsidP="0068532B"/>
    <w:p w14:paraId="131E14C9" w14:textId="77777777" w:rsidR="0068532B" w:rsidRPr="00D72AFC" w:rsidRDefault="0068532B" w:rsidP="0068532B">
      <w:r>
        <w:t>The</w:t>
      </w:r>
      <w:r w:rsidRPr="00D72AFC">
        <w:t xml:space="preserve"> ‘</w:t>
      </w:r>
      <w:proofErr w:type="spellStart"/>
      <w:r w:rsidRPr="00D72AFC">
        <w:t>pdata</w:t>
      </w:r>
      <w:proofErr w:type="spellEnd"/>
      <w:r w:rsidRPr="00D72AFC">
        <w:t>’ pointer looks like this:</w:t>
      </w:r>
    </w:p>
    <w:p w14:paraId="041029AE" w14:textId="77777777" w:rsidR="0068532B" w:rsidRDefault="0068532B" w:rsidP="0068532B">
      <w:r>
        <w:tab/>
      </w:r>
      <w:proofErr w:type="gramStart"/>
      <w:r>
        <w:t>{ blog</w:t>
      </w:r>
      <w:proofErr w:type="gramEnd"/>
      <w:r>
        <w:t>:</w:t>
      </w:r>
      <w:r>
        <w:tab/>
      </w:r>
      <w:r>
        <w:tab/>
        <w:t>blog, $</w:t>
      </w:r>
      <w:r>
        <w:tab/>
      </w:r>
      <w:r>
        <w:tab/>
      </w:r>
      <w:r>
        <w:tab/>
      </w:r>
      <w:r>
        <w:tab/>
        <w:t>; blog file</w:t>
      </w:r>
    </w:p>
    <w:p w14:paraId="7B1BB6B3" w14:textId="77777777" w:rsidR="0068532B" w:rsidRDefault="0068532B" w:rsidP="0068532B">
      <w:r>
        <w:tab/>
        <w:t>opt:</w:t>
      </w:r>
      <w:r>
        <w:tab/>
      </w:r>
      <w:r>
        <w:tab/>
        <w:t>opt, $</w:t>
      </w:r>
      <w:r>
        <w:tab/>
      </w:r>
      <w:r>
        <w:tab/>
      </w:r>
      <w:r>
        <w:tab/>
      </w:r>
      <w:r>
        <w:tab/>
        <w:t>; import options struct (from ‘</w:t>
      </w:r>
      <w:proofErr w:type="spellStart"/>
      <w:r>
        <w:t>import_select</w:t>
      </w:r>
      <w:proofErr w:type="spellEnd"/>
      <w:r>
        <w:t>’)</w:t>
      </w:r>
    </w:p>
    <w:p w14:paraId="713CDD99" w14:textId="77777777" w:rsidR="0068532B" w:rsidRDefault="0068532B" w:rsidP="0068532B">
      <w:r>
        <w:tab/>
        <w:t>pileup:</w:t>
      </w:r>
      <w:r>
        <w:tab/>
      </w:r>
      <w:r>
        <w:tab/>
        <w:t>pileup, $</w:t>
      </w:r>
      <w:r>
        <w:tab/>
      </w:r>
      <w:r>
        <w:tab/>
      </w:r>
      <w:r>
        <w:tab/>
        <w:t>; pileup file</w:t>
      </w:r>
    </w:p>
    <w:p w14:paraId="470E1810" w14:textId="77777777" w:rsidR="0068532B" w:rsidRDefault="0068532B" w:rsidP="0068532B">
      <w:r>
        <w:tab/>
        <w:t>throttle:</w:t>
      </w:r>
      <w:r>
        <w:tab/>
        <w:t>throttle, $</w:t>
      </w:r>
      <w:r>
        <w:tab/>
      </w:r>
      <w:r>
        <w:tab/>
      </w:r>
      <w:r>
        <w:tab/>
        <w:t>; throttle file</w:t>
      </w:r>
    </w:p>
    <w:p w14:paraId="02BE03CB" w14:textId="77777777" w:rsidR="0068532B" w:rsidRDefault="0068532B" w:rsidP="0068532B">
      <w:r>
        <w:tab/>
        <w:t>linear:</w:t>
      </w:r>
      <w:r>
        <w:tab/>
      </w:r>
      <w:r>
        <w:tab/>
        <w:t>linear, $</w:t>
      </w:r>
      <w:r>
        <w:tab/>
      </w:r>
      <w:r>
        <w:tab/>
      </w:r>
      <w:r>
        <w:tab/>
        <w:t>; optional re-linearization file</w:t>
      </w:r>
    </w:p>
    <w:p w14:paraId="4EA43E63" w14:textId="77777777" w:rsidR="0068532B" w:rsidRDefault="0068532B" w:rsidP="0068532B">
      <w:r>
        <w:tab/>
        <w:t>output:</w:t>
      </w:r>
      <w:r>
        <w:tab/>
      </w:r>
      <w:r>
        <w:tab/>
      </w:r>
      <w:proofErr w:type="spellStart"/>
      <w:r>
        <w:t>output_dir</w:t>
      </w:r>
      <w:proofErr w:type="spellEnd"/>
      <w:r>
        <w:t>, $</w:t>
      </w:r>
      <w:r>
        <w:tab/>
      </w:r>
      <w:r>
        <w:tab/>
      </w:r>
      <w:r>
        <w:tab/>
        <w:t>; output path</w:t>
      </w:r>
    </w:p>
    <w:p w14:paraId="0DFA4C4A" w14:textId="77777777" w:rsidR="0068532B" w:rsidRDefault="0068532B" w:rsidP="0068532B">
      <w:r>
        <w:tab/>
        <w:t>verify:</w:t>
      </w:r>
      <w:r>
        <w:tab/>
      </w:r>
      <w:r>
        <w:tab/>
        <w:t>1, $</w:t>
      </w:r>
      <w:r>
        <w:tab/>
      </w:r>
      <w:r>
        <w:tab/>
      </w:r>
      <w:r>
        <w:tab/>
      </w:r>
      <w:r>
        <w:tab/>
        <w:t xml:space="preserve">; </w:t>
      </w:r>
      <w:r w:rsidR="00A632A2">
        <w:t>file-name verification (enable=1, disable=0)</w:t>
      </w:r>
    </w:p>
    <w:p w14:paraId="564D61B6" w14:textId="77777777" w:rsidR="0068532B" w:rsidRDefault="0068532B" w:rsidP="0068532B">
      <w:r>
        <w:tab/>
      </w:r>
      <w:proofErr w:type="spellStart"/>
      <w:r>
        <w:t>pnew</w:t>
      </w:r>
      <w:proofErr w:type="spellEnd"/>
      <w:r>
        <w:t>:</w:t>
      </w:r>
      <w:r>
        <w:tab/>
      </w:r>
      <w:r>
        <w:tab/>
      </w:r>
      <w:proofErr w:type="spellStart"/>
      <w:r>
        <w:t>ptr_new</w:t>
      </w:r>
      <w:proofErr w:type="spellEnd"/>
      <w:r>
        <w:t>(/</w:t>
      </w:r>
      <w:proofErr w:type="spellStart"/>
      <w:r>
        <w:t>allocate_heap</w:t>
      </w:r>
      <w:proofErr w:type="spellEnd"/>
      <w:r>
        <w:t>), $</w:t>
      </w:r>
      <w:r>
        <w:tab/>
        <w:t xml:space="preserve">; </w:t>
      </w:r>
      <w:r w:rsidR="00A632A2">
        <w:t>if /verify, return old and new file-names</w:t>
      </w:r>
    </w:p>
    <w:p w14:paraId="71AA711C" w14:textId="77777777" w:rsidR="0068532B" w:rsidRDefault="0068532B" w:rsidP="0068532B">
      <w:r>
        <w:tab/>
      </w:r>
      <w:proofErr w:type="spellStart"/>
      <w:r>
        <w:t>charge_mode</w:t>
      </w:r>
      <w:proofErr w:type="spellEnd"/>
      <w:r>
        <w:t>:</w:t>
      </w:r>
      <w:r>
        <w:tab/>
      </w:r>
      <w:proofErr w:type="spellStart"/>
      <w:r>
        <w:t>charge_mode</w:t>
      </w:r>
      <w:proofErr w:type="spellEnd"/>
      <w:r>
        <w:t>, $</w:t>
      </w:r>
      <w:r>
        <w:tab/>
      </w:r>
      <w:r>
        <w:tab/>
        <w:t>; flux/charge mode</w:t>
      </w:r>
    </w:p>
    <w:p w14:paraId="32C231E3" w14:textId="77777777" w:rsidR="0068532B" w:rsidRDefault="0068532B" w:rsidP="0068532B">
      <w:r>
        <w:tab/>
      </w:r>
      <w:proofErr w:type="spellStart"/>
      <w:r>
        <w:t>flux_scaler</w:t>
      </w:r>
      <w:proofErr w:type="spellEnd"/>
      <w:r>
        <w:t>:</w:t>
      </w:r>
      <w:r>
        <w:tab/>
      </w:r>
      <w:proofErr w:type="spellStart"/>
      <w:r>
        <w:t>pv</w:t>
      </w:r>
      <w:proofErr w:type="spellEnd"/>
      <w:r>
        <w:t>, $</w:t>
      </w:r>
      <w:r>
        <w:tab/>
      </w:r>
      <w:r>
        <w:tab/>
      </w:r>
      <w:r>
        <w:tab/>
      </w:r>
      <w:r>
        <w:tab/>
        <w:t>; scaler ID</w:t>
      </w:r>
    </w:p>
    <w:p w14:paraId="5F00AEE6" w14:textId="77777777" w:rsidR="0068532B" w:rsidRDefault="0068532B" w:rsidP="0068532B">
      <w:r>
        <w:tab/>
        <w:t>sensitivity:</w:t>
      </w:r>
      <w:r>
        <w:tab/>
        <w:t>gain, $</w:t>
      </w:r>
      <w:r>
        <w:tab/>
      </w:r>
      <w:r>
        <w:tab/>
      </w:r>
      <w:r>
        <w:tab/>
      </w:r>
      <w:r>
        <w:tab/>
        <w:t>; IC gain</w:t>
      </w:r>
    </w:p>
    <w:p w14:paraId="38429ACD" w14:textId="77777777" w:rsidR="0068532B" w:rsidRDefault="0068532B" w:rsidP="0068532B">
      <w:r>
        <w:tab/>
        <w:t>conv:</w:t>
      </w:r>
      <w:r>
        <w:tab/>
      </w:r>
      <w:r>
        <w:tab/>
        <w:t>conv, $</w:t>
      </w:r>
      <w:r>
        <w:tab/>
      </w:r>
      <w:r>
        <w:tab/>
      </w:r>
      <w:r>
        <w:tab/>
      </w:r>
      <w:r>
        <w:tab/>
        <w:t>; 'conv' factor</w:t>
      </w:r>
    </w:p>
    <w:p w14:paraId="6E397DDE" w14:textId="77777777" w:rsidR="0068532B" w:rsidRDefault="0068532B" w:rsidP="0068532B">
      <w:r>
        <w:tab/>
        <w:t>charge:</w:t>
      </w:r>
      <w:r>
        <w:tab/>
      </w:r>
      <w:r>
        <w:tab/>
      </w:r>
      <w:proofErr w:type="gramStart"/>
      <w:r>
        <w:t>charge }</w:t>
      </w:r>
      <w:proofErr w:type="gramEnd"/>
      <w:r>
        <w:tab/>
      </w:r>
      <w:r>
        <w:tab/>
      </w:r>
      <w:r>
        <w:tab/>
        <w:t>; charge (</w:t>
      </w:r>
      <w:proofErr w:type="spellStart"/>
      <w:r>
        <w:t>uC</w:t>
      </w:r>
      <w:proofErr w:type="spellEnd"/>
      <w:r>
        <w:t>) (passed, updated returned too)</w:t>
      </w:r>
      <w:r w:rsidRPr="00D72AFC">
        <w:tab/>
      </w:r>
    </w:p>
    <w:p w14:paraId="2E9E8DDC" w14:textId="77777777" w:rsidR="0068532B" w:rsidRDefault="0068532B" w:rsidP="0068532B"/>
    <w:p w14:paraId="13B4ED18" w14:textId="77777777" w:rsidR="0068532B" w:rsidRPr="00D72AFC" w:rsidRDefault="0068532B" w:rsidP="0068532B">
      <w:r>
        <w:t>The</w:t>
      </w:r>
      <w:r w:rsidRPr="00D72AFC">
        <w:t xml:space="preserve"> ‘</w:t>
      </w:r>
      <w:r>
        <w:t>opt’ struct</w:t>
      </w:r>
      <w:r w:rsidRPr="00D72AFC">
        <w:t xml:space="preserve"> </w:t>
      </w:r>
      <w:r>
        <w:t>is returned by the ‘</w:t>
      </w:r>
      <w:proofErr w:type="spellStart"/>
      <w:r>
        <w:t>import_select</w:t>
      </w:r>
      <w:proofErr w:type="spellEnd"/>
      <w:r>
        <w:t>’ and depends on the file format selected from the device list (from ‘</w:t>
      </w:r>
      <w:proofErr w:type="spellStart"/>
      <w:r w:rsidRPr="0068532B">
        <w:t>get_import_list</w:t>
      </w:r>
      <w:proofErr w:type="spellEnd"/>
      <w:r>
        <w:t>’ routine and defined using “define(/import)” routine). It takes this form</w:t>
      </w:r>
      <w:r w:rsidRPr="00D72AFC">
        <w:t>:</w:t>
      </w:r>
    </w:p>
    <w:p w14:paraId="1EF85FBA" w14:textId="77777777" w:rsidR="0068532B" w:rsidRDefault="0068532B" w:rsidP="0068532B">
      <w:pPr>
        <w:ind w:firstLine="720"/>
      </w:pPr>
      <w:proofErr w:type="gramStart"/>
      <w:r>
        <w:t>{ name</w:t>
      </w:r>
      <w:proofErr w:type="gramEnd"/>
      <w:r>
        <w:t>:</w:t>
      </w:r>
      <w:r>
        <w:tab/>
      </w:r>
      <w:r>
        <w:tab/>
        <w:t>'', $</w:t>
      </w:r>
      <w:r>
        <w:tab/>
      </w:r>
      <w:r>
        <w:tab/>
      </w:r>
      <w:r>
        <w:tab/>
        <w:t>; unique name for import</w:t>
      </w:r>
    </w:p>
    <w:p w14:paraId="397D2A47" w14:textId="77777777" w:rsidR="0068532B" w:rsidRDefault="0068532B" w:rsidP="0068532B">
      <w:r>
        <w:tab/>
        <w:t>title:</w:t>
      </w:r>
      <w:r>
        <w:tab/>
      </w:r>
      <w:r>
        <w:tab/>
        <w:t>'', $</w:t>
      </w:r>
      <w:r>
        <w:tab/>
      </w:r>
      <w:r>
        <w:tab/>
      </w:r>
      <w:r>
        <w:tab/>
        <w:t>; description for import list</w:t>
      </w:r>
    </w:p>
    <w:p w14:paraId="11CBB91E" w14:textId="77777777" w:rsidR="0068532B" w:rsidRDefault="0068532B" w:rsidP="0068532B">
      <w:r>
        <w:tab/>
      </w:r>
      <w:proofErr w:type="spellStart"/>
      <w:r>
        <w:t>in_ext</w:t>
      </w:r>
      <w:proofErr w:type="spellEnd"/>
      <w:r>
        <w:t>:</w:t>
      </w:r>
      <w:r>
        <w:tab/>
      </w:r>
      <w:r>
        <w:tab/>
        <w:t>'.</w:t>
      </w:r>
      <w:proofErr w:type="spellStart"/>
      <w:r>
        <w:t>evt</w:t>
      </w:r>
      <w:proofErr w:type="spellEnd"/>
      <w:r>
        <w:t>', $</w:t>
      </w:r>
      <w:r>
        <w:tab/>
      </w:r>
      <w:r>
        <w:tab/>
      </w:r>
      <w:r>
        <w:tab/>
        <w:t>; input file extension</w:t>
      </w:r>
    </w:p>
    <w:p w14:paraId="4F8966C6" w14:textId="77777777" w:rsidR="0068532B" w:rsidRDefault="0068532B" w:rsidP="0068532B">
      <w:r>
        <w:tab/>
        <w:t>request:</w:t>
      </w:r>
      <w:r>
        <w:tab/>
        <w:t>title, $</w:t>
      </w:r>
      <w:r>
        <w:tab/>
      </w:r>
      <w:r>
        <w:tab/>
      </w:r>
      <w:proofErr w:type="gramStart"/>
      <w:r>
        <w:tab/>
        <w:t xml:space="preserve"> ;</w:t>
      </w:r>
      <w:proofErr w:type="gramEnd"/>
      <w:r>
        <w:t xml:space="preserve"> title for file requester</w:t>
      </w:r>
    </w:p>
    <w:p w14:paraId="6538A094" w14:textId="77777777" w:rsidR="0068532B" w:rsidRDefault="0068532B" w:rsidP="0068532B">
      <w:r>
        <w:tab/>
        <w:t>preview:</w:t>
      </w:r>
      <w:r>
        <w:tab/>
        <w:t>0, $</w:t>
      </w:r>
      <w:r>
        <w:tab/>
      </w:r>
      <w:r>
        <w:tab/>
      </w:r>
      <w:r>
        <w:tab/>
        <w:t>; allow spectrum preview</w:t>
      </w:r>
    </w:p>
    <w:p w14:paraId="48754820" w14:textId="77777777" w:rsidR="0068532B" w:rsidRDefault="0068532B" w:rsidP="0068532B">
      <w:r>
        <w:tab/>
        <w:t>raw:</w:t>
      </w:r>
      <w:r>
        <w:tab/>
      </w:r>
      <w:r>
        <w:tab/>
        <w:t>0, $</w:t>
      </w:r>
      <w:r>
        <w:tab/>
      </w:r>
      <w:r>
        <w:tab/>
      </w:r>
      <w:r>
        <w:tab/>
        <w:t>; flags use of separate Raw data path</w:t>
      </w:r>
    </w:p>
    <w:p w14:paraId="565CBEDA" w14:textId="77777777" w:rsidR="0068532B" w:rsidRDefault="0068532B" w:rsidP="0068532B">
      <w:r>
        <w:tab/>
      </w:r>
      <w:proofErr w:type="spellStart"/>
      <w:r>
        <w:t>spec_evt</w:t>
      </w:r>
      <w:proofErr w:type="spellEnd"/>
      <w:r>
        <w:t>:</w:t>
      </w:r>
      <w:r>
        <w:tab/>
        <w:t>0, $</w:t>
      </w:r>
      <w:r>
        <w:tab/>
      </w:r>
      <w:r>
        <w:tab/>
      </w:r>
      <w:r>
        <w:tab/>
        <w:t>; uses a call to ‘</w:t>
      </w:r>
      <w:proofErr w:type="spellStart"/>
      <w:r>
        <w:t>spec_evt</w:t>
      </w:r>
      <w:proofErr w:type="spellEnd"/>
      <w:r>
        <w:t>’ to extract from EVT data</w:t>
      </w:r>
    </w:p>
    <w:p w14:paraId="3F12991F" w14:textId="77777777" w:rsidR="0068532B" w:rsidRDefault="0068532B" w:rsidP="0068532B">
      <w:r>
        <w:tab/>
      </w:r>
      <w:proofErr w:type="spellStart"/>
      <w:r>
        <w:t>device_name</w:t>
      </w:r>
      <w:proofErr w:type="spellEnd"/>
      <w:r>
        <w:t>:</w:t>
      </w:r>
      <w:r>
        <w:tab/>
        <w:t>'', $</w:t>
      </w:r>
      <w:r>
        <w:tab/>
      </w:r>
      <w:r>
        <w:tab/>
      </w:r>
      <w:r>
        <w:tab/>
        <w:t>; associated device object name</w:t>
      </w:r>
    </w:p>
    <w:p w14:paraId="478911A1" w14:textId="77777777" w:rsidR="0068532B" w:rsidRDefault="0068532B" w:rsidP="0068532B">
      <w:r>
        <w:tab/>
        <w:t>multifile:</w:t>
      </w:r>
      <w:r>
        <w:tab/>
        <w:t>0, $</w:t>
      </w:r>
      <w:r>
        <w:tab/>
      </w:r>
      <w:r>
        <w:tab/>
      </w:r>
      <w:r>
        <w:tab/>
        <w:t>; denotes data in a series of more than one file</w:t>
      </w:r>
    </w:p>
    <w:p w14:paraId="70761F62" w14:textId="77777777" w:rsidR="0068532B" w:rsidRDefault="0068532B" w:rsidP="0068532B">
      <w:r>
        <w:tab/>
        <w:t>separate:</w:t>
      </w:r>
      <w:r>
        <w:tab/>
        <w:t>'.', $</w:t>
      </w:r>
      <w:r>
        <w:tab/>
      </w:r>
      <w:r>
        <w:tab/>
      </w:r>
      <w:r>
        <w:tab/>
        <w:t>; char between file and run #</w:t>
      </w:r>
    </w:p>
    <w:p w14:paraId="7E9EE0E4" w14:textId="77777777" w:rsidR="0068532B" w:rsidRDefault="0068532B" w:rsidP="0068532B">
      <w:r>
        <w:tab/>
      </w:r>
      <w:proofErr w:type="spellStart"/>
      <w:r>
        <w:t>use_linear</w:t>
      </w:r>
      <w:proofErr w:type="spellEnd"/>
      <w:r>
        <w:t>:</w:t>
      </w:r>
      <w:r>
        <w:tab/>
        <w:t>0, $</w:t>
      </w:r>
      <w:r>
        <w:tab/>
      </w:r>
      <w:r>
        <w:tab/>
      </w:r>
      <w:r>
        <w:tab/>
        <w:t>; request linearization file</w:t>
      </w:r>
    </w:p>
    <w:p w14:paraId="3026996B" w14:textId="77777777" w:rsidR="0068532B" w:rsidRDefault="0068532B" w:rsidP="0068532B">
      <w:r>
        <w:tab/>
      </w:r>
      <w:proofErr w:type="spellStart"/>
      <w:r>
        <w:t>use_pileup</w:t>
      </w:r>
      <w:proofErr w:type="spellEnd"/>
      <w:r>
        <w:t>:</w:t>
      </w:r>
      <w:r>
        <w:tab/>
        <w:t>0, $</w:t>
      </w:r>
      <w:r>
        <w:tab/>
      </w:r>
      <w:r>
        <w:tab/>
      </w:r>
      <w:r>
        <w:tab/>
        <w:t>; request pileup file</w:t>
      </w:r>
    </w:p>
    <w:p w14:paraId="53D86AD2" w14:textId="77777777" w:rsidR="0068532B" w:rsidRDefault="0068532B" w:rsidP="0068532B">
      <w:r>
        <w:tab/>
      </w:r>
      <w:proofErr w:type="spellStart"/>
      <w:r>
        <w:t>use_throttle</w:t>
      </w:r>
      <w:proofErr w:type="spellEnd"/>
      <w:r>
        <w:t>:</w:t>
      </w:r>
      <w:r>
        <w:tab/>
        <w:t>0, $</w:t>
      </w:r>
      <w:r>
        <w:tab/>
      </w:r>
      <w:r>
        <w:tab/>
      </w:r>
      <w:r>
        <w:tab/>
        <w:t>; request throttle file</w:t>
      </w:r>
    </w:p>
    <w:p w14:paraId="3086E909" w14:textId="77777777" w:rsidR="0068532B" w:rsidRDefault="0068532B" w:rsidP="0068532B">
      <w:r>
        <w:tab/>
      </w:r>
      <w:proofErr w:type="spellStart"/>
      <w:r>
        <w:t>use_IC</w:t>
      </w:r>
      <w:proofErr w:type="spellEnd"/>
      <w:r>
        <w:t>:</w:t>
      </w:r>
      <w:r>
        <w:tab/>
      </w:r>
      <w:r>
        <w:tab/>
        <w:t>0, $</w:t>
      </w:r>
      <w:r>
        <w:tab/>
      </w:r>
      <w:r>
        <w:tab/>
      </w:r>
      <w:r>
        <w:tab/>
        <w:t xml:space="preserve">; needs a PV selection </w:t>
      </w:r>
    </w:p>
    <w:p w14:paraId="42A6C394" w14:textId="77777777" w:rsidR="0068532B" w:rsidRDefault="0068532B" w:rsidP="0068532B">
      <w:r>
        <w:tab/>
      </w:r>
      <w:proofErr w:type="spellStart"/>
      <w:r>
        <w:t>IC_mode</w:t>
      </w:r>
      <w:proofErr w:type="spellEnd"/>
      <w:r>
        <w:t>:</w:t>
      </w:r>
      <w:r>
        <w:tab/>
        <w:t>0, $</w:t>
      </w:r>
      <w:r>
        <w:tab/>
      </w:r>
      <w:r>
        <w:tab/>
      </w:r>
      <w:r>
        <w:tab/>
        <w:t xml:space="preserve">; default charge/flux mode </w:t>
      </w:r>
    </w:p>
    <w:p w14:paraId="12A9DF48" w14:textId="77777777" w:rsidR="0068532B" w:rsidRDefault="0068532B" w:rsidP="0068532B">
      <w:r>
        <w:tab/>
      </w:r>
      <w:proofErr w:type="spellStart"/>
      <w:r>
        <w:t>use_tot</w:t>
      </w:r>
      <w:proofErr w:type="spellEnd"/>
      <w:r>
        <w:t>:</w:t>
      </w:r>
      <w:r>
        <w:tab/>
        <w:t>0, $</w:t>
      </w:r>
      <w:r>
        <w:tab/>
      </w:r>
      <w:r>
        <w:tab/>
      </w:r>
      <w:r>
        <w:tab/>
        <w:t xml:space="preserve">; collect </w:t>
      </w:r>
      <w:proofErr w:type="spellStart"/>
      <w:r>
        <w:t>ToT</w:t>
      </w:r>
      <w:proofErr w:type="spellEnd"/>
      <w:r>
        <w:t xml:space="preserve"> data too</w:t>
      </w:r>
    </w:p>
    <w:p w14:paraId="19E790D2" w14:textId="77777777" w:rsidR="0068532B" w:rsidRDefault="0068532B" w:rsidP="0068532B">
      <w:r>
        <w:tab/>
      </w:r>
      <w:proofErr w:type="spellStart"/>
      <w:r>
        <w:t>xr</w:t>
      </w:r>
      <w:proofErr w:type="spellEnd"/>
      <w:r>
        <w:t>:</w:t>
      </w:r>
      <w:r>
        <w:tab/>
      </w:r>
      <w:r>
        <w:tab/>
        <w:t>200L, $</w:t>
      </w:r>
      <w:r>
        <w:tab/>
      </w:r>
      <w:r>
        <w:tab/>
      </w:r>
      <w:r>
        <w:tab/>
        <w:t>; default X range</w:t>
      </w:r>
    </w:p>
    <w:p w14:paraId="63AB7C96" w14:textId="77777777" w:rsidR="0068532B" w:rsidRDefault="0068532B" w:rsidP="0068532B">
      <w:r>
        <w:tab/>
        <w:t>yr:</w:t>
      </w:r>
      <w:r>
        <w:tab/>
      </w:r>
      <w:r>
        <w:tab/>
        <w:t>200</w:t>
      </w:r>
      <w:proofErr w:type="gramStart"/>
      <w:r>
        <w:t>L }</w:t>
      </w:r>
      <w:proofErr w:type="gramEnd"/>
      <w:r>
        <w:tab/>
      </w:r>
      <w:r>
        <w:tab/>
      </w:r>
      <w:r>
        <w:tab/>
        <w:t>; default Y range</w:t>
      </w:r>
    </w:p>
    <w:p w14:paraId="44D77E74" w14:textId="77777777" w:rsidR="00A632A2" w:rsidRDefault="00A632A2" w:rsidP="0068532B"/>
    <w:p w14:paraId="1A1AFA90" w14:textId="77777777" w:rsidR="00A632A2" w:rsidRDefault="00A632A2" w:rsidP="0068532B">
      <w:r>
        <w:t>If file verification is requested (verify=1) in ‘</w:t>
      </w:r>
      <w:proofErr w:type="spellStart"/>
      <w:r>
        <w:t>pdata</w:t>
      </w:r>
      <w:proofErr w:type="spellEnd"/>
      <w:r>
        <w:t>’, then the ‘</w:t>
      </w:r>
      <w:proofErr w:type="spellStart"/>
      <w:r>
        <w:t>pnew</w:t>
      </w:r>
      <w:proofErr w:type="spellEnd"/>
      <w:r>
        <w:t>’ pointer (should be created /</w:t>
      </w:r>
      <w:proofErr w:type="spellStart"/>
      <w:r>
        <w:t>allocate_heap</w:t>
      </w:r>
      <w:proofErr w:type="spellEnd"/>
      <w:r>
        <w:t xml:space="preserve">) returns a struct of old and new file-names: </w:t>
      </w:r>
      <w:proofErr w:type="gramStart"/>
      <w:r>
        <w:t xml:space="preserve">{ </w:t>
      </w:r>
      <w:proofErr w:type="spellStart"/>
      <w:r>
        <w:t>pileup</w:t>
      </w:r>
      <w:proofErr w:type="gramEnd"/>
      <w:r>
        <w:t>:pileup</w:t>
      </w:r>
      <w:proofErr w:type="spellEnd"/>
      <w:r>
        <w:t xml:space="preserve">, </w:t>
      </w:r>
      <w:proofErr w:type="spellStart"/>
      <w:r>
        <w:t>throttle:throttle</w:t>
      </w:r>
      <w:proofErr w:type="spellEnd"/>
      <w:r>
        <w:t xml:space="preserve">, </w:t>
      </w:r>
      <w:proofErr w:type="spellStart"/>
      <w:r>
        <w:t>linear:linear</w:t>
      </w:r>
      <w:proofErr w:type="spellEnd"/>
      <w:r>
        <w:t>}, where each parameter has a ‘new’ and ‘old’ file-name string entry (e.g. pileup={old:’’, new:’’}).</w:t>
      </w:r>
    </w:p>
    <w:p w14:paraId="180B38A9" w14:textId="77777777" w:rsidR="0068532B" w:rsidRDefault="0068532B" w:rsidP="0068532B">
      <w:pPr>
        <w:pStyle w:val="Heading4"/>
      </w:pPr>
      <w:r>
        <w:t>load-spectra</w:t>
      </w:r>
    </w:p>
    <w:p w14:paraId="018976C7" w14:textId="77777777" w:rsidR="0068532B" w:rsidRDefault="0068532B" w:rsidP="0068532B">
      <w:r>
        <w:t>Load spectra from SPEC file into the Spectrum Display window.</w:t>
      </w:r>
    </w:p>
    <w:p w14:paraId="119E596F" w14:textId="77777777" w:rsidR="0068532B" w:rsidRDefault="0068532B" w:rsidP="0068532B"/>
    <w:p w14:paraId="02D9A017" w14:textId="77777777" w:rsidR="0068532B" w:rsidRDefault="0068532B" w:rsidP="0068532B">
      <w:r>
        <w:tab/>
      </w:r>
      <w:proofErr w:type="gramStart"/>
      <w:r>
        <w:t>{ wizard</w:t>
      </w:r>
      <w:proofErr w:type="gramEnd"/>
      <w:r>
        <w:t>:</w:t>
      </w:r>
      <w:r>
        <w:tab/>
        <w:t>‘?’, $</w:t>
      </w:r>
      <w:r>
        <w:tab/>
      </w:r>
      <w:r>
        <w:tab/>
      </w:r>
      <w:r>
        <w:tab/>
      </w:r>
      <w:r>
        <w:tab/>
        <w:t>; name of originating Wizard</w:t>
      </w:r>
    </w:p>
    <w:p w14:paraId="71DF4A23" w14:textId="77777777" w:rsidR="0068532B" w:rsidRDefault="0068532B" w:rsidP="0068532B">
      <w:r>
        <w:tab/>
        <w:t>window:</w:t>
      </w:r>
      <w:r>
        <w:tab/>
        <w:t>‘</w:t>
      </w:r>
      <w:r w:rsidRPr="001F3A17">
        <w:t>Spectrum Display</w:t>
      </w:r>
      <w:r>
        <w:t>’, $</w:t>
      </w:r>
      <w:r>
        <w:tab/>
      </w:r>
      <w:r>
        <w:tab/>
        <w:t>; name of destination Window in GeoPIXE</w:t>
      </w:r>
    </w:p>
    <w:p w14:paraId="1E2C169F" w14:textId="77777777" w:rsidR="0068532B" w:rsidRDefault="0068532B" w:rsidP="0068532B">
      <w:r>
        <w:tab/>
        <w:t>command:</w:t>
      </w:r>
      <w:r>
        <w:tab/>
        <w:t>‘load-spectra’, $</w:t>
      </w:r>
      <w:r>
        <w:tab/>
      </w:r>
      <w:r>
        <w:tab/>
        <w:t>; command to be executed by the Window</w:t>
      </w:r>
    </w:p>
    <w:p w14:paraId="1C6C81F1" w14:textId="77777777" w:rsidR="0068532B" w:rsidRDefault="0068532B" w:rsidP="0068532B">
      <w:pPr>
        <w:ind w:firstLine="720"/>
      </w:pPr>
      <w:r>
        <w:t>error:</w:t>
      </w:r>
      <w:r>
        <w:tab/>
      </w:r>
      <w:r>
        <w:tab/>
        <w:t>0, $</w:t>
      </w:r>
      <w:r>
        <w:tab/>
      </w:r>
      <w:r>
        <w:tab/>
      </w:r>
      <w:r>
        <w:tab/>
      </w:r>
      <w:r>
        <w:tab/>
        <w:t>; a return error code (0=good, 1=error)</w:t>
      </w:r>
    </w:p>
    <w:p w14:paraId="09C1CC87" w14:textId="77777777" w:rsidR="0068532B" w:rsidRDefault="0068532B" w:rsidP="0068532B">
      <w:r>
        <w:tab/>
      </w:r>
      <w:proofErr w:type="spellStart"/>
      <w:r>
        <w:t>pdata</w:t>
      </w:r>
      <w:proofErr w:type="spellEnd"/>
      <w:r>
        <w:t>:</w:t>
      </w:r>
      <w:r>
        <w:tab/>
      </w:r>
      <w:r>
        <w:tab/>
      </w:r>
      <w:proofErr w:type="spellStart"/>
      <w:r>
        <w:t>ptr_</w:t>
      </w:r>
      <w:proofErr w:type="gramStart"/>
      <w:r>
        <w:t>new</w:t>
      </w:r>
      <w:proofErr w:type="spellEnd"/>
      <w:r>
        <w:t>( )</w:t>
      </w:r>
      <w:proofErr w:type="gramEnd"/>
      <w:r>
        <w:t>, $</w:t>
      </w:r>
      <w:r>
        <w:tab/>
      </w:r>
      <w:r>
        <w:tab/>
      </w:r>
      <w:r>
        <w:tab/>
        <w:t>; pointer to file name(s) to load</w:t>
      </w:r>
    </w:p>
    <w:p w14:paraId="6ACFFF94" w14:textId="77777777" w:rsidR="0068532B" w:rsidRDefault="0068532B" w:rsidP="0068532B">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488CB4DF" w14:textId="77777777" w:rsidR="0068532B" w:rsidRDefault="0068532B" w:rsidP="0068532B">
      <w:r>
        <w:tab/>
      </w:r>
      <w:proofErr w:type="spellStart"/>
      <w:r>
        <w:t>callback</w:t>
      </w:r>
      <w:proofErr w:type="spellEnd"/>
      <w:r>
        <w:t>:</w:t>
      </w:r>
      <w:r>
        <w:tab/>
        <w:t>‘routine’, $</w:t>
      </w:r>
      <w:r>
        <w:tab/>
      </w:r>
      <w:r>
        <w:tab/>
      </w:r>
      <w:r>
        <w:tab/>
        <w:t>; routine to execute in Wizard on return</w:t>
      </w:r>
    </w:p>
    <w:p w14:paraId="59039C43" w14:textId="77777777" w:rsidR="0068532B" w:rsidRDefault="0068532B" w:rsidP="0068532B">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7A8E9A97" w14:textId="77777777" w:rsidR="0068532B" w:rsidRDefault="0068532B" w:rsidP="0068532B"/>
    <w:p w14:paraId="4BCD9468" w14:textId="77777777" w:rsidR="0068532B" w:rsidRPr="001F3A17" w:rsidRDefault="0068532B" w:rsidP="0068532B">
      <w:r>
        <w:t>In this case the ‘</w:t>
      </w:r>
      <w:proofErr w:type="spellStart"/>
      <w:r>
        <w:t>pdata</w:t>
      </w:r>
      <w:proofErr w:type="spellEnd"/>
      <w:r>
        <w:t>’ pointer simply points to a file-name string, or an array of strings for multiple file load.</w:t>
      </w:r>
    </w:p>
    <w:p w14:paraId="28C335DF" w14:textId="77777777" w:rsidR="0068532B" w:rsidRDefault="0068532B" w:rsidP="0068532B">
      <w:pPr>
        <w:pStyle w:val="Heading4"/>
      </w:pPr>
      <w:r>
        <w:t>save-spectra</w:t>
      </w:r>
    </w:p>
    <w:p w14:paraId="63F6688D" w14:textId="77777777" w:rsidR="0068532B" w:rsidRDefault="0068532B" w:rsidP="0068532B">
      <w:r>
        <w:t xml:space="preserve">Sums all detector spectra in </w:t>
      </w:r>
      <w:r w:rsidRPr="0068532B">
        <w:rPr>
          <w:i/>
        </w:rPr>
        <w:t>Spectrum Display</w:t>
      </w:r>
      <w:r>
        <w:t>.</w:t>
      </w:r>
    </w:p>
    <w:p w14:paraId="7F15E06E" w14:textId="77777777" w:rsidR="0068532B" w:rsidRDefault="0068532B" w:rsidP="0068532B"/>
    <w:p w14:paraId="054FDBCB" w14:textId="77777777" w:rsidR="0068532B" w:rsidRDefault="0068532B" w:rsidP="0068532B">
      <w:r>
        <w:tab/>
      </w:r>
      <w:proofErr w:type="gramStart"/>
      <w:r>
        <w:t>{ wizard</w:t>
      </w:r>
      <w:proofErr w:type="gramEnd"/>
      <w:r>
        <w:t>:</w:t>
      </w:r>
      <w:r>
        <w:tab/>
        <w:t>‘?’, $</w:t>
      </w:r>
      <w:r>
        <w:tab/>
      </w:r>
      <w:r>
        <w:tab/>
      </w:r>
      <w:r>
        <w:tab/>
      </w:r>
      <w:r>
        <w:tab/>
        <w:t>; name of originating Wizard</w:t>
      </w:r>
    </w:p>
    <w:p w14:paraId="63AFA9B9" w14:textId="77777777" w:rsidR="0068532B" w:rsidRDefault="0068532B" w:rsidP="0068532B">
      <w:r>
        <w:tab/>
        <w:t>window:</w:t>
      </w:r>
      <w:r>
        <w:tab/>
        <w:t>‘Image’, $</w:t>
      </w:r>
      <w:r>
        <w:tab/>
      </w:r>
      <w:r>
        <w:tab/>
      </w:r>
      <w:r>
        <w:tab/>
        <w:t>; name of destination Window in GeoPIXE</w:t>
      </w:r>
    </w:p>
    <w:p w14:paraId="650F1A23" w14:textId="77777777" w:rsidR="0068532B" w:rsidRDefault="0068532B" w:rsidP="0068532B">
      <w:r>
        <w:tab/>
        <w:t>command:</w:t>
      </w:r>
      <w:r>
        <w:tab/>
        <w:t>‘save-spectra’, $</w:t>
      </w:r>
      <w:r>
        <w:tab/>
      </w:r>
      <w:r>
        <w:tab/>
        <w:t>; command to be executed by the Window</w:t>
      </w:r>
    </w:p>
    <w:p w14:paraId="0F6A9B31" w14:textId="77777777" w:rsidR="0068532B" w:rsidRDefault="0068532B" w:rsidP="0068532B">
      <w:pPr>
        <w:ind w:firstLine="720"/>
      </w:pPr>
      <w:r>
        <w:t>error:</w:t>
      </w:r>
      <w:r>
        <w:tab/>
      </w:r>
      <w:r>
        <w:tab/>
        <w:t>0, $</w:t>
      </w:r>
      <w:r>
        <w:tab/>
      </w:r>
      <w:r>
        <w:tab/>
      </w:r>
      <w:r>
        <w:tab/>
      </w:r>
      <w:r>
        <w:tab/>
        <w:t>; a return error code (0=good, 1=error)</w:t>
      </w:r>
    </w:p>
    <w:p w14:paraId="07D05E8D" w14:textId="77777777" w:rsidR="0068532B" w:rsidRDefault="0068532B" w:rsidP="0068532B">
      <w:r>
        <w:tab/>
      </w:r>
      <w:proofErr w:type="spellStart"/>
      <w:r>
        <w:t>pdata</w:t>
      </w:r>
      <w:proofErr w:type="spellEnd"/>
      <w:r>
        <w:t>:</w:t>
      </w:r>
      <w:r>
        <w:tab/>
      </w:r>
      <w:r>
        <w:tab/>
      </w:r>
      <w:proofErr w:type="spellStart"/>
      <w:r>
        <w:t>ptr_</w:t>
      </w:r>
      <w:proofErr w:type="gramStart"/>
      <w:r>
        <w:t>new</w:t>
      </w:r>
      <w:proofErr w:type="spellEnd"/>
      <w:r>
        <w:t>( )</w:t>
      </w:r>
      <w:proofErr w:type="gramEnd"/>
      <w:r>
        <w:t>, $</w:t>
      </w:r>
      <w:r>
        <w:tab/>
      </w:r>
      <w:r>
        <w:tab/>
      </w:r>
      <w:r>
        <w:tab/>
        <w:t>; pointer to filename string</w:t>
      </w:r>
    </w:p>
    <w:p w14:paraId="5FC80017" w14:textId="77777777" w:rsidR="0068532B" w:rsidRDefault="0068532B" w:rsidP="0068532B">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16B86D64" w14:textId="77777777" w:rsidR="0068532B" w:rsidRDefault="0068532B" w:rsidP="0068532B">
      <w:r>
        <w:tab/>
      </w:r>
      <w:proofErr w:type="spellStart"/>
      <w:r>
        <w:t>callback</w:t>
      </w:r>
      <w:proofErr w:type="spellEnd"/>
      <w:r>
        <w:t>:</w:t>
      </w:r>
      <w:r>
        <w:tab/>
        <w:t>‘routine’, $</w:t>
      </w:r>
      <w:r>
        <w:tab/>
      </w:r>
      <w:r>
        <w:tab/>
      </w:r>
      <w:r>
        <w:tab/>
        <w:t>; routine to execute in Wizard on return</w:t>
      </w:r>
    </w:p>
    <w:p w14:paraId="3C49528C" w14:textId="77777777" w:rsidR="0068532B" w:rsidRDefault="0068532B" w:rsidP="0068532B">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63F087B2" w14:textId="77777777" w:rsidR="0068532B" w:rsidRDefault="0068532B" w:rsidP="0068532B"/>
    <w:p w14:paraId="1D929268" w14:textId="77777777" w:rsidR="0068532B" w:rsidRPr="001F3A17" w:rsidRDefault="0068532B" w:rsidP="0068532B">
      <w:r>
        <w:t>In this case the ‘</w:t>
      </w:r>
      <w:proofErr w:type="spellStart"/>
      <w:r>
        <w:t>pdata</w:t>
      </w:r>
      <w:proofErr w:type="spellEnd"/>
      <w:r>
        <w:t>’ pointer simply points to a SPEC file-name string.</w:t>
      </w:r>
    </w:p>
    <w:p w14:paraId="1B0751FC" w14:textId="77777777" w:rsidR="0068532B" w:rsidRDefault="0068532B" w:rsidP="0068532B">
      <w:pPr>
        <w:pStyle w:val="Heading4"/>
      </w:pPr>
      <w:r>
        <w:t>energy-cal</w:t>
      </w:r>
    </w:p>
    <w:p w14:paraId="02E0FEDA" w14:textId="77777777" w:rsidR="0068532B" w:rsidRDefault="0068532B" w:rsidP="0068532B">
      <w:r>
        <w:t>Loads a selected energy-calibration SPEC file and sets the energy calibration of all spectra based on detector number.</w:t>
      </w:r>
    </w:p>
    <w:p w14:paraId="0C9D9D8E" w14:textId="77777777" w:rsidR="0068532B" w:rsidRDefault="0068532B" w:rsidP="0068532B"/>
    <w:p w14:paraId="15B21873" w14:textId="77777777" w:rsidR="0068532B" w:rsidRDefault="0068532B" w:rsidP="0068532B">
      <w:r>
        <w:tab/>
      </w:r>
      <w:proofErr w:type="gramStart"/>
      <w:r>
        <w:t>{ wizard</w:t>
      </w:r>
      <w:proofErr w:type="gramEnd"/>
      <w:r>
        <w:t>:</w:t>
      </w:r>
      <w:r>
        <w:tab/>
        <w:t>‘?’, $</w:t>
      </w:r>
      <w:r>
        <w:tab/>
      </w:r>
      <w:r>
        <w:tab/>
      </w:r>
      <w:r>
        <w:tab/>
      </w:r>
      <w:r>
        <w:tab/>
        <w:t>; name of originating Wizard</w:t>
      </w:r>
    </w:p>
    <w:p w14:paraId="6C609F4D" w14:textId="77777777" w:rsidR="0068532B" w:rsidRDefault="0068532B" w:rsidP="0068532B">
      <w:r>
        <w:tab/>
        <w:t>window:</w:t>
      </w:r>
      <w:r>
        <w:tab/>
        <w:t>‘Image’, $</w:t>
      </w:r>
      <w:r>
        <w:tab/>
      </w:r>
      <w:r>
        <w:tab/>
      </w:r>
      <w:r>
        <w:tab/>
        <w:t>; name of destination Window in GeoPIXE</w:t>
      </w:r>
    </w:p>
    <w:p w14:paraId="51CC2C05" w14:textId="77777777" w:rsidR="0068532B" w:rsidRDefault="0068532B" w:rsidP="0068532B">
      <w:r>
        <w:tab/>
        <w:t>command:</w:t>
      </w:r>
      <w:r>
        <w:tab/>
        <w:t>‘energy-cal, $</w:t>
      </w:r>
      <w:r>
        <w:tab/>
      </w:r>
      <w:r>
        <w:tab/>
      </w:r>
      <w:r>
        <w:tab/>
        <w:t>; command to be executed by the Window</w:t>
      </w:r>
    </w:p>
    <w:p w14:paraId="20C1925C" w14:textId="77777777" w:rsidR="0068532B" w:rsidRDefault="0068532B" w:rsidP="0068532B">
      <w:pPr>
        <w:ind w:firstLine="720"/>
      </w:pPr>
      <w:r>
        <w:t>error:</w:t>
      </w:r>
      <w:r>
        <w:tab/>
      </w:r>
      <w:r>
        <w:tab/>
        <w:t>0, $</w:t>
      </w:r>
      <w:r>
        <w:tab/>
      </w:r>
      <w:r>
        <w:tab/>
      </w:r>
      <w:r>
        <w:tab/>
      </w:r>
      <w:r>
        <w:tab/>
        <w:t>; a return error code (0=good, 1=error)</w:t>
      </w:r>
    </w:p>
    <w:p w14:paraId="3D18A565" w14:textId="77777777" w:rsidR="0068532B" w:rsidRDefault="0068532B" w:rsidP="0068532B">
      <w:r>
        <w:tab/>
      </w:r>
      <w:proofErr w:type="spellStart"/>
      <w:r>
        <w:t>pdata</w:t>
      </w:r>
      <w:proofErr w:type="spellEnd"/>
      <w:r>
        <w:t>:</w:t>
      </w:r>
      <w:r>
        <w:tab/>
      </w:r>
      <w:r>
        <w:tab/>
      </w:r>
      <w:proofErr w:type="spellStart"/>
      <w:r>
        <w:t>ptr_</w:t>
      </w:r>
      <w:proofErr w:type="gramStart"/>
      <w:r>
        <w:t>new</w:t>
      </w:r>
      <w:proofErr w:type="spellEnd"/>
      <w:r>
        <w:t>( )</w:t>
      </w:r>
      <w:proofErr w:type="gramEnd"/>
      <w:r>
        <w:t>, $</w:t>
      </w:r>
      <w:r>
        <w:tab/>
      </w:r>
      <w:r>
        <w:tab/>
      </w:r>
      <w:r>
        <w:tab/>
        <w:t>; pointer to an energy cal SPEC filename string</w:t>
      </w:r>
    </w:p>
    <w:p w14:paraId="758DE297" w14:textId="77777777" w:rsidR="0068532B" w:rsidRDefault="0068532B" w:rsidP="0068532B">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5F3A9EF5" w14:textId="77777777" w:rsidR="0068532B" w:rsidRDefault="0068532B" w:rsidP="0068532B">
      <w:r>
        <w:tab/>
      </w:r>
      <w:proofErr w:type="spellStart"/>
      <w:r>
        <w:t>callback</w:t>
      </w:r>
      <w:proofErr w:type="spellEnd"/>
      <w:r>
        <w:t>:</w:t>
      </w:r>
      <w:r>
        <w:tab/>
        <w:t>‘routine’, $</w:t>
      </w:r>
      <w:r>
        <w:tab/>
      </w:r>
      <w:r>
        <w:tab/>
      </w:r>
      <w:r>
        <w:tab/>
        <w:t>; routine to execute in Wizard on return</w:t>
      </w:r>
    </w:p>
    <w:p w14:paraId="66F1109E" w14:textId="77777777" w:rsidR="0068532B" w:rsidRDefault="0068532B" w:rsidP="0068532B">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491761A7" w14:textId="77777777" w:rsidR="0068532B" w:rsidRDefault="0068532B" w:rsidP="0068532B"/>
    <w:p w14:paraId="210A1EDC" w14:textId="77777777" w:rsidR="0068532B" w:rsidRPr="001F3A17" w:rsidRDefault="0068532B" w:rsidP="0068532B">
      <w:r>
        <w:t>In this case the ‘</w:t>
      </w:r>
      <w:proofErr w:type="spellStart"/>
      <w:r>
        <w:t>pdata</w:t>
      </w:r>
      <w:proofErr w:type="spellEnd"/>
      <w:r>
        <w:t>’ pointer simply points to a SPEC file-name string.</w:t>
      </w:r>
    </w:p>
    <w:p w14:paraId="1C4E9393" w14:textId="77777777" w:rsidR="0068532B" w:rsidRDefault="0068532B" w:rsidP="0068532B">
      <w:pPr>
        <w:pStyle w:val="Heading4"/>
      </w:pPr>
      <w:r>
        <w:t>sum-spectra</w:t>
      </w:r>
    </w:p>
    <w:p w14:paraId="0D8023FB" w14:textId="77777777" w:rsidR="0068532B" w:rsidRDefault="0068532B" w:rsidP="0068532B">
      <w:r>
        <w:t xml:space="preserve">Sums all detector spectra in </w:t>
      </w:r>
      <w:r w:rsidRPr="0068532B">
        <w:rPr>
          <w:i/>
        </w:rPr>
        <w:t>Spectrum Display</w:t>
      </w:r>
      <w:r>
        <w:t>.</w:t>
      </w:r>
    </w:p>
    <w:p w14:paraId="07F102CB" w14:textId="77777777" w:rsidR="0068532B" w:rsidRDefault="0068532B" w:rsidP="0068532B"/>
    <w:p w14:paraId="4404D879" w14:textId="77777777" w:rsidR="0068532B" w:rsidRDefault="0068532B" w:rsidP="0068532B">
      <w:r>
        <w:tab/>
      </w:r>
      <w:proofErr w:type="gramStart"/>
      <w:r>
        <w:t>{ wizard</w:t>
      </w:r>
      <w:proofErr w:type="gramEnd"/>
      <w:r>
        <w:t>:</w:t>
      </w:r>
      <w:r>
        <w:tab/>
        <w:t>‘?’, $</w:t>
      </w:r>
      <w:r>
        <w:tab/>
      </w:r>
      <w:r>
        <w:tab/>
      </w:r>
      <w:r>
        <w:tab/>
      </w:r>
      <w:r>
        <w:tab/>
        <w:t>; name of originating Wizard</w:t>
      </w:r>
    </w:p>
    <w:p w14:paraId="08F172AD" w14:textId="77777777" w:rsidR="0068532B" w:rsidRDefault="0068532B" w:rsidP="0068532B">
      <w:r>
        <w:tab/>
        <w:t>window:</w:t>
      </w:r>
      <w:r>
        <w:tab/>
        <w:t>‘Image’, $</w:t>
      </w:r>
      <w:r>
        <w:tab/>
      </w:r>
      <w:r>
        <w:tab/>
      </w:r>
      <w:r>
        <w:tab/>
        <w:t>; name of destination Window in GeoPIXE</w:t>
      </w:r>
    </w:p>
    <w:p w14:paraId="31C90CB9" w14:textId="77777777" w:rsidR="0068532B" w:rsidRDefault="0068532B" w:rsidP="0068532B">
      <w:r>
        <w:lastRenderedPageBreak/>
        <w:tab/>
        <w:t>command:</w:t>
      </w:r>
      <w:r>
        <w:tab/>
        <w:t>‘sum-spectra’, $</w:t>
      </w:r>
      <w:r>
        <w:tab/>
      </w:r>
      <w:r>
        <w:tab/>
      </w:r>
      <w:r>
        <w:tab/>
        <w:t>; command to be executed by the Window</w:t>
      </w:r>
    </w:p>
    <w:p w14:paraId="08F9DFB0" w14:textId="77777777" w:rsidR="0068532B" w:rsidRDefault="0068532B" w:rsidP="0068532B">
      <w:pPr>
        <w:ind w:firstLine="720"/>
      </w:pPr>
      <w:r>
        <w:t>error:</w:t>
      </w:r>
      <w:r>
        <w:tab/>
      </w:r>
      <w:r>
        <w:tab/>
        <w:t>0, $</w:t>
      </w:r>
      <w:r>
        <w:tab/>
      </w:r>
      <w:r>
        <w:tab/>
      </w:r>
      <w:r>
        <w:tab/>
      </w:r>
      <w:r>
        <w:tab/>
        <w:t>; a return error code (0=good, 1=error)</w:t>
      </w:r>
    </w:p>
    <w:p w14:paraId="75072B8A" w14:textId="77777777" w:rsidR="0068532B" w:rsidRDefault="0068532B" w:rsidP="0068532B">
      <w:r>
        <w:tab/>
      </w:r>
      <w:proofErr w:type="spellStart"/>
      <w:r>
        <w:t>callback</w:t>
      </w:r>
      <w:proofErr w:type="spellEnd"/>
      <w:r>
        <w:t>:</w:t>
      </w:r>
      <w:r>
        <w:tab/>
        <w:t>‘routine’, $</w:t>
      </w:r>
      <w:r>
        <w:tab/>
      </w:r>
      <w:r>
        <w:tab/>
      </w:r>
      <w:r>
        <w:tab/>
        <w:t>; routine to execute in Wizard on return</w:t>
      </w:r>
    </w:p>
    <w:p w14:paraId="2F1E4DB6" w14:textId="77777777" w:rsidR="0068532B" w:rsidRDefault="0068532B" w:rsidP="0068532B">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38980D45" w14:textId="77777777" w:rsidR="0068532B" w:rsidRDefault="0068532B" w:rsidP="0068532B"/>
    <w:p w14:paraId="3C41D4DA" w14:textId="77777777" w:rsidR="0068532B" w:rsidRPr="00D72AFC" w:rsidRDefault="0068532B" w:rsidP="0068532B">
      <w:r>
        <w:t>The</w:t>
      </w:r>
      <w:r w:rsidRPr="00D72AFC">
        <w:t xml:space="preserve"> ‘</w:t>
      </w:r>
      <w:proofErr w:type="spellStart"/>
      <w:r w:rsidRPr="00D72AFC">
        <w:t>pdata</w:t>
      </w:r>
      <w:proofErr w:type="spellEnd"/>
      <w:r w:rsidRPr="00D72AFC">
        <w:t>’ pointer looks like this:</w:t>
      </w:r>
    </w:p>
    <w:p w14:paraId="448F7F4B" w14:textId="77777777" w:rsidR="0068532B" w:rsidRPr="00D72AFC" w:rsidRDefault="0068532B" w:rsidP="0068532B">
      <w:r w:rsidRPr="00D72AFC">
        <w:tab/>
      </w:r>
      <w:proofErr w:type="gramStart"/>
      <w:r>
        <w:t>{ select</w:t>
      </w:r>
      <w:proofErr w:type="gramEnd"/>
      <w:r w:rsidRPr="00D72AFC">
        <w:t>:</w:t>
      </w:r>
      <w:r w:rsidRPr="00D72AFC">
        <w:tab/>
      </w:r>
      <w:r w:rsidRPr="00D72AFC">
        <w:tab/>
      </w:r>
      <w:r>
        <w:t>‘select-file’</w:t>
      </w:r>
      <w:r w:rsidRPr="00D72AFC">
        <w:t>, $</w:t>
      </w:r>
      <w:r w:rsidRPr="00D72AFC">
        <w:tab/>
      </w:r>
      <w:r w:rsidRPr="00D72AFC">
        <w:tab/>
      </w:r>
      <w:r w:rsidRPr="00D72AFC">
        <w:tab/>
        <w:t xml:space="preserve">; </w:t>
      </w:r>
      <w:r w:rsidRPr="001F3A17">
        <w:t>select (*.select.csv) or spec (*.spec) file</w:t>
      </w:r>
    </w:p>
    <w:p w14:paraId="501340C1" w14:textId="77777777" w:rsidR="0068532B" w:rsidRPr="00D72AFC" w:rsidRDefault="0068532B" w:rsidP="0068532B">
      <w:r>
        <w:tab/>
        <w:t>label</w:t>
      </w:r>
      <w:r w:rsidRPr="00D72AFC">
        <w:t>:</w:t>
      </w:r>
      <w:r w:rsidRPr="00D72AFC">
        <w:tab/>
      </w:r>
      <w:r w:rsidRPr="00D72AFC">
        <w:tab/>
      </w:r>
      <w:r>
        <w:t>‘label’</w:t>
      </w:r>
      <w:r w:rsidRPr="00D72AFC">
        <w:t>, $</w:t>
      </w:r>
      <w:r w:rsidRPr="00D72AFC">
        <w:tab/>
      </w:r>
      <w:r w:rsidRPr="00D72AFC">
        <w:tab/>
      </w:r>
      <w:r w:rsidRPr="00D72AFC">
        <w:tab/>
        <w:t xml:space="preserve">; </w:t>
      </w:r>
      <w:r>
        <w:t>‘Label’ string for spec header</w:t>
      </w:r>
    </w:p>
    <w:p w14:paraId="0DA80428" w14:textId="77777777" w:rsidR="0068532B" w:rsidRDefault="0068532B" w:rsidP="0068532B">
      <w:r>
        <w:tab/>
      </w:r>
      <w:proofErr w:type="spellStart"/>
      <w:r>
        <w:t>poutput</w:t>
      </w:r>
      <w:proofErr w:type="spellEnd"/>
      <w:r w:rsidRPr="00D72AFC">
        <w:t>:</w:t>
      </w:r>
      <w:r w:rsidRPr="00D72AFC">
        <w:tab/>
      </w:r>
      <w:proofErr w:type="spellStart"/>
      <w:proofErr w:type="gramStart"/>
      <w:r>
        <w:t>poutput</w:t>
      </w:r>
      <w:proofErr w:type="spellEnd"/>
      <w:r>
        <w:t xml:space="preserve"> }</w:t>
      </w:r>
      <w:proofErr w:type="gramEnd"/>
      <w:r>
        <w:tab/>
      </w:r>
      <w:r>
        <w:tab/>
      </w:r>
      <w:r>
        <w:tab/>
        <w:t>; pointer to output file-name</w:t>
      </w:r>
    </w:p>
    <w:p w14:paraId="01B4366C" w14:textId="77777777" w:rsidR="00D72AFC" w:rsidRDefault="00CA03B7" w:rsidP="00CA03B7">
      <w:pPr>
        <w:pStyle w:val="Heading4"/>
      </w:pPr>
      <w:r>
        <w:t>sum-</w:t>
      </w:r>
      <w:r w:rsidR="0068532B">
        <w:t>selected-</w:t>
      </w:r>
      <w:r>
        <w:t>spectra</w:t>
      </w:r>
    </w:p>
    <w:p w14:paraId="79987013" w14:textId="77777777" w:rsidR="00CA03B7" w:rsidRDefault="00CA03B7" w:rsidP="00D72AFC">
      <w:r>
        <w:t>Sums selected detector spectra, selected using either a selection file (*.select.csv) or using the detector channels present in a spectrum file (*.spec).</w:t>
      </w:r>
    </w:p>
    <w:p w14:paraId="68107480" w14:textId="77777777" w:rsidR="00CA03B7" w:rsidRDefault="00CA03B7" w:rsidP="00D72AFC"/>
    <w:p w14:paraId="5A523D1F" w14:textId="77777777" w:rsidR="00CA03B7" w:rsidRDefault="00CA03B7" w:rsidP="00CA03B7">
      <w:r>
        <w:tab/>
      </w:r>
      <w:proofErr w:type="gramStart"/>
      <w:r>
        <w:t>{ wizard</w:t>
      </w:r>
      <w:proofErr w:type="gramEnd"/>
      <w:r>
        <w:t>:</w:t>
      </w:r>
      <w:r>
        <w:tab/>
        <w:t>‘?</w:t>
      </w:r>
      <w:r w:rsidR="0098718D">
        <w:t>’</w:t>
      </w:r>
      <w:r>
        <w:t>, $</w:t>
      </w:r>
      <w:r>
        <w:tab/>
      </w:r>
      <w:r>
        <w:tab/>
      </w:r>
      <w:r>
        <w:tab/>
      </w:r>
      <w:r>
        <w:tab/>
        <w:t>; name of originating Wizard</w:t>
      </w:r>
    </w:p>
    <w:p w14:paraId="1FFFBA50" w14:textId="77777777" w:rsidR="00CA03B7" w:rsidRDefault="00CA03B7" w:rsidP="00CA03B7">
      <w:r>
        <w:tab/>
        <w:t>window:</w:t>
      </w:r>
      <w:r>
        <w:tab/>
        <w:t>‘Image’, $</w:t>
      </w:r>
      <w:r>
        <w:tab/>
      </w:r>
      <w:r>
        <w:tab/>
      </w:r>
      <w:r>
        <w:tab/>
        <w:t>; name of destination Window in GeoPIXE</w:t>
      </w:r>
    </w:p>
    <w:p w14:paraId="309B3FB1" w14:textId="77777777" w:rsidR="00CA03B7" w:rsidRDefault="00CA03B7" w:rsidP="00CA03B7">
      <w:r>
        <w:tab/>
        <w:t>command:</w:t>
      </w:r>
      <w:r>
        <w:tab/>
        <w:t>‘sum-</w:t>
      </w:r>
      <w:r w:rsidR="0068532B">
        <w:t>selected-</w:t>
      </w:r>
      <w:r>
        <w:t>spectra</w:t>
      </w:r>
      <w:r w:rsidR="00FD16FD">
        <w:t>’</w:t>
      </w:r>
      <w:r>
        <w:t>, $</w:t>
      </w:r>
      <w:r>
        <w:tab/>
        <w:t>; command to be executed by the Window</w:t>
      </w:r>
    </w:p>
    <w:p w14:paraId="4EE73EB8" w14:textId="77777777" w:rsidR="00CA03B7" w:rsidRDefault="00CA03B7" w:rsidP="00CA03B7">
      <w:pPr>
        <w:ind w:firstLine="720"/>
      </w:pPr>
      <w:r>
        <w:t>error:</w:t>
      </w:r>
      <w:r>
        <w:tab/>
      </w:r>
      <w:r>
        <w:tab/>
        <w:t>0, $</w:t>
      </w:r>
      <w:r>
        <w:tab/>
      </w:r>
      <w:r>
        <w:tab/>
      </w:r>
      <w:r>
        <w:tab/>
      </w:r>
      <w:r>
        <w:tab/>
        <w:t>; a return error code (0=good, 1=error)</w:t>
      </w:r>
    </w:p>
    <w:p w14:paraId="185DF562" w14:textId="77777777" w:rsidR="00CA03B7" w:rsidRDefault="00CA03B7" w:rsidP="00CA03B7">
      <w:r>
        <w:tab/>
      </w:r>
      <w:proofErr w:type="spellStart"/>
      <w:r>
        <w:t>pdata</w:t>
      </w:r>
      <w:proofErr w:type="spellEnd"/>
      <w:r>
        <w:t>:</w:t>
      </w:r>
      <w:r>
        <w:tab/>
      </w:r>
      <w:r>
        <w:tab/>
      </w:r>
      <w:proofErr w:type="spellStart"/>
      <w:r>
        <w:t>ptr_</w:t>
      </w:r>
      <w:proofErr w:type="gramStart"/>
      <w:r>
        <w:t>new</w:t>
      </w:r>
      <w:proofErr w:type="spellEnd"/>
      <w:r>
        <w:t>( )</w:t>
      </w:r>
      <w:proofErr w:type="gramEnd"/>
      <w:r>
        <w:t>, $</w:t>
      </w:r>
      <w:r>
        <w:tab/>
      </w:r>
      <w:r>
        <w:tab/>
      </w:r>
      <w:r>
        <w:tab/>
        <w:t xml:space="preserve">; </w:t>
      </w:r>
      <w:r w:rsidR="00993041">
        <w:t xml:space="preserve">pointer </w:t>
      </w:r>
      <w:r w:rsidR="0013624C">
        <w:t xml:space="preserve">to </w:t>
      </w:r>
      <w:r w:rsidR="00993041">
        <w:t>the selection and output</w:t>
      </w:r>
    </w:p>
    <w:p w14:paraId="679B7097" w14:textId="77777777" w:rsidR="00FD7E78" w:rsidRDefault="00FD7E78" w:rsidP="00FD7E78">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513B2F57" w14:textId="77777777" w:rsidR="00CA03B7" w:rsidRDefault="00CA03B7" w:rsidP="00CA03B7">
      <w:r>
        <w:tab/>
      </w:r>
      <w:proofErr w:type="spellStart"/>
      <w:r>
        <w:t>callback</w:t>
      </w:r>
      <w:proofErr w:type="spellEnd"/>
      <w:r>
        <w:t>:</w:t>
      </w:r>
      <w:r>
        <w:tab/>
        <w:t>‘routine’, $</w:t>
      </w:r>
      <w:r>
        <w:tab/>
      </w:r>
      <w:r>
        <w:tab/>
      </w:r>
      <w:r>
        <w:tab/>
        <w:t>; routine to execute in Wizard on return</w:t>
      </w:r>
    </w:p>
    <w:p w14:paraId="6693F851" w14:textId="77777777" w:rsidR="00CA03B7" w:rsidRDefault="00CA03B7" w:rsidP="00CA03B7">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55AA21DA" w14:textId="77777777" w:rsidR="00CA03B7" w:rsidRDefault="00CA03B7" w:rsidP="00D72AFC"/>
    <w:p w14:paraId="7AE18DA5" w14:textId="77777777" w:rsidR="001F3A17" w:rsidRPr="00D72AFC" w:rsidRDefault="00E15F4C" w:rsidP="001F3A17">
      <w:r>
        <w:t>The</w:t>
      </w:r>
      <w:r w:rsidR="001F3A17" w:rsidRPr="00D72AFC">
        <w:t xml:space="preserve"> ‘</w:t>
      </w:r>
      <w:proofErr w:type="spellStart"/>
      <w:r w:rsidR="001F3A17" w:rsidRPr="00D72AFC">
        <w:t>pdata</w:t>
      </w:r>
      <w:proofErr w:type="spellEnd"/>
      <w:r w:rsidR="001F3A17" w:rsidRPr="00D72AFC">
        <w:t>’ pointer looks like this:</w:t>
      </w:r>
    </w:p>
    <w:p w14:paraId="3A03F0E6" w14:textId="77777777" w:rsidR="001F3A17" w:rsidRPr="00D72AFC" w:rsidRDefault="001F3A17" w:rsidP="001F3A17">
      <w:r w:rsidRPr="00D72AFC">
        <w:tab/>
      </w:r>
      <w:proofErr w:type="gramStart"/>
      <w:r>
        <w:t>{ select</w:t>
      </w:r>
      <w:proofErr w:type="gramEnd"/>
      <w:r w:rsidRPr="00D72AFC">
        <w:t>:</w:t>
      </w:r>
      <w:r w:rsidRPr="00D72AFC">
        <w:tab/>
      </w:r>
      <w:r w:rsidRPr="00D72AFC">
        <w:tab/>
      </w:r>
      <w:r>
        <w:t>‘select-file’</w:t>
      </w:r>
      <w:r w:rsidRPr="00D72AFC">
        <w:t>, $</w:t>
      </w:r>
      <w:r w:rsidRPr="00D72AFC">
        <w:tab/>
      </w:r>
      <w:r w:rsidRPr="00D72AFC">
        <w:tab/>
      </w:r>
      <w:r w:rsidRPr="00D72AFC">
        <w:tab/>
        <w:t xml:space="preserve">; </w:t>
      </w:r>
      <w:r w:rsidRPr="001F3A17">
        <w:t>select (*.select.csv) or spec (*.spec) file</w:t>
      </w:r>
    </w:p>
    <w:p w14:paraId="443D6811" w14:textId="77777777" w:rsidR="001F3A17" w:rsidRPr="00D72AFC" w:rsidRDefault="001F3A17" w:rsidP="001F3A17">
      <w:r>
        <w:tab/>
        <w:t>label</w:t>
      </w:r>
      <w:r w:rsidRPr="00D72AFC">
        <w:t>:</w:t>
      </w:r>
      <w:r w:rsidRPr="00D72AFC">
        <w:tab/>
      </w:r>
      <w:r w:rsidRPr="00D72AFC">
        <w:tab/>
      </w:r>
      <w:r>
        <w:t>‘label’</w:t>
      </w:r>
      <w:r w:rsidRPr="00D72AFC">
        <w:t>, $</w:t>
      </w:r>
      <w:r w:rsidRPr="00D72AFC">
        <w:tab/>
      </w:r>
      <w:r w:rsidRPr="00D72AFC">
        <w:tab/>
      </w:r>
      <w:r w:rsidRPr="00D72AFC">
        <w:tab/>
        <w:t xml:space="preserve">; </w:t>
      </w:r>
      <w:r>
        <w:t>‘Label’ string for spec header</w:t>
      </w:r>
    </w:p>
    <w:p w14:paraId="02CE3D14" w14:textId="77777777" w:rsidR="001F3A17" w:rsidRDefault="001F3A17" w:rsidP="001F3A17">
      <w:r>
        <w:tab/>
      </w:r>
      <w:proofErr w:type="spellStart"/>
      <w:r>
        <w:t>poutput</w:t>
      </w:r>
      <w:proofErr w:type="spellEnd"/>
      <w:r w:rsidRPr="00D72AFC">
        <w:t>:</w:t>
      </w:r>
      <w:r w:rsidRPr="00D72AFC">
        <w:tab/>
      </w:r>
      <w:proofErr w:type="spellStart"/>
      <w:proofErr w:type="gramStart"/>
      <w:r>
        <w:t>p</w:t>
      </w:r>
      <w:r w:rsidR="00E15F4C">
        <w:t>output</w:t>
      </w:r>
      <w:proofErr w:type="spellEnd"/>
      <w:r>
        <w:t xml:space="preserve"> }</w:t>
      </w:r>
      <w:proofErr w:type="gramEnd"/>
      <w:r>
        <w:tab/>
      </w:r>
      <w:r>
        <w:tab/>
      </w:r>
      <w:r>
        <w:tab/>
        <w:t>; p</w:t>
      </w:r>
      <w:r w:rsidR="00E15F4C">
        <w:t>ointer</w:t>
      </w:r>
      <w:r>
        <w:t xml:space="preserve"> to </w:t>
      </w:r>
      <w:r w:rsidR="00E15F4C">
        <w:t>output file-name</w:t>
      </w:r>
    </w:p>
    <w:p w14:paraId="3D09E722" w14:textId="77777777" w:rsidR="001F3A17" w:rsidRDefault="00FD16FD" w:rsidP="00FD16FD">
      <w:pPr>
        <w:pStyle w:val="Heading4"/>
      </w:pPr>
      <w:r>
        <w:t>select-spectra</w:t>
      </w:r>
    </w:p>
    <w:p w14:paraId="3FF4C60A" w14:textId="77777777" w:rsidR="00FD16FD" w:rsidRDefault="00FD16FD" w:rsidP="001F3A17">
      <w:r>
        <w:t xml:space="preserve">Use a detector channel selection file (*.select.csv; or the channels present in a *.spec file) to select detector channels in Spectrum Display </w:t>
      </w:r>
      <w:r w:rsidR="00993041">
        <w:t>and then write out the selected channels to a spec file</w:t>
      </w:r>
      <w:r>
        <w:t>.</w:t>
      </w:r>
    </w:p>
    <w:p w14:paraId="2C5E5170" w14:textId="77777777" w:rsidR="00FD16FD" w:rsidRDefault="00FD16FD" w:rsidP="001F3A17"/>
    <w:p w14:paraId="39670D6E" w14:textId="77777777" w:rsidR="00FD16FD" w:rsidRDefault="00FD16FD" w:rsidP="00FD16FD">
      <w:r>
        <w:tab/>
      </w:r>
      <w:proofErr w:type="gramStart"/>
      <w:r>
        <w:t>{ wizard</w:t>
      </w:r>
      <w:proofErr w:type="gramEnd"/>
      <w:r>
        <w:t>:</w:t>
      </w:r>
      <w:r>
        <w:tab/>
        <w:t>‘?</w:t>
      </w:r>
      <w:r w:rsidR="0098718D">
        <w:t>’</w:t>
      </w:r>
      <w:r>
        <w:t>, $</w:t>
      </w:r>
      <w:r>
        <w:tab/>
      </w:r>
      <w:r>
        <w:tab/>
      </w:r>
      <w:r>
        <w:tab/>
      </w:r>
      <w:r>
        <w:tab/>
        <w:t>; name of originating Wizard</w:t>
      </w:r>
    </w:p>
    <w:p w14:paraId="417B0356" w14:textId="77777777" w:rsidR="00FD16FD" w:rsidRDefault="00FD16FD" w:rsidP="00FD16FD">
      <w:r>
        <w:tab/>
        <w:t>window:</w:t>
      </w:r>
      <w:r>
        <w:tab/>
        <w:t>‘</w:t>
      </w:r>
      <w:r w:rsidRPr="001F3A17">
        <w:t>Spectrum Display</w:t>
      </w:r>
      <w:r w:rsidR="0098718D">
        <w:t>’</w:t>
      </w:r>
      <w:r>
        <w:t>, $</w:t>
      </w:r>
      <w:r>
        <w:tab/>
      </w:r>
      <w:r>
        <w:tab/>
        <w:t>; name of destination Window in GeoPIXE</w:t>
      </w:r>
    </w:p>
    <w:p w14:paraId="273BD3EF" w14:textId="77777777" w:rsidR="00FD16FD" w:rsidRDefault="00FD16FD" w:rsidP="00FD16FD">
      <w:r>
        <w:tab/>
        <w:t>command:</w:t>
      </w:r>
      <w:r>
        <w:tab/>
        <w:t>‘</w:t>
      </w:r>
      <w:r w:rsidRPr="00FD16FD">
        <w:t>select-spectra</w:t>
      </w:r>
      <w:r>
        <w:t>’, $</w:t>
      </w:r>
      <w:r>
        <w:tab/>
      </w:r>
      <w:r>
        <w:tab/>
        <w:t>; command to be executed by the Window</w:t>
      </w:r>
    </w:p>
    <w:p w14:paraId="3D3E3B8F" w14:textId="77777777" w:rsidR="00FD16FD" w:rsidRDefault="00FD16FD" w:rsidP="00FD16FD">
      <w:pPr>
        <w:ind w:firstLine="720"/>
      </w:pPr>
      <w:r>
        <w:t>error:</w:t>
      </w:r>
      <w:r>
        <w:tab/>
      </w:r>
      <w:r>
        <w:tab/>
        <w:t>0, $</w:t>
      </w:r>
      <w:r>
        <w:tab/>
      </w:r>
      <w:r>
        <w:tab/>
      </w:r>
      <w:r>
        <w:tab/>
      </w:r>
      <w:r>
        <w:tab/>
        <w:t>; a return error code (0=good, 1=error)</w:t>
      </w:r>
    </w:p>
    <w:p w14:paraId="177FBE95" w14:textId="77777777" w:rsidR="00FD16FD" w:rsidRDefault="00FD16FD" w:rsidP="00FD16FD">
      <w:r>
        <w:tab/>
      </w:r>
      <w:proofErr w:type="spellStart"/>
      <w:r>
        <w:t>pdata</w:t>
      </w:r>
      <w:proofErr w:type="spellEnd"/>
      <w:r>
        <w:t>:</w:t>
      </w:r>
      <w:r>
        <w:tab/>
      </w:r>
      <w:r>
        <w:tab/>
      </w:r>
      <w:proofErr w:type="spellStart"/>
      <w:r>
        <w:t>ptr_</w:t>
      </w:r>
      <w:proofErr w:type="gramStart"/>
      <w:r>
        <w:t>new</w:t>
      </w:r>
      <w:proofErr w:type="spellEnd"/>
      <w:r>
        <w:t>( )</w:t>
      </w:r>
      <w:proofErr w:type="gramEnd"/>
      <w:r>
        <w:t>, $</w:t>
      </w:r>
      <w:r>
        <w:tab/>
      </w:r>
      <w:r>
        <w:tab/>
      </w:r>
      <w:r>
        <w:tab/>
        <w:t xml:space="preserve">; pointer to </w:t>
      </w:r>
      <w:r w:rsidR="00993041">
        <w:t>the selection and output</w:t>
      </w:r>
    </w:p>
    <w:p w14:paraId="1ABF279B" w14:textId="77777777" w:rsidR="00FD7E78" w:rsidRDefault="00FD7E78" w:rsidP="00FD7E78">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325F381B" w14:textId="77777777" w:rsidR="00FD16FD" w:rsidRDefault="00FD16FD" w:rsidP="00FD16FD">
      <w:r>
        <w:tab/>
      </w:r>
      <w:proofErr w:type="spellStart"/>
      <w:r>
        <w:t>callback</w:t>
      </w:r>
      <w:proofErr w:type="spellEnd"/>
      <w:r>
        <w:t>:</w:t>
      </w:r>
      <w:r>
        <w:tab/>
        <w:t>‘routine’, $</w:t>
      </w:r>
      <w:r>
        <w:tab/>
      </w:r>
      <w:r>
        <w:tab/>
      </w:r>
      <w:r>
        <w:tab/>
        <w:t>; routine to execute in Wizard on return</w:t>
      </w:r>
    </w:p>
    <w:p w14:paraId="09F832A3" w14:textId="77777777" w:rsidR="00FD16FD" w:rsidRDefault="00FD16FD" w:rsidP="00FD16FD">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11BB4DFE" w14:textId="77777777" w:rsidR="00FD16FD" w:rsidRDefault="00FD16FD" w:rsidP="00FD16FD"/>
    <w:p w14:paraId="59ABB448" w14:textId="77777777" w:rsidR="00FD16FD" w:rsidRPr="00D72AFC" w:rsidRDefault="00E15F4C" w:rsidP="00FD16FD">
      <w:r>
        <w:t>The</w:t>
      </w:r>
      <w:r w:rsidR="00FD16FD" w:rsidRPr="00D72AFC">
        <w:t xml:space="preserve"> ‘</w:t>
      </w:r>
      <w:proofErr w:type="spellStart"/>
      <w:r w:rsidR="00FD16FD" w:rsidRPr="00D72AFC">
        <w:t>pdata</w:t>
      </w:r>
      <w:proofErr w:type="spellEnd"/>
      <w:r w:rsidR="00FD16FD" w:rsidRPr="00D72AFC">
        <w:t>’ pointer looks like this:</w:t>
      </w:r>
    </w:p>
    <w:p w14:paraId="2B30120A" w14:textId="77777777" w:rsidR="00FD16FD" w:rsidRPr="00D72AFC" w:rsidRDefault="00FD16FD" w:rsidP="00FD16FD">
      <w:r w:rsidRPr="00D72AFC">
        <w:tab/>
      </w:r>
      <w:proofErr w:type="gramStart"/>
      <w:r>
        <w:t>{ select</w:t>
      </w:r>
      <w:proofErr w:type="gramEnd"/>
      <w:r w:rsidRPr="00D72AFC">
        <w:t>:</w:t>
      </w:r>
      <w:r w:rsidRPr="00D72AFC">
        <w:tab/>
      </w:r>
      <w:r w:rsidRPr="00D72AFC">
        <w:tab/>
      </w:r>
      <w:r>
        <w:t>‘select-file’</w:t>
      </w:r>
      <w:r w:rsidRPr="00D72AFC">
        <w:t>, $</w:t>
      </w:r>
      <w:r w:rsidRPr="00D72AFC">
        <w:tab/>
      </w:r>
      <w:r w:rsidRPr="00D72AFC">
        <w:tab/>
      </w:r>
      <w:r w:rsidRPr="00D72AFC">
        <w:tab/>
        <w:t xml:space="preserve">; </w:t>
      </w:r>
      <w:r w:rsidRPr="001F3A17">
        <w:t>select (*.select.csv) or spec (*.spec) file</w:t>
      </w:r>
    </w:p>
    <w:p w14:paraId="6E30C1FA" w14:textId="77777777" w:rsidR="00FD16FD" w:rsidRDefault="00FD16FD" w:rsidP="00FD16FD">
      <w:r>
        <w:tab/>
      </w:r>
      <w:proofErr w:type="spellStart"/>
      <w:r>
        <w:t>poutput</w:t>
      </w:r>
      <w:proofErr w:type="spellEnd"/>
      <w:r w:rsidRPr="00D72AFC">
        <w:t>:</w:t>
      </w:r>
      <w:r w:rsidRPr="00D72AFC">
        <w:tab/>
      </w:r>
      <w:proofErr w:type="spellStart"/>
      <w:proofErr w:type="gramStart"/>
      <w:r w:rsidR="00F907D9">
        <w:t>poutput</w:t>
      </w:r>
      <w:proofErr w:type="spellEnd"/>
      <w:r w:rsidR="00F907D9">
        <w:t xml:space="preserve"> </w:t>
      </w:r>
      <w:r>
        <w:t>}</w:t>
      </w:r>
      <w:proofErr w:type="gramEnd"/>
      <w:r>
        <w:tab/>
      </w:r>
      <w:r>
        <w:tab/>
      </w:r>
      <w:r>
        <w:tab/>
        <w:t xml:space="preserve">; </w:t>
      </w:r>
      <w:proofErr w:type="spellStart"/>
      <w:r>
        <w:t>ptr</w:t>
      </w:r>
      <w:proofErr w:type="spellEnd"/>
      <w:r>
        <w:t xml:space="preserve"> to output file-name </w:t>
      </w:r>
      <w:r w:rsidR="00F907D9">
        <w:t>name</w:t>
      </w:r>
    </w:p>
    <w:p w14:paraId="5F8E8470" w14:textId="77777777" w:rsidR="001F3A17" w:rsidRDefault="001F3A17" w:rsidP="001F3A17">
      <w:pPr>
        <w:pStyle w:val="Heading4"/>
      </w:pPr>
      <w:r w:rsidRPr="001F3A17">
        <w:t>outer-inner-ratio</w:t>
      </w:r>
    </w:p>
    <w:p w14:paraId="797B96D3" w14:textId="77777777" w:rsidR="001F3A17" w:rsidRDefault="00D17ED2" w:rsidP="001F3A17">
      <w:r>
        <w:t>Must follow fitting of the outer and inner spectra. Forms outer/inner ratio of fit results for the selected element and returns an array of outer and inner peak areas and error estimates: [</w:t>
      </w:r>
      <w:proofErr w:type="spellStart"/>
      <w:r>
        <w:t>area_outer</w:t>
      </w:r>
      <w:proofErr w:type="spellEnd"/>
      <w:r>
        <w:t xml:space="preserve">, </w:t>
      </w:r>
      <w:proofErr w:type="spellStart"/>
      <w:r>
        <w:t>err_outer</w:t>
      </w:r>
      <w:proofErr w:type="spellEnd"/>
      <w:r>
        <w:t xml:space="preserve">, </w:t>
      </w:r>
      <w:proofErr w:type="spellStart"/>
      <w:r>
        <w:t>area_inner</w:t>
      </w:r>
      <w:proofErr w:type="spellEnd"/>
      <w:r>
        <w:t xml:space="preserve">, </w:t>
      </w:r>
      <w:proofErr w:type="spellStart"/>
      <w:r>
        <w:t>err_inner</w:t>
      </w:r>
      <w:proofErr w:type="spellEnd"/>
      <w:r>
        <w:t>] pointed to by ‘</w:t>
      </w:r>
      <w:proofErr w:type="spellStart"/>
      <w:r>
        <w:t>pdata</w:t>
      </w:r>
      <w:proofErr w:type="spellEnd"/>
      <w:r>
        <w:t>’.</w:t>
      </w:r>
    </w:p>
    <w:p w14:paraId="15560A33" w14:textId="77777777" w:rsidR="009E3DF0" w:rsidRDefault="009E3DF0" w:rsidP="00CA03B7"/>
    <w:p w14:paraId="20D20F96" w14:textId="77777777" w:rsidR="00D17ED2" w:rsidRDefault="00D17ED2" w:rsidP="00D17ED2">
      <w:r>
        <w:tab/>
      </w:r>
      <w:proofErr w:type="gramStart"/>
      <w:r>
        <w:t>{ wizard</w:t>
      </w:r>
      <w:proofErr w:type="gramEnd"/>
      <w:r>
        <w:t>:</w:t>
      </w:r>
      <w:r>
        <w:tab/>
        <w:t>‘?</w:t>
      </w:r>
      <w:r w:rsidR="0098718D">
        <w:t>’</w:t>
      </w:r>
      <w:r>
        <w:t>, $</w:t>
      </w:r>
      <w:r>
        <w:tab/>
      </w:r>
      <w:r>
        <w:tab/>
      </w:r>
      <w:r>
        <w:tab/>
      </w:r>
      <w:r>
        <w:tab/>
        <w:t>; name of originating Wizard</w:t>
      </w:r>
    </w:p>
    <w:p w14:paraId="35ACA4CA" w14:textId="77777777" w:rsidR="00D17ED2" w:rsidRDefault="00D17ED2" w:rsidP="00D17ED2">
      <w:r>
        <w:tab/>
        <w:t>window:</w:t>
      </w:r>
      <w:r>
        <w:tab/>
        <w:t>‘</w:t>
      </w:r>
      <w:r w:rsidRPr="001F3A17">
        <w:t>Spectrum Display</w:t>
      </w:r>
      <w:r w:rsidR="0098718D">
        <w:t>’</w:t>
      </w:r>
      <w:r>
        <w:t>, $</w:t>
      </w:r>
      <w:r>
        <w:tab/>
      </w:r>
      <w:r>
        <w:tab/>
        <w:t>; name of destination Window in GeoPIXE</w:t>
      </w:r>
    </w:p>
    <w:p w14:paraId="3B3AB52C" w14:textId="77777777" w:rsidR="00D17ED2" w:rsidRDefault="00D17ED2" w:rsidP="00D17ED2">
      <w:r>
        <w:lastRenderedPageBreak/>
        <w:tab/>
        <w:t>command:</w:t>
      </w:r>
      <w:r>
        <w:tab/>
        <w:t>‘</w:t>
      </w:r>
      <w:r w:rsidRPr="00D17ED2">
        <w:t>outer-inner-ratio</w:t>
      </w:r>
      <w:r w:rsidR="0098718D">
        <w:t>’</w:t>
      </w:r>
      <w:r>
        <w:t>, $</w:t>
      </w:r>
      <w:r>
        <w:tab/>
      </w:r>
      <w:r>
        <w:tab/>
        <w:t>; command to be executed by the Window</w:t>
      </w:r>
    </w:p>
    <w:p w14:paraId="56452004" w14:textId="77777777" w:rsidR="00D17ED2" w:rsidRDefault="00D17ED2" w:rsidP="00D17ED2">
      <w:r>
        <w:tab/>
        <w:t>qual1:</w:t>
      </w:r>
      <w:r>
        <w:tab/>
      </w:r>
      <w:r>
        <w:tab/>
        <w:t>el, $</w:t>
      </w:r>
      <w:r>
        <w:tab/>
      </w:r>
      <w:r>
        <w:tab/>
      </w:r>
      <w:r>
        <w:tab/>
      </w:r>
      <w:r>
        <w:tab/>
        <w:t>; element name string</w:t>
      </w:r>
    </w:p>
    <w:p w14:paraId="34EA1AC9" w14:textId="77777777" w:rsidR="00D17ED2" w:rsidRDefault="00D17ED2" w:rsidP="00D17ED2">
      <w:pPr>
        <w:ind w:firstLine="720"/>
      </w:pPr>
      <w:r>
        <w:t>error:</w:t>
      </w:r>
      <w:r>
        <w:tab/>
      </w:r>
      <w:r>
        <w:tab/>
        <w:t>0, $</w:t>
      </w:r>
      <w:r>
        <w:tab/>
      </w:r>
      <w:r>
        <w:tab/>
      </w:r>
      <w:r>
        <w:tab/>
      </w:r>
      <w:r>
        <w:tab/>
        <w:t>; a return error code (0=good, 1=error)</w:t>
      </w:r>
    </w:p>
    <w:p w14:paraId="141268FD" w14:textId="77777777" w:rsidR="00D17ED2" w:rsidRDefault="00D17ED2" w:rsidP="00D17ED2">
      <w:r>
        <w:tab/>
      </w:r>
      <w:proofErr w:type="spellStart"/>
      <w:r>
        <w:t>pdata</w:t>
      </w:r>
      <w:proofErr w:type="spellEnd"/>
      <w:r>
        <w:t>:</w:t>
      </w:r>
      <w:r>
        <w:tab/>
      </w:r>
      <w:r>
        <w:tab/>
      </w:r>
      <w:proofErr w:type="spellStart"/>
      <w:r>
        <w:t>ptr_</w:t>
      </w:r>
      <w:proofErr w:type="gramStart"/>
      <w:r>
        <w:t>new</w:t>
      </w:r>
      <w:proofErr w:type="spellEnd"/>
      <w:r>
        <w:t>(</w:t>
      </w:r>
      <w:proofErr w:type="gramEnd"/>
      <w:r w:rsidR="00D560F0">
        <w:t>/</w:t>
      </w:r>
      <w:proofErr w:type="spellStart"/>
      <w:r w:rsidR="00D560F0">
        <w:t>allocate_heap</w:t>
      </w:r>
      <w:proofErr w:type="spellEnd"/>
      <w:r>
        <w:t xml:space="preserve"> ), $</w:t>
      </w:r>
      <w:r>
        <w:tab/>
        <w:t>; pointer to the result array</w:t>
      </w:r>
      <w:r w:rsidR="00907FD7">
        <w:t xml:space="preserve"> returned</w:t>
      </w:r>
    </w:p>
    <w:p w14:paraId="21526ED4" w14:textId="77777777" w:rsidR="00FD7E78" w:rsidRDefault="00FD7E78" w:rsidP="00FD7E78">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72728857" w14:textId="77777777" w:rsidR="00D17ED2" w:rsidRDefault="00D17ED2" w:rsidP="00D17ED2">
      <w:r>
        <w:tab/>
      </w:r>
      <w:proofErr w:type="spellStart"/>
      <w:r>
        <w:t>callback</w:t>
      </w:r>
      <w:proofErr w:type="spellEnd"/>
      <w:r>
        <w:t>:</w:t>
      </w:r>
      <w:r>
        <w:tab/>
        <w:t>‘routine’, $</w:t>
      </w:r>
      <w:r>
        <w:tab/>
      </w:r>
      <w:r>
        <w:tab/>
      </w:r>
      <w:r>
        <w:tab/>
        <w:t>; routine to execute in Wizard on return</w:t>
      </w:r>
    </w:p>
    <w:p w14:paraId="2EE55CD4" w14:textId="77777777" w:rsidR="00D17ED2" w:rsidRDefault="00D17ED2" w:rsidP="00D17ED2">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30270829" w14:textId="77777777" w:rsidR="00D17ED2" w:rsidRDefault="00D17ED2" w:rsidP="00D17ED2"/>
    <w:p w14:paraId="6470C9E2" w14:textId="77777777" w:rsidR="00D17ED2" w:rsidRPr="00D72AFC" w:rsidRDefault="00E15F4C" w:rsidP="00D17ED2">
      <w:r>
        <w:t>The</w:t>
      </w:r>
      <w:r w:rsidR="00D17ED2" w:rsidRPr="00D72AFC">
        <w:t xml:space="preserve"> ‘</w:t>
      </w:r>
      <w:proofErr w:type="spellStart"/>
      <w:r w:rsidR="00D17ED2" w:rsidRPr="00D72AFC">
        <w:t>pdata</w:t>
      </w:r>
      <w:proofErr w:type="spellEnd"/>
      <w:r w:rsidR="00D17ED2" w:rsidRPr="00D72AFC">
        <w:t>’ pointer looks like this:</w:t>
      </w:r>
    </w:p>
    <w:p w14:paraId="55FDDDC2" w14:textId="77777777" w:rsidR="00D17ED2" w:rsidRPr="00D72AFC" w:rsidRDefault="00D17ED2" w:rsidP="00D17ED2">
      <w:r w:rsidRPr="00D72AFC">
        <w:tab/>
      </w:r>
      <w:r>
        <w:t xml:space="preserve"> [</w:t>
      </w:r>
      <w:proofErr w:type="spellStart"/>
      <w:r>
        <w:t>area_outer</w:t>
      </w:r>
      <w:proofErr w:type="spellEnd"/>
      <w:r>
        <w:t xml:space="preserve">, </w:t>
      </w:r>
      <w:proofErr w:type="spellStart"/>
      <w:r>
        <w:t>err_outer</w:t>
      </w:r>
      <w:proofErr w:type="spellEnd"/>
      <w:r>
        <w:t xml:space="preserve">, </w:t>
      </w:r>
      <w:proofErr w:type="spellStart"/>
      <w:r>
        <w:t>area_inner</w:t>
      </w:r>
      <w:proofErr w:type="spellEnd"/>
      <w:r>
        <w:t xml:space="preserve">, </w:t>
      </w:r>
      <w:proofErr w:type="spellStart"/>
      <w:r>
        <w:t>err_inner</w:t>
      </w:r>
      <w:proofErr w:type="spellEnd"/>
      <w:r>
        <w:t>]</w:t>
      </w:r>
    </w:p>
    <w:p w14:paraId="07314295" w14:textId="77777777" w:rsidR="00C1490E" w:rsidRDefault="00C1490E" w:rsidP="00D72AFC"/>
    <w:p w14:paraId="07D3FF36" w14:textId="77777777" w:rsidR="00CA03B7" w:rsidRDefault="00C1490E" w:rsidP="00D72AFC">
      <w:r>
        <w:t>Remember to /</w:t>
      </w:r>
      <w:proofErr w:type="spellStart"/>
      <w:r>
        <w:t>allocate_heap</w:t>
      </w:r>
      <w:proofErr w:type="spellEnd"/>
      <w:r>
        <w:t xml:space="preserve"> for ‘</w:t>
      </w:r>
      <w:proofErr w:type="spellStart"/>
      <w:r>
        <w:t>pdata</w:t>
      </w:r>
      <w:proofErr w:type="spellEnd"/>
      <w:r>
        <w:t>’ (or use an established pointer to heap), so a return value can use the same storage.</w:t>
      </w:r>
    </w:p>
    <w:p w14:paraId="6AF26D1E" w14:textId="77777777" w:rsidR="00C1490E" w:rsidRDefault="00C1490E" w:rsidP="00D72AFC"/>
    <w:p w14:paraId="71510212" w14:textId="77777777" w:rsidR="006663F6" w:rsidRDefault="006663F6" w:rsidP="00D72AFC">
      <w:r>
        <w:t>Note that this command must be preceded by fitting of the outer and inner sum spectra</w:t>
      </w:r>
      <w:r w:rsidR="00F907D9">
        <w:t>,</w:t>
      </w:r>
      <w:r>
        <w:t xml:space="preserve"> respectively.</w:t>
      </w:r>
      <w:r w:rsidR="00057632">
        <w:t xml:space="preserve"> This is used in ‘</w:t>
      </w:r>
      <w:proofErr w:type="spellStart"/>
      <w:r w:rsidR="00057632">
        <w:t>Wizard_Depth</w:t>
      </w:r>
      <w:proofErr w:type="spellEnd"/>
      <w:r w:rsidR="00057632">
        <w:t>’.</w:t>
      </w:r>
    </w:p>
    <w:p w14:paraId="4BC95537" w14:textId="77777777" w:rsidR="00684094" w:rsidRDefault="00684094" w:rsidP="00657504">
      <w:pPr>
        <w:pStyle w:val="Heading3"/>
      </w:pPr>
      <w:bookmarkStart w:id="6" w:name="_Toc418871282"/>
      <w:r>
        <w:t>Image Regions</w:t>
      </w:r>
      <w:bookmarkEnd w:id="6"/>
    </w:p>
    <w:p w14:paraId="05D6EF62" w14:textId="77777777" w:rsidR="00684094" w:rsidRDefault="00684094" w:rsidP="00684094">
      <w:pPr>
        <w:pStyle w:val="Heading4"/>
        <w:rPr>
          <w:lang w:eastAsia="ja-JP"/>
        </w:rPr>
      </w:pPr>
      <w:r w:rsidRPr="00684094">
        <w:rPr>
          <w:lang w:eastAsia="ja-JP"/>
        </w:rPr>
        <w:t>extract-individual</w:t>
      </w:r>
    </w:p>
    <w:p w14:paraId="21AA3242" w14:textId="77777777" w:rsidR="00684094" w:rsidRDefault="00684094" w:rsidP="00684094">
      <w:pPr>
        <w:rPr>
          <w:lang w:eastAsia="ja-JP"/>
        </w:rPr>
      </w:pPr>
      <w:r>
        <w:rPr>
          <w:lang w:eastAsia="ja-JP"/>
        </w:rPr>
        <w:t>Extract spectra for the individual detector channels using the current region #0 in the Image Regions window.</w:t>
      </w:r>
    </w:p>
    <w:p w14:paraId="1956D589" w14:textId="77777777" w:rsidR="00684094" w:rsidRDefault="00684094" w:rsidP="00684094"/>
    <w:p w14:paraId="334AAE27" w14:textId="77777777" w:rsidR="00684094" w:rsidRDefault="00684094" w:rsidP="00684094">
      <w:r>
        <w:tab/>
      </w:r>
      <w:proofErr w:type="gramStart"/>
      <w:r>
        <w:t>{ wizard</w:t>
      </w:r>
      <w:proofErr w:type="gramEnd"/>
      <w:r>
        <w:t>:</w:t>
      </w:r>
      <w:r>
        <w:tab/>
        <w:t>‘?</w:t>
      </w:r>
      <w:r w:rsidR="0098718D">
        <w:t>’</w:t>
      </w:r>
      <w:r>
        <w:t>, $</w:t>
      </w:r>
      <w:r>
        <w:tab/>
      </w:r>
      <w:r>
        <w:tab/>
      </w:r>
      <w:r>
        <w:tab/>
      </w:r>
      <w:r>
        <w:tab/>
        <w:t>; name of originating Wizard</w:t>
      </w:r>
    </w:p>
    <w:p w14:paraId="5307EFA6" w14:textId="77777777" w:rsidR="00684094" w:rsidRDefault="00684094" w:rsidP="00684094">
      <w:r>
        <w:tab/>
        <w:t>window:</w:t>
      </w:r>
      <w:r>
        <w:tab/>
        <w:t>‘</w:t>
      </w:r>
      <w:r w:rsidRPr="00684094">
        <w:t>Image Regions</w:t>
      </w:r>
      <w:r>
        <w:t>’, $</w:t>
      </w:r>
      <w:r>
        <w:tab/>
      </w:r>
      <w:r>
        <w:tab/>
        <w:t>; name of destination Window in GeoPIXE</w:t>
      </w:r>
    </w:p>
    <w:p w14:paraId="72819934" w14:textId="77777777" w:rsidR="00684094" w:rsidRDefault="00684094" w:rsidP="00684094">
      <w:r>
        <w:tab/>
        <w:t>command:</w:t>
      </w:r>
      <w:r>
        <w:tab/>
        <w:t>‘</w:t>
      </w:r>
      <w:r w:rsidRPr="00684094">
        <w:t>extract-individual</w:t>
      </w:r>
      <w:r>
        <w:t>’, $</w:t>
      </w:r>
      <w:r>
        <w:tab/>
      </w:r>
      <w:r>
        <w:tab/>
        <w:t>; command to be executed by the Window</w:t>
      </w:r>
    </w:p>
    <w:p w14:paraId="70DF614A" w14:textId="77777777" w:rsidR="00684094" w:rsidRDefault="00684094" w:rsidP="00684094">
      <w:pPr>
        <w:ind w:firstLine="720"/>
      </w:pPr>
      <w:r>
        <w:t>error:</w:t>
      </w:r>
      <w:r>
        <w:tab/>
      </w:r>
      <w:r>
        <w:tab/>
        <w:t>0, $</w:t>
      </w:r>
      <w:r>
        <w:tab/>
      </w:r>
      <w:r>
        <w:tab/>
      </w:r>
      <w:r>
        <w:tab/>
      </w:r>
      <w:r>
        <w:tab/>
        <w:t>; a return error code (0=good, 1=error)</w:t>
      </w:r>
    </w:p>
    <w:p w14:paraId="44A44865" w14:textId="77777777" w:rsidR="00684094" w:rsidRDefault="00684094" w:rsidP="00684094">
      <w:r>
        <w:tab/>
      </w:r>
      <w:proofErr w:type="spellStart"/>
      <w:r>
        <w:t>pdata</w:t>
      </w:r>
      <w:proofErr w:type="spellEnd"/>
      <w:r>
        <w:t>:</w:t>
      </w:r>
      <w:r>
        <w:tab/>
      </w:r>
      <w:r>
        <w:tab/>
      </w:r>
      <w:proofErr w:type="spellStart"/>
      <w:r>
        <w:t>ptr_</w:t>
      </w:r>
      <w:proofErr w:type="gramStart"/>
      <w:r>
        <w:t>new</w:t>
      </w:r>
      <w:proofErr w:type="spellEnd"/>
      <w:r>
        <w:t>(</w:t>
      </w:r>
      <w:proofErr w:type="gramEnd"/>
      <w:r w:rsidR="00D560F0">
        <w:t>/</w:t>
      </w:r>
      <w:proofErr w:type="spellStart"/>
      <w:r w:rsidR="00D560F0">
        <w:t>allocate_heap</w:t>
      </w:r>
      <w:proofErr w:type="spellEnd"/>
      <w:r>
        <w:t xml:space="preserve"> ), $</w:t>
      </w:r>
      <w:r>
        <w:tab/>
        <w:t>; pointer to returned spec file name</w:t>
      </w:r>
    </w:p>
    <w:p w14:paraId="6D7A35E9" w14:textId="77777777" w:rsidR="00FD7E78" w:rsidRDefault="00FD7E78" w:rsidP="00FD7E78">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04732914" w14:textId="77777777" w:rsidR="00684094" w:rsidRDefault="00684094" w:rsidP="00684094">
      <w:r>
        <w:tab/>
      </w:r>
      <w:proofErr w:type="spellStart"/>
      <w:r>
        <w:t>callback</w:t>
      </w:r>
      <w:proofErr w:type="spellEnd"/>
      <w:r>
        <w:t>:</w:t>
      </w:r>
      <w:r>
        <w:tab/>
        <w:t>‘routine’, $</w:t>
      </w:r>
      <w:r>
        <w:tab/>
      </w:r>
      <w:r>
        <w:tab/>
      </w:r>
      <w:r>
        <w:tab/>
        <w:t>; routine to execute in Wizard on return</w:t>
      </w:r>
    </w:p>
    <w:p w14:paraId="50FB9A70" w14:textId="77777777" w:rsidR="00684094" w:rsidRDefault="00684094" w:rsidP="00684094">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5F60A10A" w14:textId="77777777" w:rsidR="00684094" w:rsidRDefault="00684094" w:rsidP="00684094"/>
    <w:p w14:paraId="190EDB1F" w14:textId="77777777" w:rsidR="00684094" w:rsidRDefault="00684094" w:rsidP="00684094">
      <w:r>
        <w:t>In this case the ‘</w:t>
      </w:r>
      <w:proofErr w:type="spellStart"/>
      <w:r>
        <w:t>pdata</w:t>
      </w:r>
      <w:proofErr w:type="spellEnd"/>
      <w:r>
        <w:t>’ pointer on return simply points to a file-name string for the output SPEC file.</w:t>
      </w:r>
      <w:r w:rsidR="00C1490E">
        <w:t xml:space="preserve"> Remember to /</w:t>
      </w:r>
      <w:proofErr w:type="spellStart"/>
      <w:r w:rsidR="00C1490E">
        <w:t>allocate_heap</w:t>
      </w:r>
      <w:proofErr w:type="spellEnd"/>
      <w:r w:rsidR="00C1490E">
        <w:t xml:space="preserve"> for this one (or use an established pointer to heap), so a return value can use the same storage.</w:t>
      </w:r>
    </w:p>
    <w:p w14:paraId="69F8E99C" w14:textId="77777777" w:rsidR="00684094" w:rsidRDefault="00684094" w:rsidP="00684094"/>
    <w:p w14:paraId="0D26EC1A" w14:textId="77777777" w:rsidR="00684094" w:rsidRPr="00684094" w:rsidRDefault="00684094" w:rsidP="00684094">
      <w:r>
        <w:t>This command assumes that the regions exist and have been saved to (or read from) a regions file. It returns the resulting spec file name.</w:t>
      </w:r>
    </w:p>
    <w:p w14:paraId="293C6089" w14:textId="77777777" w:rsidR="006663F6" w:rsidRDefault="00657504" w:rsidP="00657504">
      <w:pPr>
        <w:pStyle w:val="Heading3"/>
      </w:pPr>
      <w:bookmarkStart w:id="7" w:name="_Toc418871283"/>
      <w:r>
        <w:t>Image RGB</w:t>
      </w:r>
      <w:bookmarkEnd w:id="7"/>
    </w:p>
    <w:p w14:paraId="0C503F5D" w14:textId="77777777" w:rsidR="00657504" w:rsidRDefault="00657504" w:rsidP="00657504">
      <w:pPr>
        <w:pStyle w:val="Heading4"/>
      </w:pPr>
      <w:r>
        <w:t>compare-image</w:t>
      </w:r>
    </w:p>
    <w:p w14:paraId="7D9B9338" w14:textId="77777777" w:rsidR="00657504" w:rsidRDefault="00657504" w:rsidP="00D72AFC">
      <w:r>
        <w:t xml:space="preserve">Must follow the loading of a valid </w:t>
      </w:r>
      <w:r w:rsidR="00684094">
        <w:t xml:space="preserve">Inner </w:t>
      </w:r>
      <w:r>
        <w:t>image data-set into the Image window. This then loads a second image data-set for comparison, which makes both the original and this latter ‘compare’ set of elements available on the element droplists in the Image RGB window.</w:t>
      </w:r>
    </w:p>
    <w:p w14:paraId="546BD3A3" w14:textId="77777777" w:rsidR="00657504" w:rsidRDefault="00657504" w:rsidP="00D72AFC"/>
    <w:p w14:paraId="47A2FDA4" w14:textId="77777777" w:rsidR="00657504" w:rsidRDefault="00657504" w:rsidP="00657504">
      <w:r>
        <w:tab/>
      </w:r>
      <w:proofErr w:type="gramStart"/>
      <w:r>
        <w:t>{ wizard</w:t>
      </w:r>
      <w:proofErr w:type="gramEnd"/>
      <w:r>
        <w:t>:</w:t>
      </w:r>
      <w:r>
        <w:tab/>
        <w:t>‘?</w:t>
      </w:r>
      <w:r w:rsidR="0098718D">
        <w:t>’</w:t>
      </w:r>
      <w:r>
        <w:t>, $</w:t>
      </w:r>
      <w:r>
        <w:tab/>
      </w:r>
      <w:r>
        <w:tab/>
      </w:r>
      <w:r>
        <w:tab/>
      </w:r>
      <w:r>
        <w:tab/>
        <w:t>; name of originating Wizard</w:t>
      </w:r>
    </w:p>
    <w:p w14:paraId="52E945DB" w14:textId="77777777" w:rsidR="00657504" w:rsidRDefault="00657504" w:rsidP="00657504">
      <w:r>
        <w:tab/>
        <w:t>window:</w:t>
      </w:r>
      <w:r>
        <w:tab/>
        <w:t>‘</w:t>
      </w:r>
      <w:r w:rsidRPr="001F3A17">
        <w:t>Spectrum Display</w:t>
      </w:r>
      <w:r w:rsidR="0098718D">
        <w:t>’</w:t>
      </w:r>
      <w:r>
        <w:t>, $</w:t>
      </w:r>
      <w:r>
        <w:tab/>
      </w:r>
      <w:r>
        <w:tab/>
        <w:t>; name of destination Window in GeoPIXE</w:t>
      </w:r>
    </w:p>
    <w:p w14:paraId="5A29D51F" w14:textId="77777777" w:rsidR="00657504" w:rsidRDefault="00657504" w:rsidP="00657504">
      <w:r>
        <w:tab/>
        <w:t>command:</w:t>
      </w:r>
      <w:r>
        <w:tab/>
        <w:t>‘</w:t>
      </w:r>
      <w:r w:rsidRPr="00D17ED2">
        <w:t>outer-inner-ratio</w:t>
      </w:r>
      <w:r w:rsidR="0098718D">
        <w:t>’</w:t>
      </w:r>
      <w:r>
        <w:t>, $</w:t>
      </w:r>
      <w:r>
        <w:tab/>
      </w:r>
      <w:r>
        <w:tab/>
        <w:t>; command to be executed by the Window</w:t>
      </w:r>
    </w:p>
    <w:p w14:paraId="11E1FC0D" w14:textId="77777777" w:rsidR="00657504" w:rsidRDefault="00657504" w:rsidP="00657504">
      <w:r>
        <w:tab/>
        <w:t>qual1:</w:t>
      </w:r>
      <w:r>
        <w:tab/>
      </w:r>
      <w:r>
        <w:tab/>
        <w:t>el, $</w:t>
      </w:r>
      <w:r>
        <w:tab/>
      </w:r>
      <w:r>
        <w:tab/>
      </w:r>
      <w:r>
        <w:tab/>
      </w:r>
      <w:r>
        <w:tab/>
        <w:t>; element name string</w:t>
      </w:r>
    </w:p>
    <w:p w14:paraId="258F46E1" w14:textId="77777777" w:rsidR="00657504" w:rsidRDefault="00657504" w:rsidP="00657504">
      <w:pPr>
        <w:ind w:firstLine="720"/>
      </w:pPr>
      <w:r>
        <w:t>error:</w:t>
      </w:r>
      <w:r>
        <w:tab/>
      </w:r>
      <w:r>
        <w:tab/>
        <w:t>0, $</w:t>
      </w:r>
      <w:r>
        <w:tab/>
      </w:r>
      <w:r>
        <w:tab/>
      </w:r>
      <w:r>
        <w:tab/>
      </w:r>
      <w:r>
        <w:tab/>
        <w:t>; a return error code (0=good, 1=error)</w:t>
      </w:r>
    </w:p>
    <w:p w14:paraId="049EFC82" w14:textId="77777777" w:rsidR="00657504" w:rsidRDefault="00657504" w:rsidP="00657504">
      <w:r>
        <w:tab/>
      </w:r>
      <w:proofErr w:type="spellStart"/>
      <w:r>
        <w:t>pdata</w:t>
      </w:r>
      <w:proofErr w:type="spellEnd"/>
      <w:r>
        <w:t>:</w:t>
      </w:r>
      <w:r>
        <w:tab/>
      </w:r>
      <w:r>
        <w:tab/>
      </w:r>
      <w:proofErr w:type="spellStart"/>
      <w:r>
        <w:t>ptr_</w:t>
      </w:r>
      <w:proofErr w:type="gramStart"/>
      <w:r>
        <w:t>new</w:t>
      </w:r>
      <w:proofErr w:type="spellEnd"/>
      <w:r>
        <w:t>( )</w:t>
      </w:r>
      <w:proofErr w:type="gramEnd"/>
      <w:r>
        <w:t>, $</w:t>
      </w:r>
      <w:r>
        <w:tab/>
      </w:r>
      <w:r>
        <w:tab/>
      </w:r>
      <w:r>
        <w:tab/>
        <w:t xml:space="preserve">; pointer to </w:t>
      </w:r>
      <w:r w:rsidR="00684094">
        <w:t>outer image DAI file name</w:t>
      </w:r>
    </w:p>
    <w:p w14:paraId="6249C7BD" w14:textId="77777777" w:rsidR="00FD7E78" w:rsidRDefault="00FD7E78" w:rsidP="00FD7E78">
      <w:r>
        <w:lastRenderedPageBreak/>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4380868F" w14:textId="77777777" w:rsidR="00657504" w:rsidRDefault="00657504" w:rsidP="00657504">
      <w:r>
        <w:tab/>
      </w:r>
      <w:proofErr w:type="spellStart"/>
      <w:r>
        <w:t>callback</w:t>
      </w:r>
      <w:proofErr w:type="spellEnd"/>
      <w:r>
        <w:t>:</w:t>
      </w:r>
      <w:r>
        <w:tab/>
        <w:t>‘routine’, $</w:t>
      </w:r>
      <w:r>
        <w:tab/>
      </w:r>
      <w:r>
        <w:tab/>
      </w:r>
      <w:r>
        <w:tab/>
        <w:t>; routine to execute in Wizard on return</w:t>
      </w:r>
    </w:p>
    <w:p w14:paraId="34B7012E" w14:textId="77777777" w:rsidR="00657504" w:rsidRDefault="00657504" w:rsidP="00657504">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6BB50465" w14:textId="77777777" w:rsidR="00657504" w:rsidRDefault="00657504" w:rsidP="00D72AFC"/>
    <w:p w14:paraId="1A7689DC" w14:textId="77777777" w:rsidR="00684094" w:rsidRPr="001F3A17" w:rsidRDefault="00684094" w:rsidP="00684094">
      <w:r>
        <w:t>In this case the ‘</w:t>
      </w:r>
      <w:proofErr w:type="spellStart"/>
      <w:r>
        <w:t>pdata</w:t>
      </w:r>
      <w:proofErr w:type="spellEnd"/>
      <w:r>
        <w:t>’ pointer simply points to a file-name string for the outer image DAI file name.</w:t>
      </w:r>
    </w:p>
    <w:p w14:paraId="50937771" w14:textId="77777777" w:rsidR="00657504" w:rsidRDefault="00657504" w:rsidP="00D72AFC"/>
    <w:p w14:paraId="4459FE92" w14:textId="77777777" w:rsidR="00684094" w:rsidRDefault="00684094" w:rsidP="00D72AFC">
      <w:r>
        <w:t>Note that this command must follow the loading of a valid Inner image data-set into the Image window.</w:t>
      </w:r>
    </w:p>
    <w:p w14:paraId="4B87FCAF" w14:textId="77777777" w:rsidR="0013624C" w:rsidRDefault="0013624C" w:rsidP="0013624C">
      <w:pPr>
        <w:pStyle w:val="Heading3"/>
      </w:pPr>
      <w:bookmarkStart w:id="8" w:name="_Toc418871284"/>
      <w:r>
        <w:t>Spectrum Fit</w:t>
      </w:r>
      <w:bookmarkEnd w:id="8"/>
    </w:p>
    <w:p w14:paraId="3AF590A7" w14:textId="77777777" w:rsidR="0013624C" w:rsidRDefault="00C825AE" w:rsidP="0013624C">
      <w:pPr>
        <w:rPr>
          <w:rFonts w:asciiTheme="majorHAnsi" w:eastAsiaTheme="majorEastAsia" w:hAnsiTheme="majorHAnsi" w:cstheme="majorBidi"/>
          <w:b/>
          <w:bCs/>
          <w:i/>
          <w:iCs/>
          <w:color w:val="4F81BD" w:themeColor="accent1"/>
          <w:lang w:eastAsia="ja-JP"/>
        </w:rPr>
      </w:pPr>
      <w:r>
        <w:rPr>
          <w:rFonts w:asciiTheme="majorHAnsi" w:eastAsiaTheme="majorEastAsia" w:hAnsiTheme="majorHAnsi" w:cstheme="majorBidi"/>
          <w:b/>
          <w:bCs/>
          <w:i/>
          <w:iCs/>
          <w:color w:val="4F81BD" w:themeColor="accent1"/>
          <w:lang w:eastAsia="ja-JP"/>
        </w:rPr>
        <w:t>fit-one</w:t>
      </w:r>
    </w:p>
    <w:p w14:paraId="79BB30A7" w14:textId="77777777" w:rsidR="0013624C" w:rsidRDefault="0013624C" w:rsidP="0013624C">
      <w:pPr>
        <w:rPr>
          <w:lang w:eastAsia="ja-JP"/>
        </w:rPr>
      </w:pPr>
      <w:r>
        <w:rPr>
          <w:lang w:eastAsia="ja-JP"/>
        </w:rPr>
        <w:t>Execute a “Fit All” on the X-ray Spectrum Fit window. It assumes that spectra exist and the fit window has been set-up previously.</w:t>
      </w:r>
    </w:p>
    <w:p w14:paraId="1D467CA4" w14:textId="77777777" w:rsidR="0013624C" w:rsidRDefault="0013624C" w:rsidP="0013624C"/>
    <w:p w14:paraId="342870BA" w14:textId="77777777" w:rsidR="0013624C" w:rsidRDefault="0013624C" w:rsidP="0013624C">
      <w:r>
        <w:tab/>
      </w:r>
      <w:proofErr w:type="gramStart"/>
      <w:r>
        <w:t>{ wizard</w:t>
      </w:r>
      <w:proofErr w:type="gramEnd"/>
      <w:r>
        <w:t>:</w:t>
      </w:r>
      <w:r>
        <w:tab/>
        <w:t>‘?</w:t>
      </w:r>
      <w:r w:rsidR="0098718D">
        <w:t>’</w:t>
      </w:r>
      <w:r>
        <w:t>, $</w:t>
      </w:r>
      <w:r>
        <w:tab/>
      </w:r>
      <w:r>
        <w:tab/>
      </w:r>
      <w:r>
        <w:tab/>
      </w:r>
      <w:r>
        <w:tab/>
        <w:t>; name of originating Wizard</w:t>
      </w:r>
    </w:p>
    <w:p w14:paraId="0E795E8C" w14:textId="77777777" w:rsidR="0013624C" w:rsidRDefault="0013624C" w:rsidP="0013624C">
      <w:r>
        <w:tab/>
        <w:t>window:</w:t>
      </w:r>
      <w:r>
        <w:tab/>
        <w:t>‘</w:t>
      </w:r>
      <w:r w:rsidRPr="0013624C">
        <w:t>Spectrum Fit</w:t>
      </w:r>
      <w:r>
        <w:t>’, $</w:t>
      </w:r>
      <w:r>
        <w:tab/>
      </w:r>
      <w:r>
        <w:tab/>
        <w:t>; name of destination Window in GeoPIXE</w:t>
      </w:r>
    </w:p>
    <w:p w14:paraId="612CE591" w14:textId="77777777" w:rsidR="0013624C" w:rsidRDefault="0013624C" w:rsidP="0013624C">
      <w:r>
        <w:tab/>
        <w:t>command:</w:t>
      </w:r>
      <w:r>
        <w:tab/>
        <w:t>‘</w:t>
      </w:r>
      <w:r w:rsidRPr="0013624C">
        <w:t>fit-all</w:t>
      </w:r>
      <w:r>
        <w:t>’, $</w:t>
      </w:r>
      <w:r>
        <w:tab/>
      </w:r>
      <w:r>
        <w:tab/>
      </w:r>
      <w:r>
        <w:tab/>
        <w:t>; command to be executed by the Window</w:t>
      </w:r>
    </w:p>
    <w:p w14:paraId="126FDB2C" w14:textId="77777777" w:rsidR="0013624C" w:rsidRDefault="0013624C" w:rsidP="0013624C">
      <w:pPr>
        <w:ind w:firstLine="720"/>
      </w:pPr>
      <w:r>
        <w:t>error:</w:t>
      </w:r>
      <w:r>
        <w:tab/>
      </w:r>
      <w:r>
        <w:tab/>
        <w:t>0, $</w:t>
      </w:r>
      <w:r>
        <w:tab/>
      </w:r>
      <w:r>
        <w:tab/>
      </w:r>
      <w:r>
        <w:tab/>
      </w:r>
      <w:r>
        <w:tab/>
        <w:t>; a return error code (0=good, 1=error)</w:t>
      </w:r>
    </w:p>
    <w:p w14:paraId="6837E53F" w14:textId="77777777" w:rsidR="00C825AE" w:rsidRDefault="00C825AE" w:rsidP="00C825AE">
      <w:r>
        <w:tab/>
      </w:r>
      <w:proofErr w:type="spellStart"/>
      <w:r>
        <w:t>pdata</w:t>
      </w:r>
      <w:proofErr w:type="spellEnd"/>
      <w:r>
        <w:t>:</w:t>
      </w:r>
      <w:r>
        <w:tab/>
      </w:r>
      <w:r>
        <w:tab/>
      </w:r>
      <w:proofErr w:type="spellStart"/>
      <w:r>
        <w:t>ptr_</w:t>
      </w:r>
      <w:proofErr w:type="gramStart"/>
      <w:r>
        <w:t>new</w:t>
      </w:r>
      <w:proofErr w:type="spellEnd"/>
      <w:r>
        <w:t>( )</w:t>
      </w:r>
      <w:proofErr w:type="gramEnd"/>
      <w:r>
        <w:t>, $</w:t>
      </w:r>
      <w:r>
        <w:tab/>
      </w:r>
      <w:r>
        <w:tab/>
      </w:r>
      <w:r>
        <w:tab/>
        <w:t>; pointer to array of pointers to fitting results structs</w:t>
      </w:r>
    </w:p>
    <w:p w14:paraId="43629FEB" w14:textId="77777777" w:rsidR="00C825AE" w:rsidRDefault="00C825AE" w:rsidP="00C825AE">
      <w:r>
        <w:tab/>
        <w:t>local:</w:t>
      </w:r>
      <w:r>
        <w:tab/>
      </w:r>
      <w:r>
        <w:tab/>
        <w:t>0, $</w:t>
      </w:r>
      <w:r>
        <w:tab/>
      </w:r>
      <w:r>
        <w:tab/>
      </w:r>
      <w:r>
        <w:tab/>
      </w:r>
      <w:r>
        <w:tab/>
        <w:t>; ‘</w:t>
      </w:r>
      <w:proofErr w:type="spellStart"/>
      <w:r>
        <w:t>pdata</w:t>
      </w:r>
      <w:proofErr w:type="spellEnd"/>
      <w:r>
        <w:t>’ managed (</w:t>
      </w:r>
      <w:proofErr w:type="gramStart"/>
      <w:r>
        <w:t>e.g.</w:t>
      </w:r>
      <w:proofErr w:type="gramEnd"/>
      <w:r>
        <w:t xml:space="preserve"> freed) by GeoPIXE</w:t>
      </w:r>
    </w:p>
    <w:p w14:paraId="399DC1C7" w14:textId="77777777" w:rsidR="0013624C" w:rsidRDefault="0013624C" w:rsidP="0013624C">
      <w:r>
        <w:tab/>
      </w:r>
      <w:proofErr w:type="spellStart"/>
      <w:r>
        <w:t>callback</w:t>
      </w:r>
      <w:proofErr w:type="spellEnd"/>
      <w:r>
        <w:t>:</w:t>
      </w:r>
      <w:r>
        <w:tab/>
        <w:t>‘routine’, $</w:t>
      </w:r>
      <w:r>
        <w:tab/>
      </w:r>
      <w:r>
        <w:tab/>
      </w:r>
      <w:r>
        <w:tab/>
        <w:t>; routine to execute in Wizard on return</w:t>
      </w:r>
    </w:p>
    <w:p w14:paraId="741FCD1A" w14:textId="77777777" w:rsidR="0013624C" w:rsidRDefault="0013624C" w:rsidP="0013624C">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030C482C" w14:textId="77777777" w:rsidR="00C825AE" w:rsidRDefault="00C825AE" w:rsidP="0013624C"/>
    <w:p w14:paraId="09397EDA" w14:textId="77777777" w:rsidR="00C825AE" w:rsidRPr="00D72AFC" w:rsidRDefault="00C825AE" w:rsidP="00C825AE">
      <w:r>
        <w:t>The</w:t>
      </w:r>
      <w:r w:rsidRPr="00D72AFC">
        <w:t xml:space="preserve"> ‘</w:t>
      </w:r>
      <w:proofErr w:type="spellStart"/>
      <w:r w:rsidRPr="00D72AFC">
        <w:t>pdata</w:t>
      </w:r>
      <w:proofErr w:type="spellEnd"/>
      <w:r w:rsidRPr="00D72AFC">
        <w:t>’ pointer looks like this:</w:t>
      </w:r>
    </w:p>
    <w:p w14:paraId="7DC433E1" w14:textId="77777777" w:rsidR="00C825AE" w:rsidRDefault="00C825AE" w:rsidP="00C825AE">
      <w:r w:rsidRPr="00D72AFC">
        <w:tab/>
      </w:r>
      <w:proofErr w:type="gramStart"/>
      <w:r>
        <w:t xml:space="preserve">{ </w:t>
      </w:r>
      <w:proofErr w:type="spellStart"/>
      <w:r>
        <w:t>presults</w:t>
      </w:r>
      <w:proofErr w:type="spellEnd"/>
      <w:proofErr w:type="gramEnd"/>
      <w:r w:rsidRPr="00D72AFC">
        <w:t>:</w:t>
      </w:r>
      <w:r w:rsidRPr="00D72AFC">
        <w:tab/>
      </w:r>
      <w:proofErr w:type="spellStart"/>
      <w:r>
        <w:t>ptr_new</w:t>
      </w:r>
      <w:proofErr w:type="spellEnd"/>
      <w:r>
        <w:t>() }</w:t>
      </w:r>
      <w:r w:rsidRPr="00D72AFC">
        <w:tab/>
      </w:r>
      <w:r w:rsidRPr="00D72AFC">
        <w:tab/>
      </w:r>
      <w:r w:rsidRPr="00D72AFC">
        <w:tab/>
        <w:t xml:space="preserve">; </w:t>
      </w:r>
      <w:r>
        <w:t>points to</w:t>
      </w:r>
      <w:r w:rsidRPr="00C825AE">
        <w:t xml:space="preserve"> </w:t>
      </w:r>
      <w:r>
        <w:t>array of pointers to fitting results structs</w:t>
      </w:r>
    </w:p>
    <w:p w14:paraId="6B0748E5" w14:textId="77777777" w:rsidR="00C825AE" w:rsidRPr="00D72AFC" w:rsidRDefault="00C825AE" w:rsidP="00C825AE">
      <w:r>
        <w:tab/>
      </w:r>
      <w:r>
        <w:tab/>
      </w:r>
      <w:r>
        <w:tab/>
      </w:r>
      <w:r>
        <w:tab/>
      </w:r>
      <w:r>
        <w:tab/>
      </w:r>
      <w:r>
        <w:tab/>
      </w:r>
      <w:r>
        <w:tab/>
        <w:t>; which remain managed by GeoPIXE</w:t>
      </w:r>
    </w:p>
    <w:p w14:paraId="1184682A" w14:textId="77777777" w:rsidR="00C825AE" w:rsidRDefault="00C825AE" w:rsidP="0013624C"/>
    <w:p w14:paraId="1F9CC72F" w14:textId="77777777" w:rsidR="00C825AE" w:rsidRDefault="00C825AE" w:rsidP="00C825AE">
      <w:pPr>
        <w:rPr>
          <w:rFonts w:asciiTheme="majorHAnsi" w:eastAsiaTheme="majorEastAsia" w:hAnsiTheme="majorHAnsi" w:cstheme="majorBidi"/>
          <w:b/>
          <w:bCs/>
          <w:i/>
          <w:iCs/>
          <w:color w:val="4F81BD" w:themeColor="accent1"/>
          <w:lang w:eastAsia="ja-JP"/>
        </w:rPr>
      </w:pPr>
      <w:r w:rsidRPr="0013624C">
        <w:rPr>
          <w:rFonts w:asciiTheme="majorHAnsi" w:eastAsiaTheme="majorEastAsia" w:hAnsiTheme="majorHAnsi" w:cstheme="majorBidi"/>
          <w:b/>
          <w:bCs/>
          <w:i/>
          <w:iCs/>
          <w:color w:val="4F81BD" w:themeColor="accent1"/>
          <w:lang w:eastAsia="ja-JP"/>
        </w:rPr>
        <w:t>fit-all</w:t>
      </w:r>
    </w:p>
    <w:p w14:paraId="5C922B31" w14:textId="77777777" w:rsidR="00C825AE" w:rsidRDefault="00C825AE" w:rsidP="00C825AE">
      <w:pPr>
        <w:rPr>
          <w:lang w:eastAsia="ja-JP"/>
        </w:rPr>
      </w:pPr>
      <w:r>
        <w:rPr>
          <w:lang w:eastAsia="ja-JP"/>
        </w:rPr>
        <w:t>Execute a “Fit All” on the X-ray Spectrum Fit window. It assumes that spectra exist and the fit window has been set-up previously.</w:t>
      </w:r>
    </w:p>
    <w:p w14:paraId="6E8FDDD3" w14:textId="77777777" w:rsidR="00C825AE" w:rsidRDefault="00C825AE" w:rsidP="00C825AE"/>
    <w:p w14:paraId="203DDE7E" w14:textId="77777777" w:rsidR="00C825AE" w:rsidRDefault="00C825AE" w:rsidP="00C825AE">
      <w:r>
        <w:tab/>
      </w:r>
      <w:proofErr w:type="gramStart"/>
      <w:r>
        <w:t>{ wizard</w:t>
      </w:r>
      <w:proofErr w:type="gramEnd"/>
      <w:r>
        <w:t>:</w:t>
      </w:r>
      <w:r>
        <w:tab/>
        <w:t>‘?’, $</w:t>
      </w:r>
      <w:r>
        <w:tab/>
      </w:r>
      <w:r>
        <w:tab/>
      </w:r>
      <w:r>
        <w:tab/>
      </w:r>
      <w:r>
        <w:tab/>
        <w:t>; name of originating Wizard</w:t>
      </w:r>
    </w:p>
    <w:p w14:paraId="008D3E8D" w14:textId="77777777" w:rsidR="00C825AE" w:rsidRDefault="00C825AE" w:rsidP="00C825AE">
      <w:r>
        <w:tab/>
        <w:t>window:</w:t>
      </w:r>
      <w:r>
        <w:tab/>
        <w:t>‘</w:t>
      </w:r>
      <w:r w:rsidRPr="0013624C">
        <w:t>Spectrum Fit</w:t>
      </w:r>
      <w:r>
        <w:t>’, $</w:t>
      </w:r>
      <w:r>
        <w:tab/>
      </w:r>
      <w:r>
        <w:tab/>
        <w:t>; name of destination Window in GeoPIXE</w:t>
      </w:r>
    </w:p>
    <w:p w14:paraId="45A5523B" w14:textId="77777777" w:rsidR="00C825AE" w:rsidRDefault="00C825AE" w:rsidP="00C825AE">
      <w:r>
        <w:tab/>
        <w:t>command:</w:t>
      </w:r>
      <w:r>
        <w:tab/>
        <w:t>‘</w:t>
      </w:r>
      <w:r w:rsidRPr="0013624C">
        <w:t>fit-all</w:t>
      </w:r>
      <w:r>
        <w:t>’, $</w:t>
      </w:r>
      <w:r>
        <w:tab/>
      </w:r>
      <w:r>
        <w:tab/>
      </w:r>
      <w:r>
        <w:tab/>
        <w:t>; command to be executed by the Window</w:t>
      </w:r>
    </w:p>
    <w:p w14:paraId="72508550" w14:textId="77777777" w:rsidR="00C825AE" w:rsidRDefault="00C825AE" w:rsidP="00C825AE">
      <w:pPr>
        <w:ind w:firstLine="720"/>
      </w:pPr>
      <w:r>
        <w:t>error:</w:t>
      </w:r>
      <w:r>
        <w:tab/>
      </w:r>
      <w:r>
        <w:tab/>
        <w:t>0, $</w:t>
      </w:r>
      <w:r>
        <w:tab/>
      </w:r>
      <w:r>
        <w:tab/>
      </w:r>
      <w:r>
        <w:tab/>
      </w:r>
      <w:r>
        <w:tab/>
        <w:t>; a return error code (0=good, 1=error)</w:t>
      </w:r>
    </w:p>
    <w:p w14:paraId="1617383D" w14:textId="77777777" w:rsidR="00C825AE" w:rsidRDefault="00C825AE" w:rsidP="00C825AE">
      <w:r>
        <w:tab/>
      </w:r>
      <w:proofErr w:type="spellStart"/>
      <w:r>
        <w:t>callback</w:t>
      </w:r>
      <w:proofErr w:type="spellEnd"/>
      <w:r>
        <w:t>:</w:t>
      </w:r>
      <w:r>
        <w:tab/>
        <w:t>‘routine’, $</w:t>
      </w:r>
      <w:r>
        <w:tab/>
      </w:r>
      <w:r>
        <w:tab/>
      </w:r>
      <w:r>
        <w:tab/>
        <w:t>; routine to execute in Wizard on return</w:t>
      </w:r>
    </w:p>
    <w:p w14:paraId="13D53E7A" w14:textId="77777777" w:rsidR="00C825AE" w:rsidRDefault="00C825AE" w:rsidP="00C825AE">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76CA7847" w14:textId="77777777" w:rsidR="00C825AE" w:rsidRDefault="00C825AE" w:rsidP="00C825AE">
      <w:pPr>
        <w:pStyle w:val="Heading3"/>
      </w:pPr>
      <w:r>
        <w:t>Spectrum Select</w:t>
      </w:r>
    </w:p>
    <w:p w14:paraId="50753134" w14:textId="77777777" w:rsidR="00C825AE" w:rsidRDefault="00C825AE" w:rsidP="00C825AE">
      <w:pPr>
        <w:rPr>
          <w:rFonts w:asciiTheme="majorHAnsi" w:eastAsiaTheme="majorEastAsia" w:hAnsiTheme="majorHAnsi" w:cstheme="majorBidi"/>
          <w:b/>
          <w:bCs/>
          <w:i/>
          <w:iCs/>
          <w:color w:val="4F81BD" w:themeColor="accent1"/>
          <w:lang w:eastAsia="ja-JP"/>
        </w:rPr>
      </w:pPr>
      <w:r>
        <w:rPr>
          <w:rFonts w:asciiTheme="majorHAnsi" w:eastAsiaTheme="majorEastAsia" w:hAnsiTheme="majorHAnsi" w:cstheme="majorBidi"/>
          <w:b/>
          <w:bCs/>
          <w:i/>
          <w:iCs/>
          <w:color w:val="4F81BD" w:themeColor="accent1"/>
          <w:lang w:eastAsia="ja-JP"/>
        </w:rPr>
        <w:t>delete</w:t>
      </w:r>
    </w:p>
    <w:p w14:paraId="3AED8A02" w14:textId="77777777" w:rsidR="00C825AE" w:rsidRDefault="00C825AE" w:rsidP="00C825AE">
      <w:pPr>
        <w:rPr>
          <w:lang w:eastAsia="ja-JP"/>
        </w:rPr>
      </w:pPr>
      <w:r>
        <w:rPr>
          <w:lang w:eastAsia="ja-JP"/>
        </w:rPr>
        <w:t>Execute a “Fit All” on the X-ray Spectrum Fit window. It assumes that spectra exist and the fit window has been set-up previously.</w:t>
      </w:r>
    </w:p>
    <w:p w14:paraId="45D43AB4" w14:textId="77777777" w:rsidR="00C825AE" w:rsidRDefault="00C825AE" w:rsidP="00C825AE"/>
    <w:p w14:paraId="79DCEC45" w14:textId="77777777" w:rsidR="00C825AE" w:rsidRDefault="00C825AE" w:rsidP="00C825AE">
      <w:r>
        <w:tab/>
      </w:r>
      <w:proofErr w:type="gramStart"/>
      <w:r>
        <w:t>{ wizard</w:t>
      </w:r>
      <w:proofErr w:type="gramEnd"/>
      <w:r>
        <w:t>:</w:t>
      </w:r>
      <w:r>
        <w:tab/>
        <w:t>‘?’, $</w:t>
      </w:r>
      <w:r>
        <w:tab/>
      </w:r>
      <w:r>
        <w:tab/>
      </w:r>
      <w:r>
        <w:tab/>
      </w:r>
      <w:r>
        <w:tab/>
        <w:t>; name of originating Wizard</w:t>
      </w:r>
    </w:p>
    <w:p w14:paraId="2B610DF3" w14:textId="77777777" w:rsidR="00C825AE" w:rsidRDefault="00C825AE" w:rsidP="00C825AE">
      <w:r>
        <w:tab/>
        <w:t>window:</w:t>
      </w:r>
      <w:r>
        <w:tab/>
        <w:t>‘</w:t>
      </w:r>
      <w:r w:rsidRPr="0013624C">
        <w:t xml:space="preserve">Spectrum </w:t>
      </w:r>
      <w:r>
        <w:t>Select, $</w:t>
      </w:r>
      <w:r>
        <w:tab/>
      </w:r>
      <w:r>
        <w:tab/>
        <w:t>; name of destination Window in GeoPIXE</w:t>
      </w:r>
    </w:p>
    <w:p w14:paraId="4560F8EC" w14:textId="77777777" w:rsidR="00C825AE" w:rsidRDefault="00C825AE" w:rsidP="00C825AE">
      <w:r>
        <w:tab/>
        <w:t>command:</w:t>
      </w:r>
      <w:r>
        <w:tab/>
        <w:t>‘delete, $</w:t>
      </w:r>
      <w:r>
        <w:tab/>
      </w:r>
      <w:r>
        <w:tab/>
      </w:r>
      <w:r>
        <w:tab/>
        <w:t>; command to be executed by the Window</w:t>
      </w:r>
    </w:p>
    <w:p w14:paraId="343A40D0" w14:textId="77777777" w:rsidR="00C825AE" w:rsidRDefault="00C825AE" w:rsidP="00C825AE">
      <w:pPr>
        <w:ind w:firstLine="720"/>
      </w:pPr>
      <w:r>
        <w:t>error:</w:t>
      </w:r>
      <w:r>
        <w:tab/>
      </w:r>
      <w:r>
        <w:tab/>
        <w:t>0, $</w:t>
      </w:r>
      <w:r>
        <w:tab/>
      </w:r>
      <w:r>
        <w:tab/>
      </w:r>
      <w:r>
        <w:tab/>
      </w:r>
      <w:r>
        <w:tab/>
        <w:t>; a return error code (0=good, 1=error)</w:t>
      </w:r>
    </w:p>
    <w:p w14:paraId="39D5458D" w14:textId="77777777" w:rsidR="00C825AE" w:rsidRDefault="00C825AE" w:rsidP="00C825AE">
      <w:r>
        <w:tab/>
      </w:r>
      <w:proofErr w:type="spellStart"/>
      <w:r>
        <w:t>pdata</w:t>
      </w:r>
      <w:proofErr w:type="spellEnd"/>
      <w:r>
        <w:t>:</w:t>
      </w:r>
      <w:r>
        <w:tab/>
      </w:r>
      <w:r>
        <w:tab/>
      </w:r>
      <w:proofErr w:type="spellStart"/>
      <w:r>
        <w:t>ptr_</w:t>
      </w:r>
      <w:proofErr w:type="gramStart"/>
      <w:r>
        <w:t>new</w:t>
      </w:r>
      <w:proofErr w:type="spellEnd"/>
      <w:r>
        <w:t>( )</w:t>
      </w:r>
      <w:proofErr w:type="gramEnd"/>
      <w:r>
        <w:t>, $</w:t>
      </w:r>
      <w:r>
        <w:tab/>
      </w:r>
      <w:r>
        <w:tab/>
      </w:r>
      <w:r>
        <w:tab/>
        <w:t>; pointer to a selector string</w:t>
      </w:r>
    </w:p>
    <w:p w14:paraId="45DA11D5" w14:textId="77777777" w:rsidR="00C825AE" w:rsidRDefault="00C825AE" w:rsidP="00C825AE">
      <w:r>
        <w:tab/>
        <w:t>local:</w:t>
      </w:r>
      <w:r>
        <w:tab/>
      </w:r>
      <w:r>
        <w:tab/>
        <w:t>1, $</w:t>
      </w:r>
      <w:r>
        <w:tab/>
      </w:r>
      <w:r>
        <w:tab/>
      </w:r>
      <w:r>
        <w:tab/>
      </w:r>
      <w:r>
        <w:tab/>
        <w:t>; ‘</w:t>
      </w:r>
      <w:proofErr w:type="spellStart"/>
      <w:r>
        <w:t>pdata</w:t>
      </w:r>
      <w:proofErr w:type="spellEnd"/>
      <w:r>
        <w:t>’ managed (</w:t>
      </w:r>
      <w:proofErr w:type="gramStart"/>
      <w:r>
        <w:t>e.g.</w:t>
      </w:r>
      <w:proofErr w:type="gramEnd"/>
      <w:r>
        <w:t xml:space="preserve"> freed) by Wizard</w:t>
      </w:r>
    </w:p>
    <w:p w14:paraId="59EAE986" w14:textId="77777777" w:rsidR="00C825AE" w:rsidRDefault="00C825AE" w:rsidP="00C825AE">
      <w:r>
        <w:tab/>
      </w:r>
      <w:proofErr w:type="spellStart"/>
      <w:r>
        <w:t>callback</w:t>
      </w:r>
      <w:proofErr w:type="spellEnd"/>
      <w:r>
        <w:t>:</w:t>
      </w:r>
      <w:r>
        <w:tab/>
        <w:t>‘routine’, $</w:t>
      </w:r>
      <w:r>
        <w:tab/>
      </w:r>
      <w:r>
        <w:tab/>
      </w:r>
      <w:r>
        <w:tab/>
        <w:t>; routine to execute in Wizard on return</w:t>
      </w:r>
    </w:p>
    <w:p w14:paraId="240DAF05" w14:textId="77777777" w:rsidR="00C825AE" w:rsidRDefault="00C825AE" w:rsidP="00C825AE">
      <w:r>
        <w:tab/>
      </w:r>
      <w:proofErr w:type="spellStart"/>
      <w:r>
        <w:t>pnext</w:t>
      </w:r>
      <w:proofErr w:type="spellEnd"/>
      <w:r>
        <w:t>:</w:t>
      </w:r>
      <w:r>
        <w:tab/>
      </w:r>
      <w:r>
        <w:tab/>
      </w:r>
      <w:proofErr w:type="spellStart"/>
      <w:proofErr w:type="gramStart"/>
      <w:r>
        <w:t>pnext</w:t>
      </w:r>
      <w:proofErr w:type="spellEnd"/>
      <w:r>
        <w:t xml:space="preserve"> }</w:t>
      </w:r>
      <w:proofErr w:type="gramEnd"/>
      <w:r>
        <w:tab/>
      </w:r>
      <w:r>
        <w:tab/>
      </w:r>
      <w:r>
        <w:tab/>
      </w:r>
      <w:r>
        <w:tab/>
        <w:t>; pointer to the next ‘</w:t>
      </w:r>
      <w:proofErr w:type="spellStart"/>
      <w:r>
        <w:t>wizard_notify</w:t>
      </w:r>
      <w:proofErr w:type="spellEnd"/>
      <w:r>
        <w:t>’ struct</w:t>
      </w:r>
    </w:p>
    <w:p w14:paraId="3C001787" w14:textId="77777777" w:rsidR="00C825AE" w:rsidRPr="00BF78C6" w:rsidRDefault="00C825AE" w:rsidP="00C825AE"/>
    <w:p w14:paraId="6A935F2C" w14:textId="77777777" w:rsidR="00C825AE" w:rsidRDefault="00C825AE" w:rsidP="00C825AE">
      <w:r>
        <w:lastRenderedPageBreak/>
        <w:t>In this case the ‘</w:t>
      </w:r>
      <w:proofErr w:type="spellStart"/>
      <w:r>
        <w:t>pdata</w:t>
      </w:r>
      <w:proofErr w:type="spellEnd"/>
      <w:r>
        <w:t xml:space="preserve">’ pointer simply points to a string that specifies what to delete (like the delete droplist selector on the </w:t>
      </w:r>
      <w:r w:rsidRPr="00C825AE">
        <w:rPr>
          <w:i/>
        </w:rPr>
        <w:t>Spectrum Select</w:t>
      </w:r>
      <w:r>
        <w:t xml:space="preserve"> window):</w:t>
      </w:r>
    </w:p>
    <w:p w14:paraId="32B6FF9D" w14:textId="77777777" w:rsidR="00C825AE" w:rsidRDefault="00C825AE" w:rsidP="00C825AE">
      <w:r>
        <w:tab/>
      </w:r>
      <w:proofErr w:type="spellStart"/>
      <w:r>
        <w:t>xyt</w:t>
      </w:r>
      <w:proofErr w:type="spellEnd"/>
      <w:r>
        <w:tab/>
      </w:r>
      <w:r>
        <w:tab/>
      </w:r>
      <w:r>
        <w:tab/>
        <w:t>XY, T spectra</w:t>
      </w:r>
    </w:p>
    <w:p w14:paraId="317901B4" w14:textId="77777777" w:rsidR="00C825AE" w:rsidRDefault="00C825AE" w:rsidP="00C825AE">
      <w:r>
        <w:tab/>
      </w:r>
      <w:proofErr w:type="spellStart"/>
      <w:r>
        <w:t>xy</w:t>
      </w:r>
      <w:proofErr w:type="spellEnd"/>
      <w:r>
        <w:tab/>
      </w:r>
      <w:r>
        <w:tab/>
      </w:r>
      <w:r>
        <w:tab/>
        <w:t>XY spectra</w:t>
      </w:r>
    </w:p>
    <w:p w14:paraId="0A431DCD" w14:textId="77777777" w:rsidR="00C825AE" w:rsidRDefault="00C825AE" w:rsidP="00C825AE">
      <w:r>
        <w:tab/>
        <w:t>t</w:t>
      </w:r>
      <w:r>
        <w:tab/>
      </w:r>
      <w:r>
        <w:tab/>
      </w:r>
      <w:r>
        <w:tab/>
        <w:t>T spectra</w:t>
      </w:r>
    </w:p>
    <w:p w14:paraId="4BDAF8EB" w14:textId="77777777" w:rsidR="00C825AE" w:rsidRDefault="00C825AE" w:rsidP="00C825AE">
      <w:r>
        <w:tab/>
        <w:t>e</w:t>
      </w:r>
      <w:r>
        <w:tab/>
      </w:r>
      <w:r>
        <w:tab/>
      </w:r>
      <w:r>
        <w:tab/>
        <w:t>E spectra</w:t>
      </w:r>
    </w:p>
    <w:p w14:paraId="2A8C3919" w14:textId="77777777" w:rsidR="00C825AE" w:rsidRDefault="00C825AE" w:rsidP="00C825AE">
      <w:r>
        <w:tab/>
      </w:r>
      <w:proofErr w:type="gramStart"/>
      <w:r>
        <w:t>odd</w:t>
      </w:r>
      <w:r>
        <w:tab/>
      </w:r>
      <w:r>
        <w:tab/>
      </w:r>
      <w:r>
        <w:tab/>
        <w:t>odd</w:t>
      </w:r>
      <w:proofErr w:type="gramEnd"/>
      <w:r>
        <w:t xml:space="preserve"> detector channels</w:t>
      </w:r>
    </w:p>
    <w:p w14:paraId="607732DF" w14:textId="77777777" w:rsidR="00C825AE" w:rsidRDefault="00C825AE" w:rsidP="00C825AE">
      <w:r>
        <w:tab/>
        <w:t>even</w:t>
      </w:r>
      <w:r>
        <w:tab/>
      </w:r>
      <w:r>
        <w:tab/>
      </w:r>
      <w:r>
        <w:tab/>
        <w:t>even detector channels</w:t>
      </w:r>
    </w:p>
    <w:p w14:paraId="57E77717" w14:textId="77777777" w:rsidR="00C825AE" w:rsidRDefault="00C825AE" w:rsidP="00C825AE">
      <w:r>
        <w:tab/>
        <w:t>selected</w:t>
      </w:r>
      <w:r>
        <w:tab/>
      </w:r>
      <w:r>
        <w:tab/>
        <w:t>selected spectra</w:t>
      </w:r>
    </w:p>
    <w:p w14:paraId="65D0A4A4" w14:textId="77777777" w:rsidR="00C825AE" w:rsidRDefault="00C825AE" w:rsidP="00C825AE">
      <w:r>
        <w:tab/>
        <w:t>displayed</w:t>
      </w:r>
      <w:r>
        <w:tab/>
      </w:r>
      <w:r>
        <w:tab/>
        <w:t>displayed spectra</w:t>
      </w:r>
    </w:p>
    <w:p w14:paraId="10490804" w14:textId="77777777" w:rsidR="00C825AE" w:rsidRDefault="00C825AE" w:rsidP="00C825AE">
      <w:r>
        <w:tab/>
        <w:t>overlays</w:t>
      </w:r>
      <w:r>
        <w:tab/>
      </w:r>
      <w:r>
        <w:tab/>
        <w:t>fit and other overlays on selected spectra</w:t>
      </w:r>
    </w:p>
    <w:p w14:paraId="5CC52C29" w14:textId="77777777" w:rsidR="00C825AE" w:rsidRDefault="00C825AE" w:rsidP="00C825AE">
      <w:r>
        <w:tab/>
        <w:t>charge</w:t>
      </w:r>
      <w:r>
        <w:tab/>
      </w:r>
      <w:r>
        <w:tab/>
      </w:r>
      <w:r>
        <w:tab/>
        <w:t>charge values in spectrum struct</w:t>
      </w:r>
    </w:p>
    <w:p w14:paraId="133C0F44" w14:textId="77777777" w:rsidR="00C825AE" w:rsidRDefault="00C825AE" w:rsidP="00C825AE">
      <w:r>
        <w:tab/>
        <w:t>not-selected</w:t>
      </w:r>
      <w:r>
        <w:tab/>
      </w:r>
      <w:r>
        <w:tab/>
        <w:t>spectra not selected</w:t>
      </w:r>
    </w:p>
    <w:p w14:paraId="02226C8A" w14:textId="77777777" w:rsidR="00C825AE" w:rsidRDefault="00C825AE" w:rsidP="00C825AE">
      <w:r>
        <w:tab/>
        <w:t>not-displayed</w:t>
      </w:r>
      <w:r>
        <w:tab/>
      </w:r>
      <w:r>
        <w:tab/>
        <w:t>spectra not displayed</w:t>
      </w:r>
    </w:p>
    <w:p w14:paraId="7DAA8C85" w14:textId="77777777" w:rsidR="00C825AE" w:rsidRPr="001F3A17" w:rsidRDefault="00C825AE" w:rsidP="00C825AE">
      <w:r>
        <w:tab/>
        <w:t>invalid-cal</w:t>
      </w:r>
      <w:r>
        <w:tab/>
      </w:r>
      <w:r>
        <w:tab/>
        <w:t>spectra with invalid energy cal (A=</w:t>
      </w:r>
      <w:proofErr w:type="gramStart"/>
      <w:r>
        <w:t>1,  B</w:t>
      </w:r>
      <w:proofErr w:type="gramEnd"/>
      <w:r>
        <w:t>=0)</w:t>
      </w:r>
    </w:p>
    <w:p w14:paraId="12DDD8D6" w14:textId="77777777" w:rsidR="00684094" w:rsidRDefault="00684094" w:rsidP="00D72AFC"/>
    <w:p w14:paraId="63D4405D" w14:textId="77777777" w:rsidR="00C825AE" w:rsidRPr="00BF78C6" w:rsidRDefault="00C825AE" w:rsidP="00D72AFC"/>
    <w:sectPr w:rsidR="00C825AE" w:rsidRPr="00BF78C6" w:rsidSect="00334B9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476D"/>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8A42898"/>
    <w:multiLevelType w:val="hybridMultilevel"/>
    <w:tmpl w:val="21BED0B6"/>
    <w:lvl w:ilvl="0" w:tplc="66CAAF04">
      <w:start w:val="1"/>
      <w:numFmt w:val="decimal"/>
      <w:pStyle w:val="ListParagraph"/>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A186714"/>
    <w:multiLevelType w:val="hybridMultilevel"/>
    <w:tmpl w:val="17D6BF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6FF4123"/>
    <w:multiLevelType w:val="hybridMultilevel"/>
    <w:tmpl w:val="3A762B78"/>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BDD0B8C"/>
    <w:multiLevelType w:val="hybridMultilevel"/>
    <w:tmpl w:val="A244736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59482976">
    <w:abstractNumId w:val="4"/>
  </w:num>
  <w:num w:numId="2" w16cid:durableId="838499081">
    <w:abstractNumId w:val="0"/>
  </w:num>
  <w:num w:numId="3" w16cid:durableId="1722561210">
    <w:abstractNumId w:val="3"/>
  </w:num>
  <w:num w:numId="4" w16cid:durableId="241913048">
    <w:abstractNumId w:val="1"/>
  </w:num>
  <w:num w:numId="5" w16cid:durableId="193082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B174D"/>
    <w:rsid w:val="000006FC"/>
    <w:rsid w:val="00001FE3"/>
    <w:rsid w:val="0000441D"/>
    <w:rsid w:val="00004889"/>
    <w:rsid w:val="000068BC"/>
    <w:rsid w:val="00010BC6"/>
    <w:rsid w:val="00012AA8"/>
    <w:rsid w:val="00020232"/>
    <w:rsid w:val="0002055A"/>
    <w:rsid w:val="00021066"/>
    <w:rsid w:val="00024340"/>
    <w:rsid w:val="00024871"/>
    <w:rsid w:val="0002587D"/>
    <w:rsid w:val="0003180F"/>
    <w:rsid w:val="0003206A"/>
    <w:rsid w:val="0003250E"/>
    <w:rsid w:val="000328C0"/>
    <w:rsid w:val="00037087"/>
    <w:rsid w:val="00041FDE"/>
    <w:rsid w:val="000424B6"/>
    <w:rsid w:val="000426DF"/>
    <w:rsid w:val="00045BE8"/>
    <w:rsid w:val="00045E9D"/>
    <w:rsid w:val="00050A7E"/>
    <w:rsid w:val="0005105A"/>
    <w:rsid w:val="000544C6"/>
    <w:rsid w:val="0005540F"/>
    <w:rsid w:val="00055D96"/>
    <w:rsid w:val="00057632"/>
    <w:rsid w:val="000600FA"/>
    <w:rsid w:val="00060D15"/>
    <w:rsid w:val="0006172D"/>
    <w:rsid w:val="0006209B"/>
    <w:rsid w:val="000669A1"/>
    <w:rsid w:val="00067362"/>
    <w:rsid w:val="0007170A"/>
    <w:rsid w:val="000747A1"/>
    <w:rsid w:val="000819B3"/>
    <w:rsid w:val="000835D2"/>
    <w:rsid w:val="00086C9D"/>
    <w:rsid w:val="000917AD"/>
    <w:rsid w:val="000920F7"/>
    <w:rsid w:val="000940BD"/>
    <w:rsid w:val="00094AB5"/>
    <w:rsid w:val="000A0293"/>
    <w:rsid w:val="000A07B0"/>
    <w:rsid w:val="000A14DA"/>
    <w:rsid w:val="000A7673"/>
    <w:rsid w:val="000B1987"/>
    <w:rsid w:val="000B2156"/>
    <w:rsid w:val="000B50B2"/>
    <w:rsid w:val="000B740F"/>
    <w:rsid w:val="000C07D8"/>
    <w:rsid w:val="000C183F"/>
    <w:rsid w:val="000C1E96"/>
    <w:rsid w:val="000C4668"/>
    <w:rsid w:val="000C7983"/>
    <w:rsid w:val="000D06A3"/>
    <w:rsid w:val="000D1763"/>
    <w:rsid w:val="000D382E"/>
    <w:rsid w:val="000D4155"/>
    <w:rsid w:val="000D5AB3"/>
    <w:rsid w:val="000D720D"/>
    <w:rsid w:val="000E146C"/>
    <w:rsid w:val="000E260B"/>
    <w:rsid w:val="000E262F"/>
    <w:rsid w:val="000E3111"/>
    <w:rsid w:val="000F2DB6"/>
    <w:rsid w:val="000F302B"/>
    <w:rsid w:val="000F4BF7"/>
    <w:rsid w:val="000F6C0F"/>
    <w:rsid w:val="000F782B"/>
    <w:rsid w:val="000F7EFD"/>
    <w:rsid w:val="00101201"/>
    <w:rsid w:val="00102175"/>
    <w:rsid w:val="001032CE"/>
    <w:rsid w:val="001053BF"/>
    <w:rsid w:val="00105D68"/>
    <w:rsid w:val="00105F4E"/>
    <w:rsid w:val="00110A95"/>
    <w:rsid w:val="00113883"/>
    <w:rsid w:val="00114761"/>
    <w:rsid w:val="00114B05"/>
    <w:rsid w:val="001172B7"/>
    <w:rsid w:val="00117528"/>
    <w:rsid w:val="001240BC"/>
    <w:rsid w:val="00125264"/>
    <w:rsid w:val="00125363"/>
    <w:rsid w:val="001254FB"/>
    <w:rsid w:val="00130B8E"/>
    <w:rsid w:val="00134581"/>
    <w:rsid w:val="001346CC"/>
    <w:rsid w:val="00134796"/>
    <w:rsid w:val="0013624C"/>
    <w:rsid w:val="00144EDB"/>
    <w:rsid w:val="00144FA6"/>
    <w:rsid w:val="00152F69"/>
    <w:rsid w:val="00155560"/>
    <w:rsid w:val="00162966"/>
    <w:rsid w:val="0016389C"/>
    <w:rsid w:val="00167B09"/>
    <w:rsid w:val="001706D0"/>
    <w:rsid w:val="00170776"/>
    <w:rsid w:val="0017102E"/>
    <w:rsid w:val="00171D84"/>
    <w:rsid w:val="00176031"/>
    <w:rsid w:val="00176848"/>
    <w:rsid w:val="0017748E"/>
    <w:rsid w:val="00183DE6"/>
    <w:rsid w:val="0018746E"/>
    <w:rsid w:val="00190591"/>
    <w:rsid w:val="00190BED"/>
    <w:rsid w:val="00193012"/>
    <w:rsid w:val="00193D49"/>
    <w:rsid w:val="0019703D"/>
    <w:rsid w:val="001A0669"/>
    <w:rsid w:val="001A50C4"/>
    <w:rsid w:val="001A6CC5"/>
    <w:rsid w:val="001B0DF9"/>
    <w:rsid w:val="001B22DD"/>
    <w:rsid w:val="001B601A"/>
    <w:rsid w:val="001B6679"/>
    <w:rsid w:val="001C06B4"/>
    <w:rsid w:val="001C0EED"/>
    <w:rsid w:val="001C10D5"/>
    <w:rsid w:val="001C1F8C"/>
    <w:rsid w:val="001C268A"/>
    <w:rsid w:val="001C4977"/>
    <w:rsid w:val="001C5313"/>
    <w:rsid w:val="001C5448"/>
    <w:rsid w:val="001D0319"/>
    <w:rsid w:val="001D1572"/>
    <w:rsid w:val="001D4FED"/>
    <w:rsid w:val="001D6DB1"/>
    <w:rsid w:val="001D6DBD"/>
    <w:rsid w:val="001E01C3"/>
    <w:rsid w:val="001E03FD"/>
    <w:rsid w:val="001E4F29"/>
    <w:rsid w:val="001E537A"/>
    <w:rsid w:val="001E5A27"/>
    <w:rsid w:val="001E5F45"/>
    <w:rsid w:val="001E6090"/>
    <w:rsid w:val="001E6CFC"/>
    <w:rsid w:val="001E7D3C"/>
    <w:rsid w:val="001F123B"/>
    <w:rsid w:val="001F3540"/>
    <w:rsid w:val="001F3A17"/>
    <w:rsid w:val="001F5146"/>
    <w:rsid w:val="00200247"/>
    <w:rsid w:val="00200782"/>
    <w:rsid w:val="002009A0"/>
    <w:rsid w:val="00202477"/>
    <w:rsid w:val="00203367"/>
    <w:rsid w:val="00203836"/>
    <w:rsid w:val="00203A53"/>
    <w:rsid w:val="002066E6"/>
    <w:rsid w:val="0021157C"/>
    <w:rsid w:val="00211CAF"/>
    <w:rsid w:val="00213EC7"/>
    <w:rsid w:val="0021427F"/>
    <w:rsid w:val="00223477"/>
    <w:rsid w:val="00224D2D"/>
    <w:rsid w:val="0022596A"/>
    <w:rsid w:val="002307BF"/>
    <w:rsid w:val="00230BAF"/>
    <w:rsid w:val="00231951"/>
    <w:rsid w:val="00234854"/>
    <w:rsid w:val="00235FAF"/>
    <w:rsid w:val="00242051"/>
    <w:rsid w:val="0024471D"/>
    <w:rsid w:val="00250031"/>
    <w:rsid w:val="00250263"/>
    <w:rsid w:val="002503AD"/>
    <w:rsid w:val="00250807"/>
    <w:rsid w:val="00250DC1"/>
    <w:rsid w:val="00251ECA"/>
    <w:rsid w:val="00252A8E"/>
    <w:rsid w:val="00257CFB"/>
    <w:rsid w:val="002627A9"/>
    <w:rsid w:val="00265C30"/>
    <w:rsid w:val="00270081"/>
    <w:rsid w:val="0027289C"/>
    <w:rsid w:val="00274A93"/>
    <w:rsid w:val="00274DE9"/>
    <w:rsid w:val="002755F5"/>
    <w:rsid w:val="002759A6"/>
    <w:rsid w:val="00277399"/>
    <w:rsid w:val="00277D44"/>
    <w:rsid w:val="00277D9E"/>
    <w:rsid w:val="00280A92"/>
    <w:rsid w:val="002817D8"/>
    <w:rsid w:val="00283351"/>
    <w:rsid w:val="0028521E"/>
    <w:rsid w:val="0028752C"/>
    <w:rsid w:val="002879E9"/>
    <w:rsid w:val="00291598"/>
    <w:rsid w:val="00295476"/>
    <w:rsid w:val="00296E1D"/>
    <w:rsid w:val="00297B4A"/>
    <w:rsid w:val="002A0155"/>
    <w:rsid w:val="002A1DDD"/>
    <w:rsid w:val="002A3F6A"/>
    <w:rsid w:val="002B182A"/>
    <w:rsid w:val="002B2F08"/>
    <w:rsid w:val="002B4D6A"/>
    <w:rsid w:val="002B4F44"/>
    <w:rsid w:val="002B78E8"/>
    <w:rsid w:val="002B7E23"/>
    <w:rsid w:val="002C20E5"/>
    <w:rsid w:val="002C65C4"/>
    <w:rsid w:val="002C687F"/>
    <w:rsid w:val="002D139A"/>
    <w:rsid w:val="002D2C19"/>
    <w:rsid w:val="002D3851"/>
    <w:rsid w:val="002D3E4F"/>
    <w:rsid w:val="002D4CCF"/>
    <w:rsid w:val="002D5276"/>
    <w:rsid w:val="002D53DB"/>
    <w:rsid w:val="002D7983"/>
    <w:rsid w:val="002E58FC"/>
    <w:rsid w:val="002E6ED8"/>
    <w:rsid w:val="002E7ABD"/>
    <w:rsid w:val="002F1DB3"/>
    <w:rsid w:val="002F2504"/>
    <w:rsid w:val="002F2527"/>
    <w:rsid w:val="0031012F"/>
    <w:rsid w:val="00310625"/>
    <w:rsid w:val="0031070C"/>
    <w:rsid w:val="00315C99"/>
    <w:rsid w:val="00315D6C"/>
    <w:rsid w:val="00315E94"/>
    <w:rsid w:val="00316052"/>
    <w:rsid w:val="0031754E"/>
    <w:rsid w:val="00320445"/>
    <w:rsid w:val="0032175C"/>
    <w:rsid w:val="00321CC2"/>
    <w:rsid w:val="00321D62"/>
    <w:rsid w:val="00323A1A"/>
    <w:rsid w:val="00324FFC"/>
    <w:rsid w:val="003271B3"/>
    <w:rsid w:val="00327477"/>
    <w:rsid w:val="00327F63"/>
    <w:rsid w:val="00333B8A"/>
    <w:rsid w:val="00334B98"/>
    <w:rsid w:val="00336A9D"/>
    <w:rsid w:val="00343941"/>
    <w:rsid w:val="00343DF3"/>
    <w:rsid w:val="00344D20"/>
    <w:rsid w:val="0034788B"/>
    <w:rsid w:val="00350AFA"/>
    <w:rsid w:val="00353393"/>
    <w:rsid w:val="003547A1"/>
    <w:rsid w:val="003551C0"/>
    <w:rsid w:val="00355740"/>
    <w:rsid w:val="00356331"/>
    <w:rsid w:val="00357B58"/>
    <w:rsid w:val="003672AD"/>
    <w:rsid w:val="00367A47"/>
    <w:rsid w:val="003701FB"/>
    <w:rsid w:val="00371802"/>
    <w:rsid w:val="003723F1"/>
    <w:rsid w:val="00372DB8"/>
    <w:rsid w:val="003734CE"/>
    <w:rsid w:val="0037516A"/>
    <w:rsid w:val="0037554D"/>
    <w:rsid w:val="00376B9B"/>
    <w:rsid w:val="00380B6C"/>
    <w:rsid w:val="00381B0D"/>
    <w:rsid w:val="00382435"/>
    <w:rsid w:val="003826D4"/>
    <w:rsid w:val="00387DBA"/>
    <w:rsid w:val="00391E4F"/>
    <w:rsid w:val="003924F0"/>
    <w:rsid w:val="00393FE0"/>
    <w:rsid w:val="00395526"/>
    <w:rsid w:val="003A2FA2"/>
    <w:rsid w:val="003A3E49"/>
    <w:rsid w:val="003A70E0"/>
    <w:rsid w:val="003A72F2"/>
    <w:rsid w:val="003A7464"/>
    <w:rsid w:val="003B07B9"/>
    <w:rsid w:val="003B437E"/>
    <w:rsid w:val="003B4E5F"/>
    <w:rsid w:val="003C1001"/>
    <w:rsid w:val="003C403D"/>
    <w:rsid w:val="003C644D"/>
    <w:rsid w:val="003D2698"/>
    <w:rsid w:val="003D35BB"/>
    <w:rsid w:val="003D3CEE"/>
    <w:rsid w:val="003D7953"/>
    <w:rsid w:val="003E1780"/>
    <w:rsid w:val="003E18BF"/>
    <w:rsid w:val="003E2F9E"/>
    <w:rsid w:val="003E3E68"/>
    <w:rsid w:val="003E4787"/>
    <w:rsid w:val="003E6154"/>
    <w:rsid w:val="003E67C6"/>
    <w:rsid w:val="003E6AC1"/>
    <w:rsid w:val="003F14DB"/>
    <w:rsid w:val="003F1531"/>
    <w:rsid w:val="003F1D2E"/>
    <w:rsid w:val="003F2768"/>
    <w:rsid w:val="003F37F4"/>
    <w:rsid w:val="003F496E"/>
    <w:rsid w:val="003F649C"/>
    <w:rsid w:val="003F7EBF"/>
    <w:rsid w:val="00402C66"/>
    <w:rsid w:val="00404AAF"/>
    <w:rsid w:val="004059F9"/>
    <w:rsid w:val="00405B6B"/>
    <w:rsid w:val="00406A32"/>
    <w:rsid w:val="00406CB1"/>
    <w:rsid w:val="00407EED"/>
    <w:rsid w:val="0041045F"/>
    <w:rsid w:val="00411C6B"/>
    <w:rsid w:val="00416F97"/>
    <w:rsid w:val="004174BF"/>
    <w:rsid w:val="00421B94"/>
    <w:rsid w:val="00424685"/>
    <w:rsid w:val="00424D90"/>
    <w:rsid w:val="004255A6"/>
    <w:rsid w:val="0042741F"/>
    <w:rsid w:val="00427664"/>
    <w:rsid w:val="004279DB"/>
    <w:rsid w:val="004309F1"/>
    <w:rsid w:val="004345CD"/>
    <w:rsid w:val="00434E5D"/>
    <w:rsid w:val="00437404"/>
    <w:rsid w:val="004404CA"/>
    <w:rsid w:val="00440D36"/>
    <w:rsid w:val="004421A6"/>
    <w:rsid w:val="00442C48"/>
    <w:rsid w:val="00443959"/>
    <w:rsid w:val="00444C75"/>
    <w:rsid w:val="00444D84"/>
    <w:rsid w:val="00446A8A"/>
    <w:rsid w:val="00447B94"/>
    <w:rsid w:val="004504CC"/>
    <w:rsid w:val="0045405C"/>
    <w:rsid w:val="0045453E"/>
    <w:rsid w:val="004556F0"/>
    <w:rsid w:val="004561E1"/>
    <w:rsid w:val="004564F1"/>
    <w:rsid w:val="00456C45"/>
    <w:rsid w:val="0045762F"/>
    <w:rsid w:val="004601C9"/>
    <w:rsid w:val="004618CB"/>
    <w:rsid w:val="00463400"/>
    <w:rsid w:val="00470C68"/>
    <w:rsid w:val="00471001"/>
    <w:rsid w:val="00471544"/>
    <w:rsid w:val="004716CF"/>
    <w:rsid w:val="0047180E"/>
    <w:rsid w:val="00471A46"/>
    <w:rsid w:val="0047233A"/>
    <w:rsid w:val="00472F44"/>
    <w:rsid w:val="0047370E"/>
    <w:rsid w:val="004769EC"/>
    <w:rsid w:val="00480399"/>
    <w:rsid w:val="004810E6"/>
    <w:rsid w:val="004827EA"/>
    <w:rsid w:val="0048537F"/>
    <w:rsid w:val="00492ED9"/>
    <w:rsid w:val="00495300"/>
    <w:rsid w:val="004974F9"/>
    <w:rsid w:val="004A0817"/>
    <w:rsid w:val="004A3490"/>
    <w:rsid w:val="004A68B3"/>
    <w:rsid w:val="004A6BF6"/>
    <w:rsid w:val="004B4648"/>
    <w:rsid w:val="004B59A9"/>
    <w:rsid w:val="004B61F4"/>
    <w:rsid w:val="004B68AE"/>
    <w:rsid w:val="004B769A"/>
    <w:rsid w:val="004C0479"/>
    <w:rsid w:val="004C16BE"/>
    <w:rsid w:val="004C321B"/>
    <w:rsid w:val="004C47D3"/>
    <w:rsid w:val="004D75AB"/>
    <w:rsid w:val="004E0063"/>
    <w:rsid w:val="004E6B42"/>
    <w:rsid w:val="004E709C"/>
    <w:rsid w:val="004E7EA4"/>
    <w:rsid w:val="004F04CD"/>
    <w:rsid w:val="004F06CE"/>
    <w:rsid w:val="004F1141"/>
    <w:rsid w:val="005004FF"/>
    <w:rsid w:val="005020BF"/>
    <w:rsid w:val="00503755"/>
    <w:rsid w:val="00503DE0"/>
    <w:rsid w:val="0050582A"/>
    <w:rsid w:val="00505B43"/>
    <w:rsid w:val="00506921"/>
    <w:rsid w:val="00507757"/>
    <w:rsid w:val="005126B8"/>
    <w:rsid w:val="00513B14"/>
    <w:rsid w:val="005146BE"/>
    <w:rsid w:val="0051562F"/>
    <w:rsid w:val="00520B17"/>
    <w:rsid w:val="00520C82"/>
    <w:rsid w:val="00526011"/>
    <w:rsid w:val="0052721C"/>
    <w:rsid w:val="005325B2"/>
    <w:rsid w:val="005332AE"/>
    <w:rsid w:val="0053384E"/>
    <w:rsid w:val="005338BE"/>
    <w:rsid w:val="00535853"/>
    <w:rsid w:val="005370D0"/>
    <w:rsid w:val="005404F3"/>
    <w:rsid w:val="00542014"/>
    <w:rsid w:val="005427D3"/>
    <w:rsid w:val="00546BAD"/>
    <w:rsid w:val="00547B14"/>
    <w:rsid w:val="0055110D"/>
    <w:rsid w:val="00552753"/>
    <w:rsid w:val="00552B6F"/>
    <w:rsid w:val="00556D34"/>
    <w:rsid w:val="00563D3A"/>
    <w:rsid w:val="0056442F"/>
    <w:rsid w:val="00567B83"/>
    <w:rsid w:val="00567CA8"/>
    <w:rsid w:val="00570185"/>
    <w:rsid w:val="00576E00"/>
    <w:rsid w:val="00576E3A"/>
    <w:rsid w:val="00582866"/>
    <w:rsid w:val="00583ECB"/>
    <w:rsid w:val="00585A12"/>
    <w:rsid w:val="0058760B"/>
    <w:rsid w:val="00591674"/>
    <w:rsid w:val="005934C0"/>
    <w:rsid w:val="00595765"/>
    <w:rsid w:val="00597CC1"/>
    <w:rsid w:val="005A11D5"/>
    <w:rsid w:val="005A3114"/>
    <w:rsid w:val="005A3AC5"/>
    <w:rsid w:val="005A53CF"/>
    <w:rsid w:val="005A5BBE"/>
    <w:rsid w:val="005B0A0F"/>
    <w:rsid w:val="005B1417"/>
    <w:rsid w:val="005B1ED2"/>
    <w:rsid w:val="005B305A"/>
    <w:rsid w:val="005B4736"/>
    <w:rsid w:val="005B75EF"/>
    <w:rsid w:val="005B77B2"/>
    <w:rsid w:val="005C0A9A"/>
    <w:rsid w:val="005C2394"/>
    <w:rsid w:val="005C6627"/>
    <w:rsid w:val="005D0E59"/>
    <w:rsid w:val="005D22D3"/>
    <w:rsid w:val="005D29A7"/>
    <w:rsid w:val="005D690A"/>
    <w:rsid w:val="005D7F71"/>
    <w:rsid w:val="005E1C83"/>
    <w:rsid w:val="005E2478"/>
    <w:rsid w:val="005E29F2"/>
    <w:rsid w:val="005E3311"/>
    <w:rsid w:val="005E5DE0"/>
    <w:rsid w:val="005F186D"/>
    <w:rsid w:val="005F2F6F"/>
    <w:rsid w:val="005F70E2"/>
    <w:rsid w:val="006001BF"/>
    <w:rsid w:val="006006F3"/>
    <w:rsid w:val="006029B4"/>
    <w:rsid w:val="006041A1"/>
    <w:rsid w:val="006046EA"/>
    <w:rsid w:val="00604880"/>
    <w:rsid w:val="00604A25"/>
    <w:rsid w:val="006050F0"/>
    <w:rsid w:val="0060560B"/>
    <w:rsid w:val="00605E76"/>
    <w:rsid w:val="00611239"/>
    <w:rsid w:val="006123EC"/>
    <w:rsid w:val="0061272E"/>
    <w:rsid w:val="00620DD9"/>
    <w:rsid w:val="006210E0"/>
    <w:rsid w:val="00622746"/>
    <w:rsid w:val="00622D46"/>
    <w:rsid w:val="00624C2F"/>
    <w:rsid w:val="0063449F"/>
    <w:rsid w:val="00635076"/>
    <w:rsid w:val="0064107E"/>
    <w:rsid w:val="006414CE"/>
    <w:rsid w:val="00644F30"/>
    <w:rsid w:val="006477B8"/>
    <w:rsid w:val="0065238A"/>
    <w:rsid w:val="00653033"/>
    <w:rsid w:val="00657504"/>
    <w:rsid w:val="0066039D"/>
    <w:rsid w:val="00662625"/>
    <w:rsid w:val="00663E9C"/>
    <w:rsid w:val="006663F6"/>
    <w:rsid w:val="006673A6"/>
    <w:rsid w:val="00667812"/>
    <w:rsid w:val="00667C83"/>
    <w:rsid w:val="006713A0"/>
    <w:rsid w:val="006734EC"/>
    <w:rsid w:val="006746BE"/>
    <w:rsid w:val="006769F6"/>
    <w:rsid w:val="006770AD"/>
    <w:rsid w:val="00677888"/>
    <w:rsid w:val="006806E1"/>
    <w:rsid w:val="00681639"/>
    <w:rsid w:val="00681A9E"/>
    <w:rsid w:val="00681D0C"/>
    <w:rsid w:val="00684094"/>
    <w:rsid w:val="0068532B"/>
    <w:rsid w:val="0068646D"/>
    <w:rsid w:val="00687D87"/>
    <w:rsid w:val="00690473"/>
    <w:rsid w:val="00691D9A"/>
    <w:rsid w:val="006951F3"/>
    <w:rsid w:val="0069585E"/>
    <w:rsid w:val="006A279E"/>
    <w:rsid w:val="006A313B"/>
    <w:rsid w:val="006A345C"/>
    <w:rsid w:val="006A5FCA"/>
    <w:rsid w:val="006A71B2"/>
    <w:rsid w:val="006A747F"/>
    <w:rsid w:val="006B1979"/>
    <w:rsid w:val="006B228D"/>
    <w:rsid w:val="006B4736"/>
    <w:rsid w:val="006B518A"/>
    <w:rsid w:val="006B5CF9"/>
    <w:rsid w:val="006B6082"/>
    <w:rsid w:val="006B7080"/>
    <w:rsid w:val="006C7519"/>
    <w:rsid w:val="006D005C"/>
    <w:rsid w:val="006D45C8"/>
    <w:rsid w:val="006D6E71"/>
    <w:rsid w:val="006D7A76"/>
    <w:rsid w:val="006E1ABD"/>
    <w:rsid w:val="006E4B37"/>
    <w:rsid w:val="006E630A"/>
    <w:rsid w:val="006E664E"/>
    <w:rsid w:val="006E74D4"/>
    <w:rsid w:val="006F2417"/>
    <w:rsid w:val="006F2919"/>
    <w:rsid w:val="006F2AE4"/>
    <w:rsid w:val="006F4EDB"/>
    <w:rsid w:val="006F5C62"/>
    <w:rsid w:val="007040DB"/>
    <w:rsid w:val="00704639"/>
    <w:rsid w:val="00715FD7"/>
    <w:rsid w:val="00716FBE"/>
    <w:rsid w:val="0072006F"/>
    <w:rsid w:val="007205CE"/>
    <w:rsid w:val="00720EAD"/>
    <w:rsid w:val="007220AE"/>
    <w:rsid w:val="00723A3A"/>
    <w:rsid w:val="00723CB6"/>
    <w:rsid w:val="007302F2"/>
    <w:rsid w:val="00740044"/>
    <w:rsid w:val="0074231C"/>
    <w:rsid w:val="0075308D"/>
    <w:rsid w:val="007575E1"/>
    <w:rsid w:val="00761A09"/>
    <w:rsid w:val="00763961"/>
    <w:rsid w:val="00764CE1"/>
    <w:rsid w:val="0076760D"/>
    <w:rsid w:val="007677F2"/>
    <w:rsid w:val="00767A13"/>
    <w:rsid w:val="0077108A"/>
    <w:rsid w:val="007725B1"/>
    <w:rsid w:val="0077337C"/>
    <w:rsid w:val="0077368C"/>
    <w:rsid w:val="007808C2"/>
    <w:rsid w:val="00783318"/>
    <w:rsid w:val="00783D4E"/>
    <w:rsid w:val="00791CAF"/>
    <w:rsid w:val="00795426"/>
    <w:rsid w:val="0079601D"/>
    <w:rsid w:val="00797801"/>
    <w:rsid w:val="007A2105"/>
    <w:rsid w:val="007A3515"/>
    <w:rsid w:val="007A3E40"/>
    <w:rsid w:val="007A521E"/>
    <w:rsid w:val="007A6143"/>
    <w:rsid w:val="007A62B5"/>
    <w:rsid w:val="007A7EE6"/>
    <w:rsid w:val="007B0336"/>
    <w:rsid w:val="007B3599"/>
    <w:rsid w:val="007B3A4E"/>
    <w:rsid w:val="007B524C"/>
    <w:rsid w:val="007B5361"/>
    <w:rsid w:val="007B53CB"/>
    <w:rsid w:val="007B715D"/>
    <w:rsid w:val="007C491A"/>
    <w:rsid w:val="007C5196"/>
    <w:rsid w:val="007C6A56"/>
    <w:rsid w:val="007C7327"/>
    <w:rsid w:val="007D30AC"/>
    <w:rsid w:val="007D4A37"/>
    <w:rsid w:val="007E0E7C"/>
    <w:rsid w:val="007E118D"/>
    <w:rsid w:val="007E2A12"/>
    <w:rsid w:val="007E57BD"/>
    <w:rsid w:val="007E6D5B"/>
    <w:rsid w:val="007F1D25"/>
    <w:rsid w:val="007F5087"/>
    <w:rsid w:val="007F7013"/>
    <w:rsid w:val="007F7349"/>
    <w:rsid w:val="00801BFF"/>
    <w:rsid w:val="0080389D"/>
    <w:rsid w:val="00803B99"/>
    <w:rsid w:val="008043E1"/>
    <w:rsid w:val="00804400"/>
    <w:rsid w:val="008050A7"/>
    <w:rsid w:val="008101E1"/>
    <w:rsid w:val="00811667"/>
    <w:rsid w:val="008122BC"/>
    <w:rsid w:val="00813484"/>
    <w:rsid w:val="00815024"/>
    <w:rsid w:val="008158C3"/>
    <w:rsid w:val="00816361"/>
    <w:rsid w:val="00817ACE"/>
    <w:rsid w:val="00817EC8"/>
    <w:rsid w:val="008209A6"/>
    <w:rsid w:val="008213F2"/>
    <w:rsid w:val="008279CD"/>
    <w:rsid w:val="008354C3"/>
    <w:rsid w:val="00835D98"/>
    <w:rsid w:val="00841FD2"/>
    <w:rsid w:val="00843B49"/>
    <w:rsid w:val="0085018E"/>
    <w:rsid w:val="00850382"/>
    <w:rsid w:val="00853057"/>
    <w:rsid w:val="00853563"/>
    <w:rsid w:val="008536C2"/>
    <w:rsid w:val="008567B7"/>
    <w:rsid w:val="008665D8"/>
    <w:rsid w:val="00866CCD"/>
    <w:rsid w:val="008715C6"/>
    <w:rsid w:val="008734BC"/>
    <w:rsid w:val="008740B1"/>
    <w:rsid w:val="008741A5"/>
    <w:rsid w:val="00875994"/>
    <w:rsid w:val="00875EC9"/>
    <w:rsid w:val="008766F9"/>
    <w:rsid w:val="00877742"/>
    <w:rsid w:val="00885FEA"/>
    <w:rsid w:val="00886194"/>
    <w:rsid w:val="00887579"/>
    <w:rsid w:val="00887EC3"/>
    <w:rsid w:val="00890E20"/>
    <w:rsid w:val="00893E27"/>
    <w:rsid w:val="0089512E"/>
    <w:rsid w:val="00895878"/>
    <w:rsid w:val="008A0FED"/>
    <w:rsid w:val="008A1ED5"/>
    <w:rsid w:val="008A5FFF"/>
    <w:rsid w:val="008B1C3D"/>
    <w:rsid w:val="008B2637"/>
    <w:rsid w:val="008B47FA"/>
    <w:rsid w:val="008B54B5"/>
    <w:rsid w:val="008B6677"/>
    <w:rsid w:val="008C05CC"/>
    <w:rsid w:val="008C16C2"/>
    <w:rsid w:val="008C18E9"/>
    <w:rsid w:val="008C2CEB"/>
    <w:rsid w:val="008C3C9E"/>
    <w:rsid w:val="008C3DF1"/>
    <w:rsid w:val="008C7300"/>
    <w:rsid w:val="008C7F1F"/>
    <w:rsid w:val="008D23FA"/>
    <w:rsid w:val="008D2F17"/>
    <w:rsid w:val="008D44DA"/>
    <w:rsid w:val="008D5800"/>
    <w:rsid w:val="008D6701"/>
    <w:rsid w:val="008D699C"/>
    <w:rsid w:val="008D73B5"/>
    <w:rsid w:val="008D7BB6"/>
    <w:rsid w:val="008E20B0"/>
    <w:rsid w:val="008E3070"/>
    <w:rsid w:val="008E7553"/>
    <w:rsid w:val="008E7BF4"/>
    <w:rsid w:val="008F155C"/>
    <w:rsid w:val="008F21AA"/>
    <w:rsid w:val="008F3A14"/>
    <w:rsid w:val="008F5B15"/>
    <w:rsid w:val="008F5D57"/>
    <w:rsid w:val="008F61BC"/>
    <w:rsid w:val="008F7999"/>
    <w:rsid w:val="00901A0E"/>
    <w:rsid w:val="00904446"/>
    <w:rsid w:val="0090481D"/>
    <w:rsid w:val="00905657"/>
    <w:rsid w:val="009070BC"/>
    <w:rsid w:val="00907FD7"/>
    <w:rsid w:val="00910857"/>
    <w:rsid w:val="00911A77"/>
    <w:rsid w:val="0091284A"/>
    <w:rsid w:val="0091368E"/>
    <w:rsid w:val="009158E1"/>
    <w:rsid w:val="0092026A"/>
    <w:rsid w:val="009202D0"/>
    <w:rsid w:val="00920FBF"/>
    <w:rsid w:val="0092258D"/>
    <w:rsid w:val="00923C9D"/>
    <w:rsid w:val="009244E9"/>
    <w:rsid w:val="00926089"/>
    <w:rsid w:val="00927909"/>
    <w:rsid w:val="00931427"/>
    <w:rsid w:val="00931BAD"/>
    <w:rsid w:val="00931E3D"/>
    <w:rsid w:val="009321D4"/>
    <w:rsid w:val="00935351"/>
    <w:rsid w:val="009355AD"/>
    <w:rsid w:val="00941D43"/>
    <w:rsid w:val="009466FD"/>
    <w:rsid w:val="009471C5"/>
    <w:rsid w:val="009479ED"/>
    <w:rsid w:val="0095008F"/>
    <w:rsid w:val="0095362D"/>
    <w:rsid w:val="00955CB9"/>
    <w:rsid w:val="009573CE"/>
    <w:rsid w:val="00957A9B"/>
    <w:rsid w:val="00960B35"/>
    <w:rsid w:val="00960DA8"/>
    <w:rsid w:val="0096339C"/>
    <w:rsid w:val="00963770"/>
    <w:rsid w:val="00964A7C"/>
    <w:rsid w:val="009654ED"/>
    <w:rsid w:val="00966C90"/>
    <w:rsid w:val="00970577"/>
    <w:rsid w:val="00972668"/>
    <w:rsid w:val="00975107"/>
    <w:rsid w:val="009757DD"/>
    <w:rsid w:val="00975C5E"/>
    <w:rsid w:val="009826A4"/>
    <w:rsid w:val="00982B38"/>
    <w:rsid w:val="0098718D"/>
    <w:rsid w:val="00993041"/>
    <w:rsid w:val="00993673"/>
    <w:rsid w:val="00993956"/>
    <w:rsid w:val="00993C67"/>
    <w:rsid w:val="0099419F"/>
    <w:rsid w:val="00996A71"/>
    <w:rsid w:val="00996C97"/>
    <w:rsid w:val="00996D14"/>
    <w:rsid w:val="00997614"/>
    <w:rsid w:val="009A15F6"/>
    <w:rsid w:val="009A2EA7"/>
    <w:rsid w:val="009B5672"/>
    <w:rsid w:val="009B5B14"/>
    <w:rsid w:val="009B6601"/>
    <w:rsid w:val="009C4A57"/>
    <w:rsid w:val="009D1B6F"/>
    <w:rsid w:val="009D6D60"/>
    <w:rsid w:val="009E0F7E"/>
    <w:rsid w:val="009E2769"/>
    <w:rsid w:val="009E372F"/>
    <w:rsid w:val="009E3DF0"/>
    <w:rsid w:val="009E5C99"/>
    <w:rsid w:val="009E5F33"/>
    <w:rsid w:val="009E78BD"/>
    <w:rsid w:val="009F211C"/>
    <w:rsid w:val="009F6EC3"/>
    <w:rsid w:val="009F7FB4"/>
    <w:rsid w:val="00A00FBC"/>
    <w:rsid w:val="00A02076"/>
    <w:rsid w:val="00A03102"/>
    <w:rsid w:val="00A03BA0"/>
    <w:rsid w:val="00A04953"/>
    <w:rsid w:val="00A063CB"/>
    <w:rsid w:val="00A0783E"/>
    <w:rsid w:val="00A07D8B"/>
    <w:rsid w:val="00A1109E"/>
    <w:rsid w:val="00A11FF3"/>
    <w:rsid w:val="00A1463E"/>
    <w:rsid w:val="00A16B6B"/>
    <w:rsid w:val="00A16C92"/>
    <w:rsid w:val="00A17C2F"/>
    <w:rsid w:val="00A204DD"/>
    <w:rsid w:val="00A20824"/>
    <w:rsid w:val="00A20887"/>
    <w:rsid w:val="00A20E1E"/>
    <w:rsid w:val="00A20FE7"/>
    <w:rsid w:val="00A2274F"/>
    <w:rsid w:val="00A229DB"/>
    <w:rsid w:val="00A22F2E"/>
    <w:rsid w:val="00A2600C"/>
    <w:rsid w:val="00A279E4"/>
    <w:rsid w:val="00A30E42"/>
    <w:rsid w:val="00A315AD"/>
    <w:rsid w:val="00A32A8B"/>
    <w:rsid w:val="00A33EDC"/>
    <w:rsid w:val="00A34376"/>
    <w:rsid w:val="00A352F5"/>
    <w:rsid w:val="00A40C5E"/>
    <w:rsid w:val="00A421B5"/>
    <w:rsid w:val="00A4315D"/>
    <w:rsid w:val="00A434F4"/>
    <w:rsid w:val="00A4446C"/>
    <w:rsid w:val="00A50888"/>
    <w:rsid w:val="00A51256"/>
    <w:rsid w:val="00A5196B"/>
    <w:rsid w:val="00A51D97"/>
    <w:rsid w:val="00A51EF3"/>
    <w:rsid w:val="00A5323C"/>
    <w:rsid w:val="00A55198"/>
    <w:rsid w:val="00A55CF4"/>
    <w:rsid w:val="00A61D7E"/>
    <w:rsid w:val="00A632A2"/>
    <w:rsid w:val="00A65266"/>
    <w:rsid w:val="00A652AB"/>
    <w:rsid w:val="00A66E09"/>
    <w:rsid w:val="00A70167"/>
    <w:rsid w:val="00A71388"/>
    <w:rsid w:val="00A7508F"/>
    <w:rsid w:val="00A77E55"/>
    <w:rsid w:val="00A81441"/>
    <w:rsid w:val="00A84B9D"/>
    <w:rsid w:val="00A84DCC"/>
    <w:rsid w:val="00A85232"/>
    <w:rsid w:val="00A86038"/>
    <w:rsid w:val="00A876A2"/>
    <w:rsid w:val="00A87B5A"/>
    <w:rsid w:val="00A90D9E"/>
    <w:rsid w:val="00A91490"/>
    <w:rsid w:val="00A96930"/>
    <w:rsid w:val="00A97482"/>
    <w:rsid w:val="00AA0CBB"/>
    <w:rsid w:val="00AA1F35"/>
    <w:rsid w:val="00AA27E0"/>
    <w:rsid w:val="00AA356D"/>
    <w:rsid w:val="00AA3804"/>
    <w:rsid w:val="00AA4F86"/>
    <w:rsid w:val="00AA51D0"/>
    <w:rsid w:val="00AA5777"/>
    <w:rsid w:val="00AA6E51"/>
    <w:rsid w:val="00AA7F1C"/>
    <w:rsid w:val="00AB174D"/>
    <w:rsid w:val="00AB2071"/>
    <w:rsid w:val="00AB2ED8"/>
    <w:rsid w:val="00AC2FC2"/>
    <w:rsid w:val="00AC31BB"/>
    <w:rsid w:val="00AC347C"/>
    <w:rsid w:val="00AC42A9"/>
    <w:rsid w:val="00AC49FC"/>
    <w:rsid w:val="00AC59C4"/>
    <w:rsid w:val="00AC768B"/>
    <w:rsid w:val="00AD2589"/>
    <w:rsid w:val="00AD2F13"/>
    <w:rsid w:val="00AD4678"/>
    <w:rsid w:val="00AD686D"/>
    <w:rsid w:val="00AD6DF3"/>
    <w:rsid w:val="00AE2A22"/>
    <w:rsid w:val="00AE451F"/>
    <w:rsid w:val="00AE6456"/>
    <w:rsid w:val="00AF013C"/>
    <w:rsid w:val="00AF66A0"/>
    <w:rsid w:val="00AF7E73"/>
    <w:rsid w:val="00B00A7F"/>
    <w:rsid w:val="00B01F37"/>
    <w:rsid w:val="00B105CB"/>
    <w:rsid w:val="00B14335"/>
    <w:rsid w:val="00B152C6"/>
    <w:rsid w:val="00B2049C"/>
    <w:rsid w:val="00B20A4B"/>
    <w:rsid w:val="00B2192E"/>
    <w:rsid w:val="00B25004"/>
    <w:rsid w:val="00B2512E"/>
    <w:rsid w:val="00B30BAA"/>
    <w:rsid w:val="00B33108"/>
    <w:rsid w:val="00B333A9"/>
    <w:rsid w:val="00B33F85"/>
    <w:rsid w:val="00B349CC"/>
    <w:rsid w:val="00B34A6D"/>
    <w:rsid w:val="00B358CF"/>
    <w:rsid w:val="00B35E97"/>
    <w:rsid w:val="00B37436"/>
    <w:rsid w:val="00B4383C"/>
    <w:rsid w:val="00B43CBD"/>
    <w:rsid w:val="00B43D47"/>
    <w:rsid w:val="00B46B0E"/>
    <w:rsid w:val="00B52C64"/>
    <w:rsid w:val="00B5492D"/>
    <w:rsid w:val="00B5604B"/>
    <w:rsid w:val="00B568C5"/>
    <w:rsid w:val="00B57CC6"/>
    <w:rsid w:val="00B60097"/>
    <w:rsid w:val="00B60906"/>
    <w:rsid w:val="00B654AA"/>
    <w:rsid w:val="00B71BB6"/>
    <w:rsid w:val="00B72145"/>
    <w:rsid w:val="00B721CF"/>
    <w:rsid w:val="00B771CF"/>
    <w:rsid w:val="00B7738F"/>
    <w:rsid w:val="00B80B30"/>
    <w:rsid w:val="00B81854"/>
    <w:rsid w:val="00B83D78"/>
    <w:rsid w:val="00B84A7A"/>
    <w:rsid w:val="00B853EB"/>
    <w:rsid w:val="00B94159"/>
    <w:rsid w:val="00B974A6"/>
    <w:rsid w:val="00BA0698"/>
    <w:rsid w:val="00BA1CD0"/>
    <w:rsid w:val="00BA3992"/>
    <w:rsid w:val="00BA3F3C"/>
    <w:rsid w:val="00BA46F3"/>
    <w:rsid w:val="00BA5EEB"/>
    <w:rsid w:val="00BB20EA"/>
    <w:rsid w:val="00BB4B01"/>
    <w:rsid w:val="00BB4D79"/>
    <w:rsid w:val="00BB5EC6"/>
    <w:rsid w:val="00BB60BE"/>
    <w:rsid w:val="00BC385D"/>
    <w:rsid w:val="00BD0C75"/>
    <w:rsid w:val="00BD15AF"/>
    <w:rsid w:val="00BD4DC3"/>
    <w:rsid w:val="00BD65E0"/>
    <w:rsid w:val="00BD73BD"/>
    <w:rsid w:val="00BE2AFB"/>
    <w:rsid w:val="00BE2D69"/>
    <w:rsid w:val="00BE535A"/>
    <w:rsid w:val="00BE6B6B"/>
    <w:rsid w:val="00BE6F88"/>
    <w:rsid w:val="00BF1747"/>
    <w:rsid w:val="00BF18CC"/>
    <w:rsid w:val="00BF1AA4"/>
    <w:rsid w:val="00BF2D8F"/>
    <w:rsid w:val="00BF347D"/>
    <w:rsid w:val="00BF3C9E"/>
    <w:rsid w:val="00BF7602"/>
    <w:rsid w:val="00BF78C6"/>
    <w:rsid w:val="00C02DC5"/>
    <w:rsid w:val="00C06A32"/>
    <w:rsid w:val="00C06A6D"/>
    <w:rsid w:val="00C07B3B"/>
    <w:rsid w:val="00C07DFF"/>
    <w:rsid w:val="00C1490E"/>
    <w:rsid w:val="00C16F75"/>
    <w:rsid w:val="00C17C8C"/>
    <w:rsid w:val="00C22AE9"/>
    <w:rsid w:val="00C24CA6"/>
    <w:rsid w:val="00C26130"/>
    <w:rsid w:val="00C27655"/>
    <w:rsid w:val="00C278BF"/>
    <w:rsid w:val="00C31C1D"/>
    <w:rsid w:val="00C3287B"/>
    <w:rsid w:val="00C33584"/>
    <w:rsid w:val="00C34992"/>
    <w:rsid w:val="00C36098"/>
    <w:rsid w:val="00C362BF"/>
    <w:rsid w:val="00C368BE"/>
    <w:rsid w:val="00C36A36"/>
    <w:rsid w:val="00C37F57"/>
    <w:rsid w:val="00C4029F"/>
    <w:rsid w:val="00C40B5E"/>
    <w:rsid w:val="00C416F4"/>
    <w:rsid w:val="00C4172C"/>
    <w:rsid w:val="00C41B30"/>
    <w:rsid w:val="00C42F78"/>
    <w:rsid w:val="00C4556F"/>
    <w:rsid w:val="00C46718"/>
    <w:rsid w:val="00C50B8E"/>
    <w:rsid w:val="00C51FD7"/>
    <w:rsid w:val="00C52401"/>
    <w:rsid w:val="00C54728"/>
    <w:rsid w:val="00C567E3"/>
    <w:rsid w:val="00C60975"/>
    <w:rsid w:val="00C61456"/>
    <w:rsid w:val="00C61689"/>
    <w:rsid w:val="00C66B2E"/>
    <w:rsid w:val="00C6750B"/>
    <w:rsid w:val="00C71C5A"/>
    <w:rsid w:val="00C73686"/>
    <w:rsid w:val="00C74E01"/>
    <w:rsid w:val="00C802ED"/>
    <w:rsid w:val="00C80B90"/>
    <w:rsid w:val="00C825AE"/>
    <w:rsid w:val="00C83009"/>
    <w:rsid w:val="00C85194"/>
    <w:rsid w:val="00C94FBA"/>
    <w:rsid w:val="00C95C0A"/>
    <w:rsid w:val="00C95C63"/>
    <w:rsid w:val="00CA03B7"/>
    <w:rsid w:val="00CA114D"/>
    <w:rsid w:val="00CA121D"/>
    <w:rsid w:val="00CA250C"/>
    <w:rsid w:val="00CA61A1"/>
    <w:rsid w:val="00CB25B6"/>
    <w:rsid w:val="00CB27ED"/>
    <w:rsid w:val="00CB3B8C"/>
    <w:rsid w:val="00CB5974"/>
    <w:rsid w:val="00CB6E87"/>
    <w:rsid w:val="00CC0C80"/>
    <w:rsid w:val="00CC16A4"/>
    <w:rsid w:val="00CC1CF0"/>
    <w:rsid w:val="00CC2BA4"/>
    <w:rsid w:val="00CC44F5"/>
    <w:rsid w:val="00CC722E"/>
    <w:rsid w:val="00CD21BC"/>
    <w:rsid w:val="00CD3F5E"/>
    <w:rsid w:val="00CE064D"/>
    <w:rsid w:val="00CE2053"/>
    <w:rsid w:val="00CE332F"/>
    <w:rsid w:val="00CE4A68"/>
    <w:rsid w:val="00CE5334"/>
    <w:rsid w:val="00CE5FC4"/>
    <w:rsid w:val="00CE677B"/>
    <w:rsid w:val="00CF0DEC"/>
    <w:rsid w:val="00CF17B8"/>
    <w:rsid w:val="00CF19D4"/>
    <w:rsid w:val="00CF2301"/>
    <w:rsid w:val="00CF2D7E"/>
    <w:rsid w:val="00CF552D"/>
    <w:rsid w:val="00CF7A46"/>
    <w:rsid w:val="00D0035F"/>
    <w:rsid w:val="00D00730"/>
    <w:rsid w:val="00D02852"/>
    <w:rsid w:val="00D03126"/>
    <w:rsid w:val="00D0590B"/>
    <w:rsid w:val="00D05AF8"/>
    <w:rsid w:val="00D107F0"/>
    <w:rsid w:val="00D1094C"/>
    <w:rsid w:val="00D10FE2"/>
    <w:rsid w:val="00D1278F"/>
    <w:rsid w:val="00D13669"/>
    <w:rsid w:val="00D142EF"/>
    <w:rsid w:val="00D17D18"/>
    <w:rsid w:val="00D17ED2"/>
    <w:rsid w:val="00D2040B"/>
    <w:rsid w:val="00D206D0"/>
    <w:rsid w:val="00D22D90"/>
    <w:rsid w:val="00D22DAC"/>
    <w:rsid w:val="00D2361E"/>
    <w:rsid w:val="00D23957"/>
    <w:rsid w:val="00D23AD6"/>
    <w:rsid w:val="00D24B8A"/>
    <w:rsid w:val="00D25198"/>
    <w:rsid w:val="00D30BFE"/>
    <w:rsid w:val="00D315D0"/>
    <w:rsid w:val="00D33294"/>
    <w:rsid w:val="00D351C4"/>
    <w:rsid w:val="00D3533B"/>
    <w:rsid w:val="00D361D3"/>
    <w:rsid w:val="00D377F8"/>
    <w:rsid w:val="00D411C3"/>
    <w:rsid w:val="00D431FD"/>
    <w:rsid w:val="00D47E9E"/>
    <w:rsid w:val="00D5209B"/>
    <w:rsid w:val="00D560F0"/>
    <w:rsid w:val="00D56265"/>
    <w:rsid w:val="00D576FF"/>
    <w:rsid w:val="00D6045A"/>
    <w:rsid w:val="00D61691"/>
    <w:rsid w:val="00D62C4F"/>
    <w:rsid w:val="00D63343"/>
    <w:rsid w:val="00D63ECD"/>
    <w:rsid w:val="00D72AFC"/>
    <w:rsid w:val="00D74C6A"/>
    <w:rsid w:val="00D75A36"/>
    <w:rsid w:val="00D7704E"/>
    <w:rsid w:val="00D81FD7"/>
    <w:rsid w:val="00D82A41"/>
    <w:rsid w:val="00D82AE6"/>
    <w:rsid w:val="00D843C7"/>
    <w:rsid w:val="00D9018F"/>
    <w:rsid w:val="00D9045A"/>
    <w:rsid w:val="00D925D6"/>
    <w:rsid w:val="00D93B70"/>
    <w:rsid w:val="00D95058"/>
    <w:rsid w:val="00DA1654"/>
    <w:rsid w:val="00DA60E8"/>
    <w:rsid w:val="00DB06A0"/>
    <w:rsid w:val="00DB41FA"/>
    <w:rsid w:val="00DC0535"/>
    <w:rsid w:val="00DC325B"/>
    <w:rsid w:val="00DC37F9"/>
    <w:rsid w:val="00DC6D04"/>
    <w:rsid w:val="00DD09CF"/>
    <w:rsid w:val="00DD0C55"/>
    <w:rsid w:val="00DD1C3C"/>
    <w:rsid w:val="00DD265C"/>
    <w:rsid w:val="00DD4535"/>
    <w:rsid w:val="00DD5A99"/>
    <w:rsid w:val="00DE1685"/>
    <w:rsid w:val="00DE1D68"/>
    <w:rsid w:val="00DE49AB"/>
    <w:rsid w:val="00DF2FFA"/>
    <w:rsid w:val="00DF3A36"/>
    <w:rsid w:val="00DF631A"/>
    <w:rsid w:val="00DF7404"/>
    <w:rsid w:val="00DF7579"/>
    <w:rsid w:val="00DF7FF3"/>
    <w:rsid w:val="00E00493"/>
    <w:rsid w:val="00E00822"/>
    <w:rsid w:val="00E009D1"/>
    <w:rsid w:val="00E02271"/>
    <w:rsid w:val="00E02789"/>
    <w:rsid w:val="00E02946"/>
    <w:rsid w:val="00E1137D"/>
    <w:rsid w:val="00E11997"/>
    <w:rsid w:val="00E11D3B"/>
    <w:rsid w:val="00E1596E"/>
    <w:rsid w:val="00E15F4C"/>
    <w:rsid w:val="00E17110"/>
    <w:rsid w:val="00E20B1A"/>
    <w:rsid w:val="00E20C2C"/>
    <w:rsid w:val="00E20C4A"/>
    <w:rsid w:val="00E22BCF"/>
    <w:rsid w:val="00E23ECA"/>
    <w:rsid w:val="00E323B1"/>
    <w:rsid w:val="00E43DB1"/>
    <w:rsid w:val="00E43EAC"/>
    <w:rsid w:val="00E447CE"/>
    <w:rsid w:val="00E4603E"/>
    <w:rsid w:val="00E4742F"/>
    <w:rsid w:val="00E503EE"/>
    <w:rsid w:val="00E50459"/>
    <w:rsid w:val="00E53C53"/>
    <w:rsid w:val="00E576D1"/>
    <w:rsid w:val="00E61483"/>
    <w:rsid w:val="00E61D47"/>
    <w:rsid w:val="00E6257F"/>
    <w:rsid w:val="00E64ECF"/>
    <w:rsid w:val="00E70628"/>
    <w:rsid w:val="00E73DE3"/>
    <w:rsid w:val="00E75722"/>
    <w:rsid w:val="00E77846"/>
    <w:rsid w:val="00E80D15"/>
    <w:rsid w:val="00E839CE"/>
    <w:rsid w:val="00E86491"/>
    <w:rsid w:val="00E8793B"/>
    <w:rsid w:val="00E87B30"/>
    <w:rsid w:val="00E91A88"/>
    <w:rsid w:val="00E91DDE"/>
    <w:rsid w:val="00E931D2"/>
    <w:rsid w:val="00E931F1"/>
    <w:rsid w:val="00E95609"/>
    <w:rsid w:val="00E96D97"/>
    <w:rsid w:val="00E970B9"/>
    <w:rsid w:val="00EA6A77"/>
    <w:rsid w:val="00EB1FC3"/>
    <w:rsid w:val="00EB5252"/>
    <w:rsid w:val="00EB561F"/>
    <w:rsid w:val="00EB74F0"/>
    <w:rsid w:val="00EB7C7B"/>
    <w:rsid w:val="00EC07E7"/>
    <w:rsid w:val="00EC0B73"/>
    <w:rsid w:val="00EC4E7E"/>
    <w:rsid w:val="00EC55B0"/>
    <w:rsid w:val="00EC5797"/>
    <w:rsid w:val="00EC5FD5"/>
    <w:rsid w:val="00EC7D5E"/>
    <w:rsid w:val="00ED2C5A"/>
    <w:rsid w:val="00ED4E1D"/>
    <w:rsid w:val="00ED7A7A"/>
    <w:rsid w:val="00EE5792"/>
    <w:rsid w:val="00EF14BE"/>
    <w:rsid w:val="00EF2058"/>
    <w:rsid w:val="00EF28B0"/>
    <w:rsid w:val="00EF45D7"/>
    <w:rsid w:val="00EF5137"/>
    <w:rsid w:val="00EF6ED4"/>
    <w:rsid w:val="00F012A3"/>
    <w:rsid w:val="00F03F60"/>
    <w:rsid w:val="00F06D74"/>
    <w:rsid w:val="00F070FF"/>
    <w:rsid w:val="00F10897"/>
    <w:rsid w:val="00F15934"/>
    <w:rsid w:val="00F15C32"/>
    <w:rsid w:val="00F17232"/>
    <w:rsid w:val="00F2027B"/>
    <w:rsid w:val="00F21226"/>
    <w:rsid w:val="00F21439"/>
    <w:rsid w:val="00F22B28"/>
    <w:rsid w:val="00F22B76"/>
    <w:rsid w:val="00F261C1"/>
    <w:rsid w:val="00F27D00"/>
    <w:rsid w:val="00F30537"/>
    <w:rsid w:val="00F31E58"/>
    <w:rsid w:val="00F33E29"/>
    <w:rsid w:val="00F34F33"/>
    <w:rsid w:val="00F3597F"/>
    <w:rsid w:val="00F3774D"/>
    <w:rsid w:val="00F3799E"/>
    <w:rsid w:val="00F419C0"/>
    <w:rsid w:val="00F43253"/>
    <w:rsid w:val="00F43448"/>
    <w:rsid w:val="00F45D55"/>
    <w:rsid w:val="00F46A86"/>
    <w:rsid w:val="00F47C0E"/>
    <w:rsid w:val="00F5039F"/>
    <w:rsid w:val="00F50CC4"/>
    <w:rsid w:val="00F51491"/>
    <w:rsid w:val="00F56FE9"/>
    <w:rsid w:val="00F57DA1"/>
    <w:rsid w:val="00F608A9"/>
    <w:rsid w:val="00F60D9A"/>
    <w:rsid w:val="00F62175"/>
    <w:rsid w:val="00F649E3"/>
    <w:rsid w:val="00F65800"/>
    <w:rsid w:val="00F6654B"/>
    <w:rsid w:val="00F7045B"/>
    <w:rsid w:val="00F7425F"/>
    <w:rsid w:val="00F748BC"/>
    <w:rsid w:val="00F755EE"/>
    <w:rsid w:val="00F767EB"/>
    <w:rsid w:val="00F76FB5"/>
    <w:rsid w:val="00F771A9"/>
    <w:rsid w:val="00F77C74"/>
    <w:rsid w:val="00F809A3"/>
    <w:rsid w:val="00F80FAA"/>
    <w:rsid w:val="00F84198"/>
    <w:rsid w:val="00F85553"/>
    <w:rsid w:val="00F907D9"/>
    <w:rsid w:val="00F92B8A"/>
    <w:rsid w:val="00F93FBA"/>
    <w:rsid w:val="00F94644"/>
    <w:rsid w:val="00FA04C8"/>
    <w:rsid w:val="00FA27F9"/>
    <w:rsid w:val="00FA4250"/>
    <w:rsid w:val="00FB04E0"/>
    <w:rsid w:val="00FB1FB4"/>
    <w:rsid w:val="00FB202C"/>
    <w:rsid w:val="00FB4172"/>
    <w:rsid w:val="00FB5037"/>
    <w:rsid w:val="00FB73DB"/>
    <w:rsid w:val="00FC5083"/>
    <w:rsid w:val="00FD0170"/>
    <w:rsid w:val="00FD0E35"/>
    <w:rsid w:val="00FD16FD"/>
    <w:rsid w:val="00FD355E"/>
    <w:rsid w:val="00FD3D0D"/>
    <w:rsid w:val="00FD4302"/>
    <w:rsid w:val="00FD5CED"/>
    <w:rsid w:val="00FD7476"/>
    <w:rsid w:val="00FD7E78"/>
    <w:rsid w:val="00FE28B3"/>
    <w:rsid w:val="00FE5DD2"/>
    <w:rsid w:val="00FF3B9C"/>
    <w:rsid w:val="00FF4EBB"/>
    <w:rsid w:val="00FF50D3"/>
    <w:rsid w:val="00FF5EDB"/>
    <w:rsid w:val="00FF60F8"/>
    <w:rsid w:val="00FF666C"/>
    <w:rsid w:val="00FF6C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05540"/>
  <w15:docId w15:val="{78886021-EC30-4D2A-AB4E-55B6C4EF9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B98"/>
    <w:pPr>
      <w:spacing w:after="0" w:line="240" w:lineRule="auto"/>
    </w:pPr>
    <w:rPr>
      <w:rFonts w:ascii="Calibri" w:hAnsi="Calibri" w:cs="Times New Roman"/>
      <w:lang w:eastAsia="en-AU"/>
    </w:rPr>
  </w:style>
  <w:style w:type="paragraph" w:styleId="Heading1">
    <w:name w:val="heading 1"/>
    <w:basedOn w:val="Normal"/>
    <w:next w:val="Normal"/>
    <w:link w:val="Heading1Char"/>
    <w:qFormat/>
    <w:rsid w:val="00F2027B"/>
    <w:pPr>
      <w:keepNext/>
      <w:spacing w:before="240" w:after="60"/>
      <w:outlineLvl w:val="0"/>
    </w:pPr>
    <w:rPr>
      <w:rFonts w:ascii="Arial" w:eastAsia="MS Mincho" w:hAnsi="Arial" w:cs="Arial"/>
      <w:b/>
      <w:bCs/>
      <w:kern w:val="32"/>
      <w:sz w:val="32"/>
      <w:szCs w:val="32"/>
      <w:lang w:eastAsia="ja-JP"/>
    </w:rPr>
  </w:style>
  <w:style w:type="paragraph" w:styleId="Heading2">
    <w:name w:val="heading 2"/>
    <w:basedOn w:val="Normal"/>
    <w:next w:val="Normal"/>
    <w:link w:val="Heading2Char"/>
    <w:qFormat/>
    <w:rsid w:val="00F2027B"/>
    <w:pPr>
      <w:keepNext/>
      <w:spacing w:before="240" w:after="60"/>
      <w:outlineLvl w:val="1"/>
    </w:pPr>
    <w:rPr>
      <w:rFonts w:ascii="Arial" w:eastAsia="MS Mincho" w:hAnsi="Arial" w:cs="Arial"/>
      <w:b/>
      <w:bCs/>
      <w:i/>
      <w:iCs/>
      <w:sz w:val="28"/>
      <w:szCs w:val="28"/>
      <w:lang w:eastAsia="ja-JP"/>
    </w:rPr>
  </w:style>
  <w:style w:type="paragraph" w:styleId="Heading3">
    <w:name w:val="heading 3"/>
    <w:basedOn w:val="Normal"/>
    <w:next w:val="Normal"/>
    <w:link w:val="Heading3Char"/>
    <w:qFormat/>
    <w:rsid w:val="00F2027B"/>
    <w:pPr>
      <w:keepNext/>
      <w:spacing w:before="240" w:after="60"/>
      <w:outlineLvl w:val="2"/>
    </w:pPr>
    <w:rPr>
      <w:rFonts w:ascii="Arial" w:eastAsia="MS Mincho" w:hAnsi="Arial" w:cs="Arial"/>
      <w:b/>
      <w:bCs/>
      <w:sz w:val="26"/>
      <w:szCs w:val="26"/>
      <w:lang w:eastAsia="ja-JP"/>
    </w:rPr>
  </w:style>
  <w:style w:type="paragraph" w:styleId="Heading4">
    <w:name w:val="heading 4"/>
    <w:basedOn w:val="Normal"/>
    <w:next w:val="Normal"/>
    <w:link w:val="Heading4Char"/>
    <w:uiPriority w:val="9"/>
    <w:unhideWhenUsed/>
    <w:qFormat/>
    <w:rsid w:val="00D72AF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2027B"/>
    <w:pPr>
      <w:tabs>
        <w:tab w:val="center" w:pos="4153"/>
        <w:tab w:val="right" w:pos="8306"/>
      </w:tabs>
    </w:pPr>
    <w:rPr>
      <w:rFonts w:ascii="Times New Roman" w:eastAsia="MS Mincho" w:hAnsi="Times New Roman"/>
      <w:sz w:val="24"/>
      <w:szCs w:val="24"/>
      <w:lang w:eastAsia="ja-JP"/>
    </w:rPr>
  </w:style>
  <w:style w:type="character" w:customStyle="1" w:styleId="FooterChar">
    <w:name w:val="Footer Char"/>
    <w:basedOn w:val="DefaultParagraphFont"/>
    <w:link w:val="Footer"/>
    <w:rsid w:val="00F2027B"/>
    <w:rPr>
      <w:rFonts w:ascii="Times New Roman" w:eastAsia="MS Mincho" w:hAnsi="Times New Roman" w:cs="Times New Roman"/>
      <w:sz w:val="24"/>
      <w:szCs w:val="24"/>
      <w:lang w:eastAsia="ja-JP"/>
    </w:rPr>
  </w:style>
  <w:style w:type="paragraph" w:styleId="Header">
    <w:name w:val="header"/>
    <w:basedOn w:val="Normal"/>
    <w:link w:val="HeaderChar"/>
    <w:rsid w:val="00F2027B"/>
    <w:pPr>
      <w:tabs>
        <w:tab w:val="center" w:pos="4153"/>
        <w:tab w:val="right" w:pos="8306"/>
      </w:tabs>
    </w:pPr>
    <w:rPr>
      <w:rFonts w:ascii="Times New Roman" w:eastAsia="MS Mincho" w:hAnsi="Times New Roman"/>
      <w:sz w:val="24"/>
      <w:szCs w:val="24"/>
      <w:lang w:eastAsia="ja-JP"/>
    </w:rPr>
  </w:style>
  <w:style w:type="character" w:customStyle="1" w:styleId="HeaderChar">
    <w:name w:val="Header Char"/>
    <w:basedOn w:val="DefaultParagraphFont"/>
    <w:link w:val="Header"/>
    <w:rsid w:val="00F2027B"/>
    <w:rPr>
      <w:rFonts w:ascii="Times New Roman" w:eastAsia="MS Mincho" w:hAnsi="Times New Roman" w:cs="Times New Roman"/>
      <w:sz w:val="24"/>
      <w:szCs w:val="24"/>
      <w:lang w:eastAsia="ja-JP"/>
    </w:rPr>
  </w:style>
  <w:style w:type="character" w:customStyle="1" w:styleId="Heading1Char">
    <w:name w:val="Heading 1 Char"/>
    <w:basedOn w:val="DefaultParagraphFont"/>
    <w:link w:val="Heading1"/>
    <w:rsid w:val="00F2027B"/>
    <w:rPr>
      <w:rFonts w:ascii="Arial" w:eastAsia="MS Mincho" w:hAnsi="Arial" w:cs="Arial"/>
      <w:b/>
      <w:bCs/>
      <w:kern w:val="32"/>
      <w:sz w:val="32"/>
      <w:szCs w:val="32"/>
      <w:lang w:eastAsia="ja-JP"/>
    </w:rPr>
  </w:style>
  <w:style w:type="character" w:customStyle="1" w:styleId="Heading2Char">
    <w:name w:val="Heading 2 Char"/>
    <w:basedOn w:val="DefaultParagraphFont"/>
    <w:link w:val="Heading2"/>
    <w:rsid w:val="00F2027B"/>
    <w:rPr>
      <w:rFonts w:ascii="Arial" w:eastAsia="MS Mincho" w:hAnsi="Arial" w:cs="Arial"/>
      <w:b/>
      <w:bCs/>
      <w:i/>
      <w:iCs/>
      <w:sz w:val="28"/>
      <w:szCs w:val="28"/>
      <w:lang w:eastAsia="ja-JP"/>
    </w:rPr>
  </w:style>
  <w:style w:type="character" w:customStyle="1" w:styleId="Heading3Char">
    <w:name w:val="Heading 3 Char"/>
    <w:basedOn w:val="DefaultParagraphFont"/>
    <w:link w:val="Heading3"/>
    <w:rsid w:val="00F2027B"/>
    <w:rPr>
      <w:rFonts w:ascii="Arial" w:eastAsia="MS Mincho" w:hAnsi="Arial" w:cs="Arial"/>
      <w:b/>
      <w:bCs/>
      <w:sz w:val="26"/>
      <w:szCs w:val="26"/>
      <w:lang w:eastAsia="ja-JP"/>
    </w:rPr>
  </w:style>
  <w:style w:type="paragraph" w:styleId="TOC2">
    <w:name w:val="toc 2"/>
    <w:basedOn w:val="Normal"/>
    <w:next w:val="Normal"/>
    <w:autoRedefine/>
    <w:uiPriority w:val="39"/>
    <w:rsid w:val="00F2027B"/>
    <w:pPr>
      <w:ind w:left="240"/>
    </w:pPr>
    <w:rPr>
      <w:rFonts w:ascii="Times New Roman" w:eastAsia="MS Mincho" w:hAnsi="Times New Roman"/>
      <w:sz w:val="24"/>
      <w:szCs w:val="24"/>
      <w:lang w:eastAsia="ja-JP"/>
    </w:rPr>
  </w:style>
  <w:style w:type="paragraph" w:styleId="TOC3">
    <w:name w:val="toc 3"/>
    <w:basedOn w:val="Normal"/>
    <w:next w:val="Normal"/>
    <w:autoRedefine/>
    <w:uiPriority w:val="39"/>
    <w:rsid w:val="00F2027B"/>
    <w:pPr>
      <w:tabs>
        <w:tab w:val="right" w:leader="dot" w:pos="8296"/>
      </w:tabs>
      <w:ind w:left="480"/>
    </w:pPr>
    <w:rPr>
      <w:rFonts w:ascii="Times New Roman" w:eastAsia="MS Mincho" w:hAnsi="Times New Roman"/>
      <w:sz w:val="24"/>
      <w:szCs w:val="24"/>
      <w:lang w:eastAsia="ja-JP"/>
    </w:rPr>
  </w:style>
  <w:style w:type="character" w:styleId="Hyperlink">
    <w:name w:val="Hyperlink"/>
    <w:basedOn w:val="DefaultParagraphFont"/>
    <w:uiPriority w:val="99"/>
    <w:unhideWhenUsed/>
    <w:rsid w:val="00526011"/>
    <w:rPr>
      <w:color w:val="0000FF"/>
      <w:u w:val="single"/>
    </w:rPr>
  </w:style>
  <w:style w:type="paragraph" w:styleId="ListParagraph">
    <w:name w:val="List Paragraph"/>
    <w:basedOn w:val="Normal"/>
    <w:uiPriority w:val="34"/>
    <w:qFormat/>
    <w:rsid w:val="00BF78C6"/>
    <w:pPr>
      <w:numPr>
        <w:numId w:val="4"/>
      </w:numPr>
      <w:contextualSpacing/>
    </w:pPr>
    <w:rPr>
      <w:rFonts w:asciiTheme="minorHAnsi" w:eastAsia="MS Mincho" w:hAnsiTheme="minorHAnsi"/>
      <w:lang w:eastAsia="ja-JP"/>
    </w:rPr>
  </w:style>
  <w:style w:type="paragraph" w:styleId="TOCHeading">
    <w:name w:val="TOC Heading"/>
    <w:basedOn w:val="Heading1"/>
    <w:next w:val="Normal"/>
    <w:uiPriority w:val="39"/>
    <w:semiHidden/>
    <w:unhideWhenUsed/>
    <w:qFormat/>
    <w:rsid w:val="00AB174D"/>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val="en-US" w:eastAsia="en-US"/>
    </w:rPr>
  </w:style>
  <w:style w:type="paragraph" w:styleId="TOC1">
    <w:name w:val="toc 1"/>
    <w:basedOn w:val="Normal"/>
    <w:next w:val="Normal"/>
    <w:autoRedefine/>
    <w:uiPriority w:val="39"/>
    <w:unhideWhenUsed/>
    <w:rsid w:val="00AB174D"/>
    <w:pPr>
      <w:spacing w:after="100"/>
    </w:pPr>
  </w:style>
  <w:style w:type="paragraph" w:styleId="BalloonText">
    <w:name w:val="Balloon Text"/>
    <w:basedOn w:val="Normal"/>
    <w:link w:val="BalloonTextChar"/>
    <w:uiPriority w:val="99"/>
    <w:semiHidden/>
    <w:unhideWhenUsed/>
    <w:rsid w:val="00AB174D"/>
    <w:rPr>
      <w:rFonts w:ascii="Tahoma" w:hAnsi="Tahoma" w:cs="Tahoma"/>
      <w:sz w:val="16"/>
      <w:szCs w:val="16"/>
    </w:rPr>
  </w:style>
  <w:style w:type="character" w:customStyle="1" w:styleId="BalloonTextChar">
    <w:name w:val="Balloon Text Char"/>
    <w:basedOn w:val="DefaultParagraphFont"/>
    <w:link w:val="BalloonText"/>
    <w:uiPriority w:val="99"/>
    <w:semiHidden/>
    <w:rsid w:val="00AB174D"/>
    <w:rPr>
      <w:rFonts w:ascii="Tahoma" w:hAnsi="Tahoma" w:cs="Tahoma"/>
      <w:sz w:val="16"/>
      <w:szCs w:val="16"/>
      <w:lang w:eastAsia="en-AU"/>
    </w:rPr>
  </w:style>
  <w:style w:type="character" w:customStyle="1" w:styleId="Heading4Char">
    <w:name w:val="Heading 4 Char"/>
    <w:basedOn w:val="DefaultParagraphFont"/>
    <w:link w:val="Heading4"/>
    <w:uiPriority w:val="9"/>
    <w:rsid w:val="00D72AFC"/>
    <w:rPr>
      <w:rFonts w:asciiTheme="majorHAnsi" w:eastAsiaTheme="majorEastAsia" w:hAnsiTheme="majorHAnsi" w:cstheme="majorBidi"/>
      <w:b/>
      <w:bCs/>
      <w:i/>
      <w:iCs/>
      <w:color w:val="4F81BD" w:themeColor="accent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9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a113\Desktop\Template2.dotx%20-%20Shortcu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9B85C2-78C6-49CF-B5EB-3D480E5C1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Template2.dotx - Shortcut.dotx</Template>
  <TotalTime>1237</TotalTime>
  <Pages>1</Pages>
  <Words>3158</Words>
  <Characters>18001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21117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 Chris (Mineral Resources, Clayton)</dc:creator>
  <cp:lastModifiedBy>Ryan, Chris (Mineral Resources, Clayton)</cp:lastModifiedBy>
  <cp:revision>28</cp:revision>
  <cp:lastPrinted>2023-02-03T03:13:00Z</cp:lastPrinted>
  <dcterms:created xsi:type="dcterms:W3CDTF">2015-05-07T10:32:00Z</dcterms:created>
  <dcterms:modified xsi:type="dcterms:W3CDTF">2023-02-03T03:13:00Z</dcterms:modified>
</cp:coreProperties>
</file>