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67FCD" w14:textId="3F4EC910" w:rsidR="00BF78C6" w:rsidRDefault="009A1FD9" w:rsidP="009A1FD9">
      <w:pPr>
        <w:pStyle w:val="Heading1"/>
      </w:pPr>
      <w:bookmarkStart w:id="0" w:name="_Toc210295942"/>
      <w:r>
        <w:t>Batch Wizard notes</w:t>
      </w:r>
      <w:bookmarkEnd w:id="0"/>
    </w:p>
    <w:p w14:paraId="20E90D97" w14:textId="77777777" w:rsidR="00BF6D1D" w:rsidRDefault="00BF6D1D" w:rsidP="009A1FD9">
      <w:pPr>
        <w:pStyle w:val="Heading2"/>
      </w:pPr>
      <w:bookmarkStart w:id="1" w:name="_Toc210295943"/>
      <w:r>
        <w:t>Some Goals</w:t>
      </w:r>
      <w:bookmarkEnd w:id="1"/>
    </w:p>
    <w:p w14:paraId="519E9DA6" w14:textId="6B291C10" w:rsidR="00BF6D1D" w:rsidRDefault="00BF6D1D" w:rsidP="00BF6D1D">
      <w:pPr>
        <w:pStyle w:val="ListParagraph"/>
        <w:numPr>
          <w:ilvl w:val="0"/>
          <w:numId w:val="7"/>
        </w:numPr>
      </w:pPr>
      <w:r>
        <w:t xml:space="preserve">Easier to maintain than </w:t>
      </w:r>
      <w:r w:rsidRPr="00BF6D1D">
        <w:rPr>
          <w:i/>
          <w:iCs/>
        </w:rPr>
        <w:t>Batch Sort</w:t>
      </w:r>
      <w:r>
        <w:t xml:space="preserve">, which is a bit </w:t>
      </w:r>
      <w:r w:rsidRPr="00BF6D1D">
        <w:rPr>
          <w:i/>
          <w:iCs/>
        </w:rPr>
        <w:t>ad hoc</w:t>
      </w:r>
      <w:r>
        <w:t xml:space="preserve"> and messy.</w:t>
      </w:r>
    </w:p>
    <w:p w14:paraId="197A581A" w14:textId="5C3F13FC" w:rsidR="00BF6D1D" w:rsidRDefault="00BF6D1D" w:rsidP="00BF6D1D">
      <w:pPr>
        <w:pStyle w:val="ListParagraph"/>
        <w:numPr>
          <w:ilvl w:val="0"/>
          <w:numId w:val="7"/>
        </w:numPr>
      </w:pPr>
      <w:r>
        <w:t>Easier to add more functionality, perhaps using the Wizard tabs</w:t>
      </w:r>
      <w:r w:rsidR="00ED29C9">
        <w:t xml:space="preserve"> approach</w:t>
      </w:r>
      <w:r>
        <w:t>.</w:t>
      </w:r>
    </w:p>
    <w:p w14:paraId="354DD8A9" w14:textId="4655CA34" w:rsidR="00BF6D1D" w:rsidRDefault="00BF6D1D" w:rsidP="00BF6D1D">
      <w:pPr>
        <w:pStyle w:val="ListParagraph"/>
        <w:numPr>
          <w:ilvl w:val="1"/>
          <w:numId w:val="7"/>
        </w:numPr>
      </w:pPr>
      <w:r>
        <w:t>What about making external workflow execution easier?</w:t>
      </w:r>
    </w:p>
    <w:p w14:paraId="3D1AC513" w14:textId="50811D57" w:rsidR="00ED29C9" w:rsidRDefault="00ED29C9" w:rsidP="00BF6D1D">
      <w:pPr>
        <w:pStyle w:val="ListParagraph"/>
        <w:numPr>
          <w:ilvl w:val="1"/>
          <w:numId w:val="7"/>
        </w:numPr>
      </w:pPr>
      <w:r>
        <w:t>Add more processing options (e.g. for Laminography)</w:t>
      </w:r>
    </w:p>
    <w:p w14:paraId="02F2EDA5" w14:textId="7B66F8FB" w:rsidR="0058425F" w:rsidRDefault="0058425F" w:rsidP="00BF6D1D">
      <w:pPr>
        <w:pStyle w:val="ListParagraph"/>
        <w:numPr>
          <w:ilvl w:val="1"/>
          <w:numId w:val="7"/>
        </w:numPr>
      </w:pPr>
      <w:r>
        <w:t>Just added as steps in linked list</w:t>
      </w:r>
    </w:p>
    <w:p w14:paraId="3428B3CB" w14:textId="224D76E3" w:rsidR="00BF6D1D" w:rsidRDefault="00BF6D1D" w:rsidP="00BF6D1D">
      <w:pPr>
        <w:pStyle w:val="ListParagraph"/>
        <w:numPr>
          <w:ilvl w:val="0"/>
          <w:numId w:val="7"/>
        </w:numPr>
      </w:pPr>
      <w:r>
        <w:t>Ideas:</w:t>
      </w:r>
    </w:p>
    <w:p w14:paraId="168D4A55" w14:textId="73742D30" w:rsidR="00BF6D1D" w:rsidRDefault="00BF6D1D" w:rsidP="00BF6D1D">
      <w:pPr>
        <w:pStyle w:val="ListParagraph"/>
        <w:numPr>
          <w:ilvl w:val="1"/>
          <w:numId w:val="7"/>
        </w:numPr>
      </w:pPr>
      <w:r>
        <w:t>Integrate missing processing, e.g. multi-parameter ones (e.g. shift X odd -2).</w:t>
      </w:r>
    </w:p>
    <w:p w14:paraId="2C56F87A" w14:textId="6FEEF72B" w:rsidR="00ED29C9" w:rsidRDefault="00ED29C9" w:rsidP="00ED29C9">
      <w:pPr>
        <w:pStyle w:val="ListParagraph"/>
        <w:numPr>
          <w:ilvl w:val="2"/>
          <w:numId w:val="7"/>
        </w:numPr>
      </w:pPr>
      <w:r>
        <w:t>Will need these added to other windows/functions</w:t>
      </w:r>
    </w:p>
    <w:p w14:paraId="6C296A3E" w14:textId="280FF971" w:rsidR="00BF6D1D" w:rsidRDefault="00BF6D1D" w:rsidP="00BF6D1D">
      <w:pPr>
        <w:pStyle w:val="ListParagraph"/>
        <w:numPr>
          <w:ilvl w:val="1"/>
          <w:numId w:val="7"/>
        </w:numPr>
      </w:pPr>
      <w:r>
        <w:t>Add an output table with stats (e.g. errors, processed, clipped, time on a new tab).</w:t>
      </w:r>
    </w:p>
    <w:p w14:paraId="379B0497" w14:textId="2080A349" w:rsidR="00660A01" w:rsidRDefault="00660A01" w:rsidP="00660A01">
      <w:pPr>
        <w:pStyle w:val="ListParagraph"/>
        <w:numPr>
          <w:ilvl w:val="2"/>
          <w:numId w:val="7"/>
        </w:numPr>
      </w:pPr>
      <w:r>
        <w:t xml:space="preserve">Start with similar table to Batch Sort, add </w:t>
      </w:r>
      <w:r w:rsidR="00ED29C9">
        <w:t>another table/tab later</w:t>
      </w:r>
    </w:p>
    <w:p w14:paraId="33AE7BFD" w14:textId="354B874E" w:rsidR="00BF6D1D" w:rsidRDefault="00BF6D1D" w:rsidP="00BF6D1D">
      <w:pPr>
        <w:pStyle w:val="ListParagraph"/>
        <w:numPr>
          <w:ilvl w:val="1"/>
          <w:numId w:val="7"/>
        </w:numPr>
      </w:pPr>
      <w:r>
        <w:t>Add setup tab to start: device, DAI template, …</w:t>
      </w:r>
    </w:p>
    <w:p w14:paraId="143781ED" w14:textId="4E27258D" w:rsidR="00ED29C9" w:rsidRDefault="00ED29C9" w:rsidP="00ED29C9">
      <w:pPr>
        <w:pStyle w:val="ListParagraph"/>
        <w:numPr>
          <w:ilvl w:val="2"/>
          <w:numId w:val="7"/>
        </w:numPr>
      </w:pPr>
      <w:r>
        <w:t xml:space="preserve">Second tab shows table, as in </w:t>
      </w:r>
      <w:r w:rsidRPr="00ED29C9">
        <w:rPr>
          <w:i/>
          <w:iCs/>
        </w:rPr>
        <w:t>Batch Sort</w:t>
      </w:r>
      <w:r>
        <w:t>.</w:t>
      </w:r>
    </w:p>
    <w:p w14:paraId="0CFEFE4F" w14:textId="17C2F0A3" w:rsidR="002C54AF" w:rsidRDefault="002C54AF" w:rsidP="002C54AF">
      <w:pPr>
        <w:pStyle w:val="ListParagraph"/>
        <w:numPr>
          <w:ilvl w:val="0"/>
          <w:numId w:val="7"/>
        </w:numPr>
      </w:pPr>
      <w:r>
        <w:t>Mods needed:</w:t>
      </w:r>
    </w:p>
    <w:p w14:paraId="1E999CDA" w14:textId="040FF3EC" w:rsidR="002C54AF" w:rsidRDefault="002C54AF" w:rsidP="00BF6D1D">
      <w:pPr>
        <w:pStyle w:val="ListParagraph"/>
        <w:numPr>
          <w:ilvl w:val="1"/>
          <w:numId w:val="7"/>
        </w:numPr>
      </w:pPr>
      <w:r>
        <w:t>Add ‘skip’</w:t>
      </w:r>
      <w:r w:rsidR="00D62B6C">
        <w:t>, ‘load’</w:t>
      </w:r>
      <w:r>
        <w:t xml:space="preserve"> option</w:t>
      </w:r>
      <w:r w:rsidR="00D62B6C">
        <w:t>s</w:t>
      </w:r>
      <w:r>
        <w:t xml:space="preserve"> to ‘sort-image’ Wizard command in </w:t>
      </w:r>
      <w:r w:rsidRPr="00D62B6C">
        <w:rPr>
          <w:i/>
          <w:iCs/>
        </w:rPr>
        <w:t>Sort EVT</w:t>
      </w:r>
      <w:r>
        <w:t>.</w:t>
      </w:r>
      <w:r w:rsidR="00660A01">
        <w:t xml:space="preserve"> Done.</w:t>
      </w:r>
    </w:p>
    <w:p w14:paraId="232A5C60" w14:textId="3BADE02E" w:rsidR="002C54AF" w:rsidRDefault="00660A01" w:rsidP="00BF6D1D">
      <w:pPr>
        <w:pStyle w:val="ListParagraph"/>
        <w:numPr>
          <w:ilvl w:val="1"/>
          <w:numId w:val="7"/>
        </w:numPr>
      </w:pPr>
      <w:r>
        <w:t xml:space="preserve">Add .skip=1 and .load=1 to </w:t>
      </w:r>
      <w:r w:rsidRPr="00660A01">
        <w:rPr>
          <w:i/>
          <w:iCs/>
        </w:rPr>
        <w:t>Standards Wizard</w:t>
      </w:r>
      <w:r>
        <w:t xml:space="preserve"> command struct. Done.</w:t>
      </w:r>
    </w:p>
    <w:p w14:paraId="7439F784" w14:textId="12BB65F5" w:rsidR="00ED29C9" w:rsidRDefault="00ED29C9" w:rsidP="00ED29C9">
      <w:pPr>
        <w:pStyle w:val="ListParagraph"/>
        <w:numPr>
          <w:ilvl w:val="0"/>
          <w:numId w:val="7"/>
        </w:numPr>
      </w:pPr>
      <w:r>
        <w:t>Problems</w:t>
      </w:r>
    </w:p>
    <w:p w14:paraId="3BE6AAD4" w14:textId="0592E686" w:rsidR="00ED29C9" w:rsidRDefault="00ED29C9" w:rsidP="00BF6D1D">
      <w:pPr>
        <w:pStyle w:val="ListParagraph"/>
        <w:numPr>
          <w:ilvl w:val="1"/>
          <w:numId w:val="7"/>
        </w:numPr>
      </w:pPr>
      <w:r>
        <w:t>‘call_procedure’ approach for processing operations is limited by just one ‘args1’.</w:t>
      </w:r>
    </w:p>
    <w:p w14:paraId="43319E4C" w14:textId="2AF03E06" w:rsidR="00ED29C9" w:rsidRDefault="00ED29C9" w:rsidP="00BF6D1D">
      <w:pPr>
        <w:pStyle w:val="ListParagraph"/>
        <w:numPr>
          <w:ilvl w:val="1"/>
          <w:numId w:val="7"/>
        </w:numPr>
      </w:pPr>
      <w:r>
        <w:t xml:space="preserve">All functions then only allow 1 arg and no </w:t>
      </w:r>
      <w:r w:rsidR="00940F69">
        <w:t>specific</w:t>
      </w:r>
      <w:r>
        <w:t xml:space="preserve"> </w:t>
      </w:r>
      <w:r w:rsidR="00940F69">
        <w:t>keywords</w:t>
      </w:r>
      <w:r>
        <w:t xml:space="preserve"> (e.g. ‘/x’).</w:t>
      </w:r>
    </w:p>
    <w:p w14:paraId="61708061" w14:textId="77777777" w:rsidR="00940F69" w:rsidRDefault="00940F69" w:rsidP="00BF6D1D">
      <w:pPr>
        <w:pStyle w:val="ListParagraph"/>
        <w:numPr>
          <w:ilvl w:val="1"/>
          <w:numId w:val="7"/>
        </w:numPr>
      </w:pPr>
      <w:r>
        <w:t xml:space="preserve">To extend this would need </w:t>
      </w:r>
      <w:r w:rsidRPr="00940F69">
        <w:rPr>
          <w:b/>
          <w:bCs/>
        </w:rPr>
        <w:t>modifying ALL existing functions</w:t>
      </w:r>
      <w:r>
        <w:t xml:space="preserve">. </w:t>
      </w:r>
    </w:p>
    <w:p w14:paraId="21B9130A" w14:textId="62B66128" w:rsidR="00940F69" w:rsidRDefault="00940F69" w:rsidP="00AB1AAF">
      <w:pPr>
        <w:pStyle w:val="ListParagraph"/>
        <w:numPr>
          <w:ilvl w:val="2"/>
          <w:numId w:val="7"/>
        </w:numPr>
      </w:pPr>
      <w:r>
        <w:t>Or, make variants of functions to add these?</w:t>
      </w:r>
    </w:p>
    <w:p w14:paraId="47F45415" w14:textId="75FDFFDD" w:rsidR="00940F69" w:rsidRPr="00BF6D1D" w:rsidRDefault="00940F69" w:rsidP="00AB1AAF">
      <w:pPr>
        <w:pStyle w:val="ListParagraph"/>
        <w:numPr>
          <w:ilvl w:val="3"/>
          <w:numId w:val="7"/>
        </w:numPr>
      </w:pPr>
      <w:r>
        <w:t xml:space="preserve">e.g. </w:t>
      </w:r>
      <w:r w:rsidR="00AB1AAF">
        <w:t>add “</w:t>
      </w:r>
      <w:r w:rsidR="00AB1AAF" w:rsidRPr="00AB1AAF">
        <w:rPr>
          <w:b/>
          <w:bCs/>
        </w:rPr>
        <w:t>Image_Process_Shift_odd_columns</w:t>
      </w:r>
      <w:r w:rsidR="00AB1AAF">
        <w:t>”</w:t>
      </w:r>
    </w:p>
    <w:sdt>
      <w:sdtPr>
        <w:rPr>
          <w:rFonts w:ascii="Calibri" w:eastAsiaTheme="minorHAnsi" w:hAnsi="Calibri" w:cs="Times New Roman"/>
          <w:color w:val="auto"/>
          <w:sz w:val="22"/>
          <w:szCs w:val="22"/>
          <w:lang w:val="en-AU" w:eastAsia="en-AU"/>
        </w:rPr>
        <w:id w:val="418535566"/>
        <w:docPartObj>
          <w:docPartGallery w:val="Table of Contents"/>
          <w:docPartUnique/>
        </w:docPartObj>
      </w:sdtPr>
      <w:sdtEndPr>
        <w:rPr>
          <w:b/>
          <w:bCs/>
          <w:noProof/>
        </w:rPr>
      </w:sdtEndPr>
      <w:sdtContent>
        <w:p w14:paraId="2C88E3BD" w14:textId="5B87AD13" w:rsidR="009E6278" w:rsidRDefault="009E6278">
          <w:pPr>
            <w:pStyle w:val="TOCHeading"/>
          </w:pPr>
          <w:r>
            <w:t>Contents</w:t>
          </w:r>
        </w:p>
        <w:p w14:paraId="2308CA42" w14:textId="72C09034" w:rsidR="002E708B" w:rsidRDefault="009E6278">
          <w:pPr>
            <w:pStyle w:val="TOC1"/>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0295942" w:history="1">
            <w:r w:rsidR="002E708B" w:rsidRPr="00A85658">
              <w:rPr>
                <w:rStyle w:val="Hyperlink"/>
                <w:noProof/>
              </w:rPr>
              <w:t>Batch Wizard notes</w:t>
            </w:r>
            <w:r w:rsidR="002E708B">
              <w:rPr>
                <w:noProof/>
                <w:webHidden/>
              </w:rPr>
              <w:tab/>
            </w:r>
            <w:r w:rsidR="002E708B">
              <w:rPr>
                <w:noProof/>
                <w:webHidden/>
              </w:rPr>
              <w:fldChar w:fldCharType="begin"/>
            </w:r>
            <w:r w:rsidR="002E708B">
              <w:rPr>
                <w:noProof/>
                <w:webHidden/>
              </w:rPr>
              <w:instrText xml:space="preserve"> PAGEREF _Toc210295942 \h </w:instrText>
            </w:r>
            <w:r w:rsidR="002E708B">
              <w:rPr>
                <w:noProof/>
                <w:webHidden/>
              </w:rPr>
            </w:r>
            <w:r w:rsidR="002E708B">
              <w:rPr>
                <w:noProof/>
                <w:webHidden/>
              </w:rPr>
              <w:fldChar w:fldCharType="separate"/>
            </w:r>
            <w:r w:rsidR="002E708B">
              <w:rPr>
                <w:noProof/>
                <w:webHidden/>
              </w:rPr>
              <w:t>1</w:t>
            </w:r>
            <w:r w:rsidR="002E708B">
              <w:rPr>
                <w:noProof/>
                <w:webHidden/>
              </w:rPr>
              <w:fldChar w:fldCharType="end"/>
            </w:r>
          </w:hyperlink>
        </w:p>
        <w:p w14:paraId="23440CC9" w14:textId="3AF95CC6" w:rsidR="002E708B" w:rsidRDefault="002E708B">
          <w:pPr>
            <w:pStyle w:val="TOC2"/>
            <w:tabs>
              <w:tab w:val="right" w:leader="dot" w:pos="9736"/>
            </w:tabs>
            <w:rPr>
              <w:rFonts w:asciiTheme="minorHAnsi" w:eastAsiaTheme="minorEastAsia" w:hAnsiTheme="minorHAnsi" w:cstheme="minorBidi"/>
              <w:noProof/>
              <w:kern w:val="2"/>
              <w:lang w:eastAsia="en-AU"/>
              <w14:ligatures w14:val="standardContextual"/>
            </w:rPr>
          </w:pPr>
          <w:hyperlink w:anchor="_Toc210295943" w:history="1">
            <w:r w:rsidRPr="00A85658">
              <w:rPr>
                <w:rStyle w:val="Hyperlink"/>
                <w:noProof/>
              </w:rPr>
              <w:t>Some Goals</w:t>
            </w:r>
            <w:r>
              <w:rPr>
                <w:noProof/>
                <w:webHidden/>
              </w:rPr>
              <w:tab/>
            </w:r>
            <w:r>
              <w:rPr>
                <w:noProof/>
                <w:webHidden/>
              </w:rPr>
              <w:fldChar w:fldCharType="begin"/>
            </w:r>
            <w:r>
              <w:rPr>
                <w:noProof/>
                <w:webHidden/>
              </w:rPr>
              <w:instrText xml:space="preserve"> PAGEREF _Toc210295943 \h </w:instrText>
            </w:r>
            <w:r>
              <w:rPr>
                <w:noProof/>
                <w:webHidden/>
              </w:rPr>
            </w:r>
            <w:r>
              <w:rPr>
                <w:noProof/>
                <w:webHidden/>
              </w:rPr>
              <w:fldChar w:fldCharType="separate"/>
            </w:r>
            <w:r>
              <w:rPr>
                <w:noProof/>
                <w:webHidden/>
              </w:rPr>
              <w:t>1</w:t>
            </w:r>
            <w:r>
              <w:rPr>
                <w:noProof/>
                <w:webHidden/>
              </w:rPr>
              <w:fldChar w:fldCharType="end"/>
            </w:r>
          </w:hyperlink>
        </w:p>
        <w:p w14:paraId="04AB4773" w14:textId="544681C8" w:rsidR="002E708B" w:rsidRDefault="002E708B">
          <w:pPr>
            <w:pStyle w:val="TOC2"/>
            <w:tabs>
              <w:tab w:val="right" w:leader="dot" w:pos="9736"/>
            </w:tabs>
            <w:rPr>
              <w:rFonts w:asciiTheme="minorHAnsi" w:eastAsiaTheme="minorEastAsia" w:hAnsiTheme="minorHAnsi" w:cstheme="minorBidi"/>
              <w:noProof/>
              <w:kern w:val="2"/>
              <w:lang w:eastAsia="en-AU"/>
              <w14:ligatures w14:val="standardContextual"/>
            </w:rPr>
          </w:pPr>
          <w:hyperlink w:anchor="_Toc210295944" w:history="1">
            <w:r w:rsidRPr="00A85658">
              <w:rPr>
                <w:rStyle w:val="Hyperlink"/>
                <w:noProof/>
              </w:rPr>
              <w:t>Background</w:t>
            </w:r>
            <w:r>
              <w:rPr>
                <w:noProof/>
                <w:webHidden/>
              </w:rPr>
              <w:tab/>
            </w:r>
            <w:r>
              <w:rPr>
                <w:noProof/>
                <w:webHidden/>
              </w:rPr>
              <w:fldChar w:fldCharType="begin"/>
            </w:r>
            <w:r>
              <w:rPr>
                <w:noProof/>
                <w:webHidden/>
              </w:rPr>
              <w:instrText xml:space="preserve"> PAGEREF _Toc210295944 \h </w:instrText>
            </w:r>
            <w:r>
              <w:rPr>
                <w:noProof/>
                <w:webHidden/>
              </w:rPr>
            </w:r>
            <w:r>
              <w:rPr>
                <w:noProof/>
                <w:webHidden/>
              </w:rPr>
              <w:fldChar w:fldCharType="separate"/>
            </w:r>
            <w:r>
              <w:rPr>
                <w:noProof/>
                <w:webHidden/>
              </w:rPr>
              <w:t>1</w:t>
            </w:r>
            <w:r>
              <w:rPr>
                <w:noProof/>
                <w:webHidden/>
              </w:rPr>
              <w:fldChar w:fldCharType="end"/>
            </w:r>
          </w:hyperlink>
        </w:p>
        <w:p w14:paraId="39E0C4BE" w14:textId="4C24D04D" w:rsidR="002E708B" w:rsidRDefault="002E708B">
          <w:pPr>
            <w:pStyle w:val="TOC3"/>
            <w:rPr>
              <w:rFonts w:asciiTheme="minorHAnsi" w:eastAsiaTheme="minorEastAsia" w:hAnsiTheme="minorHAnsi" w:cstheme="minorBidi"/>
              <w:noProof/>
              <w:kern w:val="2"/>
              <w:lang w:eastAsia="en-AU"/>
              <w14:ligatures w14:val="standardContextual"/>
            </w:rPr>
          </w:pPr>
          <w:hyperlink w:anchor="_Toc210295945" w:history="1">
            <w:r w:rsidRPr="00A85658">
              <w:rPr>
                <w:rStyle w:val="Hyperlink"/>
                <w:noProof/>
              </w:rPr>
              <w:t>Filter processing</w:t>
            </w:r>
            <w:r>
              <w:rPr>
                <w:noProof/>
                <w:webHidden/>
              </w:rPr>
              <w:tab/>
            </w:r>
            <w:r>
              <w:rPr>
                <w:noProof/>
                <w:webHidden/>
              </w:rPr>
              <w:fldChar w:fldCharType="begin"/>
            </w:r>
            <w:r>
              <w:rPr>
                <w:noProof/>
                <w:webHidden/>
              </w:rPr>
              <w:instrText xml:space="preserve"> PAGEREF _Toc210295945 \h </w:instrText>
            </w:r>
            <w:r>
              <w:rPr>
                <w:noProof/>
                <w:webHidden/>
              </w:rPr>
            </w:r>
            <w:r>
              <w:rPr>
                <w:noProof/>
                <w:webHidden/>
              </w:rPr>
              <w:fldChar w:fldCharType="separate"/>
            </w:r>
            <w:r>
              <w:rPr>
                <w:noProof/>
                <w:webHidden/>
              </w:rPr>
              <w:t>1</w:t>
            </w:r>
            <w:r>
              <w:rPr>
                <w:noProof/>
                <w:webHidden/>
              </w:rPr>
              <w:fldChar w:fldCharType="end"/>
            </w:r>
          </w:hyperlink>
        </w:p>
        <w:p w14:paraId="7EE88F2D" w14:textId="378D6B9B" w:rsidR="002E708B" w:rsidRDefault="002E708B">
          <w:pPr>
            <w:pStyle w:val="TOC3"/>
            <w:rPr>
              <w:rFonts w:asciiTheme="minorHAnsi" w:eastAsiaTheme="minorEastAsia" w:hAnsiTheme="minorHAnsi" w:cstheme="minorBidi"/>
              <w:noProof/>
              <w:kern w:val="2"/>
              <w:lang w:eastAsia="en-AU"/>
              <w14:ligatures w14:val="standardContextual"/>
            </w:rPr>
          </w:pPr>
          <w:hyperlink w:anchor="_Toc210295946" w:history="1">
            <w:r w:rsidRPr="00A85658">
              <w:rPr>
                <w:rStyle w:val="Hyperlink"/>
                <w:noProof/>
              </w:rPr>
              <w:t>Plugin processing</w:t>
            </w:r>
            <w:r>
              <w:rPr>
                <w:noProof/>
                <w:webHidden/>
              </w:rPr>
              <w:tab/>
            </w:r>
            <w:r>
              <w:rPr>
                <w:noProof/>
                <w:webHidden/>
              </w:rPr>
              <w:fldChar w:fldCharType="begin"/>
            </w:r>
            <w:r>
              <w:rPr>
                <w:noProof/>
                <w:webHidden/>
              </w:rPr>
              <w:instrText xml:space="preserve"> PAGEREF _Toc210295946 \h </w:instrText>
            </w:r>
            <w:r>
              <w:rPr>
                <w:noProof/>
                <w:webHidden/>
              </w:rPr>
            </w:r>
            <w:r>
              <w:rPr>
                <w:noProof/>
                <w:webHidden/>
              </w:rPr>
              <w:fldChar w:fldCharType="separate"/>
            </w:r>
            <w:r>
              <w:rPr>
                <w:noProof/>
                <w:webHidden/>
              </w:rPr>
              <w:t>2</w:t>
            </w:r>
            <w:r>
              <w:rPr>
                <w:noProof/>
                <w:webHidden/>
              </w:rPr>
              <w:fldChar w:fldCharType="end"/>
            </w:r>
          </w:hyperlink>
        </w:p>
        <w:p w14:paraId="3AC9AF9A" w14:textId="2DD1A31B" w:rsidR="002E708B" w:rsidRDefault="002E708B">
          <w:pPr>
            <w:pStyle w:val="TOC3"/>
            <w:rPr>
              <w:rFonts w:asciiTheme="minorHAnsi" w:eastAsiaTheme="minorEastAsia" w:hAnsiTheme="minorHAnsi" w:cstheme="minorBidi"/>
              <w:noProof/>
              <w:kern w:val="2"/>
              <w:lang w:eastAsia="en-AU"/>
              <w14:ligatures w14:val="standardContextual"/>
            </w:rPr>
          </w:pPr>
          <w:hyperlink w:anchor="_Toc210295947" w:history="1">
            <w:r w:rsidRPr="00A85658">
              <w:rPr>
                <w:rStyle w:val="Hyperlink"/>
                <w:noProof/>
              </w:rPr>
              <w:t>Batch Sort</w:t>
            </w:r>
            <w:r>
              <w:rPr>
                <w:noProof/>
                <w:webHidden/>
              </w:rPr>
              <w:tab/>
            </w:r>
            <w:r>
              <w:rPr>
                <w:noProof/>
                <w:webHidden/>
              </w:rPr>
              <w:fldChar w:fldCharType="begin"/>
            </w:r>
            <w:r>
              <w:rPr>
                <w:noProof/>
                <w:webHidden/>
              </w:rPr>
              <w:instrText xml:space="preserve"> PAGEREF _Toc210295947 \h </w:instrText>
            </w:r>
            <w:r>
              <w:rPr>
                <w:noProof/>
                <w:webHidden/>
              </w:rPr>
            </w:r>
            <w:r>
              <w:rPr>
                <w:noProof/>
                <w:webHidden/>
              </w:rPr>
              <w:fldChar w:fldCharType="separate"/>
            </w:r>
            <w:r>
              <w:rPr>
                <w:noProof/>
                <w:webHidden/>
              </w:rPr>
              <w:t>3</w:t>
            </w:r>
            <w:r>
              <w:rPr>
                <w:noProof/>
                <w:webHidden/>
              </w:rPr>
              <w:fldChar w:fldCharType="end"/>
            </w:r>
          </w:hyperlink>
        </w:p>
        <w:p w14:paraId="66628354" w14:textId="4D7086E6" w:rsidR="002E708B" w:rsidRDefault="002E708B">
          <w:pPr>
            <w:pStyle w:val="TOC3"/>
            <w:rPr>
              <w:rFonts w:asciiTheme="minorHAnsi" w:eastAsiaTheme="minorEastAsia" w:hAnsiTheme="minorHAnsi" w:cstheme="minorBidi"/>
              <w:noProof/>
              <w:kern w:val="2"/>
              <w:lang w:eastAsia="en-AU"/>
              <w14:ligatures w14:val="standardContextual"/>
            </w:rPr>
          </w:pPr>
          <w:hyperlink w:anchor="_Toc210295948" w:history="1">
            <w:r w:rsidRPr="00A85658">
              <w:rPr>
                <w:rStyle w:val="Hyperlink"/>
                <w:noProof/>
              </w:rPr>
              <w:t>Wizard processing</w:t>
            </w:r>
            <w:r>
              <w:rPr>
                <w:noProof/>
                <w:webHidden/>
              </w:rPr>
              <w:tab/>
            </w:r>
            <w:r>
              <w:rPr>
                <w:noProof/>
                <w:webHidden/>
              </w:rPr>
              <w:fldChar w:fldCharType="begin"/>
            </w:r>
            <w:r>
              <w:rPr>
                <w:noProof/>
                <w:webHidden/>
              </w:rPr>
              <w:instrText xml:space="preserve"> PAGEREF _Toc210295948 \h </w:instrText>
            </w:r>
            <w:r>
              <w:rPr>
                <w:noProof/>
                <w:webHidden/>
              </w:rPr>
            </w:r>
            <w:r>
              <w:rPr>
                <w:noProof/>
                <w:webHidden/>
              </w:rPr>
              <w:fldChar w:fldCharType="separate"/>
            </w:r>
            <w:r>
              <w:rPr>
                <w:noProof/>
                <w:webHidden/>
              </w:rPr>
              <w:t>6</w:t>
            </w:r>
            <w:r>
              <w:rPr>
                <w:noProof/>
                <w:webHidden/>
              </w:rPr>
              <w:fldChar w:fldCharType="end"/>
            </w:r>
          </w:hyperlink>
        </w:p>
        <w:p w14:paraId="6C552C4B" w14:textId="5DE6DCDA" w:rsidR="002E708B" w:rsidRDefault="002E708B">
          <w:pPr>
            <w:pStyle w:val="TOC2"/>
            <w:tabs>
              <w:tab w:val="right" w:leader="dot" w:pos="9736"/>
            </w:tabs>
            <w:rPr>
              <w:rFonts w:asciiTheme="minorHAnsi" w:eastAsiaTheme="minorEastAsia" w:hAnsiTheme="minorHAnsi" w:cstheme="minorBidi"/>
              <w:noProof/>
              <w:kern w:val="2"/>
              <w:lang w:eastAsia="en-AU"/>
              <w14:ligatures w14:val="standardContextual"/>
            </w:rPr>
          </w:pPr>
          <w:hyperlink w:anchor="_Toc210295949" w:history="1">
            <w:r w:rsidRPr="00A85658">
              <w:rPr>
                <w:rStyle w:val="Hyperlink"/>
                <w:noProof/>
              </w:rPr>
              <w:t>Wizard Batch</w:t>
            </w:r>
            <w:r>
              <w:rPr>
                <w:noProof/>
                <w:webHidden/>
              </w:rPr>
              <w:tab/>
            </w:r>
            <w:r>
              <w:rPr>
                <w:noProof/>
                <w:webHidden/>
              </w:rPr>
              <w:fldChar w:fldCharType="begin"/>
            </w:r>
            <w:r>
              <w:rPr>
                <w:noProof/>
                <w:webHidden/>
              </w:rPr>
              <w:instrText xml:space="preserve"> PAGEREF _Toc210295949 \h </w:instrText>
            </w:r>
            <w:r>
              <w:rPr>
                <w:noProof/>
                <w:webHidden/>
              </w:rPr>
            </w:r>
            <w:r>
              <w:rPr>
                <w:noProof/>
                <w:webHidden/>
              </w:rPr>
              <w:fldChar w:fldCharType="separate"/>
            </w:r>
            <w:r>
              <w:rPr>
                <w:noProof/>
                <w:webHidden/>
              </w:rPr>
              <w:t>9</w:t>
            </w:r>
            <w:r>
              <w:rPr>
                <w:noProof/>
                <w:webHidden/>
              </w:rPr>
              <w:fldChar w:fldCharType="end"/>
            </w:r>
          </w:hyperlink>
        </w:p>
        <w:p w14:paraId="1A959BB6" w14:textId="1A911FFA" w:rsidR="009E6278" w:rsidRDefault="009E6278">
          <w:r>
            <w:rPr>
              <w:b/>
              <w:bCs/>
              <w:noProof/>
            </w:rPr>
            <w:fldChar w:fldCharType="end"/>
          </w:r>
        </w:p>
      </w:sdtContent>
    </w:sdt>
    <w:p w14:paraId="0A27E263" w14:textId="659B93D9" w:rsidR="009A1FD9" w:rsidRDefault="009A1FD9" w:rsidP="009A1FD9">
      <w:pPr>
        <w:pStyle w:val="Heading2"/>
      </w:pPr>
      <w:bookmarkStart w:id="2" w:name="_Toc210295944"/>
      <w:r>
        <w:t>Background</w:t>
      </w:r>
      <w:bookmarkEnd w:id="2"/>
    </w:p>
    <w:p w14:paraId="11756369" w14:textId="6E9F238B" w:rsidR="009A1FD9" w:rsidRDefault="009A1FD9" w:rsidP="00BF78C6">
      <w:r>
        <w:t xml:space="preserve">Before thinking about </w:t>
      </w:r>
      <w:r w:rsidR="00B27F7C">
        <w:t xml:space="preserve">making a </w:t>
      </w:r>
      <w:r w:rsidR="00387A13" w:rsidRPr="00387A13">
        <w:rPr>
          <w:i/>
          <w:iCs/>
        </w:rPr>
        <w:t xml:space="preserve">Batch </w:t>
      </w:r>
      <w:r w:rsidR="00B27F7C" w:rsidRPr="00387A13">
        <w:rPr>
          <w:i/>
          <w:iCs/>
        </w:rPr>
        <w:t>Wizard</w:t>
      </w:r>
      <w:r w:rsidR="00B27F7C">
        <w:t xml:space="preserve"> to replace </w:t>
      </w:r>
      <w:r w:rsidR="00B27F7C" w:rsidRPr="00387A13">
        <w:rPr>
          <w:i/>
          <w:iCs/>
        </w:rPr>
        <w:t>Batch</w:t>
      </w:r>
      <w:r w:rsidR="00387A13" w:rsidRPr="00387A13">
        <w:rPr>
          <w:i/>
          <w:iCs/>
        </w:rPr>
        <w:t xml:space="preserve"> </w:t>
      </w:r>
      <w:r w:rsidR="00B27F7C" w:rsidRPr="00387A13">
        <w:rPr>
          <w:i/>
          <w:iCs/>
        </w:rPr>
        <w:t>Sort</w:t>
      </w:r>
      <w:r>
        <w:t>, document the various mechanisms involved for digital filters, batch-sort looping and the Wizard mechanisms for control and looping.</w:t>
      </w:r>
    </w:p>
    <w:p w14:paraId="772328B8" w14:textId="2C4473D6" w:rsidR="009A1FD9" w:rsidRDefault="009A1FD9" w:rsidP="009A1FD9">
      <w:pPr>
        <w:pStyle w:val="Heading3"/>
      </w:pPr>
      <w:bookmarkStart w:id="3" w:name="_Toc210295945"/>
      <w:r>
        <w:t>Filter processing</w:t>
      </w:r>
      <w:bookmarkEnd w:id="3"/>
    </w:p>
    <w:p w14:paraId="39EDF2FA" w14:textId="5F7413EB" w:rsidR="009A1FD9" w:rsidRDefault="009A1FD9" w:rsidP="009A1FD9">
      <w:pPr>
        <w:pStyle w:val="Heading4"/>
      </w:pPr>
      <w:r>
        <w:t>From menu</w:t>
      </w:r>
    </w:p>
    <w:p w14:paraId="0BB05AA4" w14:textId="7F69BAD6" w:rsidR="009A1FD9" w:rsidRDefault="009A1FD9" w:rsidP="00BF78C6">
      <w:r>
        <w:t>Simple cases have this form, e.g. “</w:t>
      </w:r>
      <w:r w:rsidRPr="009A1FD9">
        <w:rPr>
          <w:b/>
          <w:bCs/>
        </w:rPr>
        <w:t>Gaussian_Menu-1.5</w:t>
      </w:r>
      <w:r>
        <w:t>” calls a function “</w:t>
      </w:r>
      <w:r w:rsidRPr="009A1FD9">
        <w:rPr>
          <w:b/>
          <w:bCs/>
        </w:rPr>
        <w:t>Image_Process_Gaussian, Event, 1.5</w:t>
      </w:r>
      <w:r>
        <w:t>”. It has a single argument, the smoothing width. These can be added easily to the Process list (image Process popup).</w:t>
      </w:r>
    </w:p>
    <w:p w14:paraId="07BE77BC" w14:textId="77777777" w:rsidR="009A1FD9" w:rsidRDefault="009A1FD9" w:rsidP="00BF78C6"/>
    <w:p w14:paraId="6F520040" w14:textId="0ED1D837" w:rsidR="009A1FD9" w:rsidRDefault="009A1FD9" w:rsidP="00BF78C6">
      <w:r>
        <w:t>More complex ones have more parameters (keywords, arguments), such as menu “</w:t>
      </w:r>
      <w:r w:rsidRPr="009A1FD9">
        <w:rPr>
          <w:b/>
          <w:bCs/>
        </w:rPr>
        <w:t>Shift-even+0.5</w:t>
      </w:r>
      <w:r>
        <w:t>” it calls a function like “</w:t>
      </w:r>
      <w:r w:rsidRPr="009A1FD9">
        <w:rPr>
          <w:b/>
          <w:bCs/>
        </w:rPr>
        <w:t>Image_Process_Shift_rows, Event, -0.5, /x, /even</w:t>
      </w:r>
      <w:r>
        <w:t xml:space="preserve">”. This is not on the process list </w:t>
      </w:r>
      <w:r w:rsidR="00B27F7C">
        <w:t xml:space="preserve">at present </w:t>
      </w:r>
      <w:r>
        <w:lastRenderedPageBreak/>
        <w:t>due to the need for the extra parameters (keyword x/y or even/odd).</w:t>
      </w:r>
      <w:r w:rsidR="00811CA2">
        <w:t xml:space="preserve"> Fixed this by adding extra functions, e.g. add “</w:t>
      </w:r>
      <w:r w:rsidR="00811CA2" w:rsidRPr="00AB1AAF">
        <w:rPr>
          <w:b/>
          <w:bCs/>
        </w:rPr>
        <w:t>Image_Process_Shift_odd_columns</w:t>
      </w:r>
      <w:r w:rsidR="00811CA2">
        <w:t>” to add “/Y” and “/odd”.</w:t>
      </w:r>
    </w:p>
    <w:p w14:paraId="3B8616EC" w14:textId="77777777" w:rsidR="009A1FD9" w:rsidRDefault="009A1FD9" w:rsidP="00BF78C6"/>
    <w:p w14:paraId="3C2AF49E" w14:textId="1EC0E7D3" w:rsidR="009A1FD9" w:rsidRDefault="009A1FD9" w:rsidP="009A1FD9">
      <w:pPr>
        <w:pStyle w:val="Heading4"/>
      </w:pPr>
      <w:r>
        <w:t>From process list</w:t>
      </w:r>
    </w:p>
    <w:p w14:paraId="7C097699" w14:textId="23B21C3A" w:rsidR="009A1FD9" w:rsidRDefault="009A1FD9" w:rsidP="00BF78C6">
      <w:r>
        <w:t>Clicks on the list generate events of uname “</w:t>
      </w:r>
      <w:r w:rsidRPr="009A1FD9">
        <w:rPr>
          <w:b/>
          <w:bCs/>
        </w:rPr>
        <w:t>Image_Process_List</w:t>
      </w:r>
      <w:r>
        <w:t>”, which</w:t>
      </w:r>
      <w:r w:rsidRPr="009A1FD9">
        <w:t xml:space="preserve"> </w:t>
      </w:r>
      <w:r>
        <w:t>call “</w:t>
      </w:r>
      <w:r w:rsidRPr="009A1FD9">
        <w:rPr>
          <w:b/>
          <w:bCs/>
        </w:rPr>
        <w:t>OnSelect_Image_Process, Event</w:t>
      </w:r>
      <w:r>
        <w:t>” with no other arguments. In “</w:t>
      </w:r>
      <w:r w:rsidRPr="009A1FD9">
        <w:rPr>
          <w:b/>
          <w:bCs/>
        </w:rPr>
        <w:t>OnSelect_Image_Process</w:t>
      </w:r>
      <w:r>
        <w:t>”, it builds a pointer (*pstate).p of this form and passes it on to ‘image_event’ as a Notify event:</w:t>
      </w:r>
    </w:p>
    <w:p w14:paraId="527C84BE" w14:textId="77777777" w:rsidR="009A1FD9" w:rsidRDefault="009A1FD9" w:rsidP="00BF78C6"/>
    <w:p w14:paraId="40AA336B" w14:textId="77777777" w:rsidR="009A1FD9" w:rsidRPr="009A1FD9" w:rsidRDefault="009A1FD9" w:rsidP="00742286">
      <w:pPr>
        <w:ind w:firstLine="720"/>
      </w:pPr>
      <w:r w:rsidRPr="009A1FD9">
        <w:t>(*pstate).</w:t>
      </w:r>
      <w:r w:rsidRPr="009A1FD9">
        <w:rPr>
          <w:i/>
          <w:iCs/>
        </w:rPr>
        <w:t>p</w:t>
      </w:r>
      <w:r w:rsidRPr="009A1FD9">
        <w:t xml:space="preserve"> = </w:t>
      </w:r>
      <w:r w:rsidRPr="009A1FD9">
        <w:rPr>
          <w:b/>
          <w:bCs/>
        </w:rPr>
        <w:t>ptr_new</w:t>
      </w:r>
      <w:r w:rsidRPr="009A1FD9">
        <w:t>( {  $</w:t>
      </w:r>
    </w:p>
    <w:p w14:paraId="5C8362AA" w14:textId="3E95E053" w:rsidR="009A1FD9" w:rsidRPr="009A1FD9" w:rsidRDefault="009A1FD9" w:rsidP="009A1FD9">
      <w:r w:rsidRPr="009A1FD9">
        <w:tab/>
      </w:r>
      <w:r w:rsidRPr="009A1FD9">
        <w:tab/>
      </w:r>
      <w:r w:rsidRPr="009A1FD9">
        <w:rPr>
          <w:i/>
          <w:iCs/>
        </w:rPr>
        <w:t>name</w:t>
      </w:r>
      <w:r w:rsidRPr="009A1FD9">
        <w:t xml:space="preserve">: </w:t>
      </w:r>
      <w:r w:rsidRPr="009A1FD9">
        <w:tab/>
      </w:r>
      <w:r w:rsidRPr="009A1FD9">
        <w:tab/>
        <w:t>'Process', $</w:t>
      </w:r>
    </w:p>
    <w:p w14:paraId="376D08F2" w14:textId="1F873877" w:rsidR="009A1FD9" w:rsidRPr="009A1FD9" w:rsidRDefault="009A1FD9" w:rsidP="009A1FD9">
      <w:r w:rsidRPr="009A1FD9">
        <w:tab/>
      </w:r>
      <w:r w:rsidRPr="009A1FD9">
        <w:tab/>
      </w:r>
      <w:r w:rsidRPr="009A1FD9">
        <w:rPr>
          <w:i/>
          <w:iCs/>
        </w:rPr>
        <w:t>mode</w:t>
      </w:r>
      <w:r w:rsidRPr="009A1FD9">
        <w:t>:</w:t>
      </w:r>
      <w:r w:rsidRPr="009A1FD9">
        <w:tab/>
      </w:r>
      <w:r w:rsidRPr="009A1FD9">
        <w:tab/>
      </w:r>
      <w:r w:rsidRPr="009A1FD9">
        <w:rPr>
          <w:b/>
          <w:bCs/>
        </w:rPr>
        <w:t>0</w:t>
      </w:r>
      <w:r w:rsidRPr="009A1FD9">
        <w:t>, $</w:t>
      </w:r>
      <w:r w:rsidRPr="009A1FD9">
        <w:tab/>
      </w:r>
      <w:r w:rsidRPr="009A1FD9">
        <w:tab/>
      </w:r>
      <w:r w:rsidRPr="009A1FD9">
        <w:tab/>
      </w:r>
      <w:r w:rsidRPr="009A1FD9">
        <w:tab/>
      </w:r>
      <w:r w:rsidRPr="009A1FD9">
        <w:tab/>
      </w:r>
      <w:r w:rsidRPr="009A1FD9">
        <w:tab/>
        <w:t>; use current image</w:t>
      </w:r>
    </w:p>
    <w:p w14:paraId="6CFD090C" w14:textId="5AB31445" w:rsidR="009A1FD9" w:rsidRPr="009A1FD9" w:rsidRDefault="009A1FD9" w:rsidP="009A1FD9">
      <w:r w:rsidRPr="009A1FD9">
        <w:tab/>
      </w:r>
      <w:r w:rsidRPr="009A1FD9">
        <w:tab/>
      </w:r>
      <w:r w:rsidRPr="009A1FD9">
        <w:rPr>
          <w:i/>
          <w:iCs/>
        </w:rPr>
        <w:t>operation</w:t>
      </w:r>
      <w:r w:rsidRPr="009A1FD9">
        <w:t>:</w:t>
      </w:r>
      <w:r w:rsidRPr="009A1FD9">
        <w:tab/>
        <w:t>uv.</w:t>
      </w:r>
      <w:r w:rsidRPr="009A1FD9">
        <w:rPr>
          <w:i/>
          <w:iCs/>
        </w:rPr>
        <w:t>routine</w:t>
      </w:r>
      <w:r w:rsidRPr="009A1FD9">
        <w:t>[event.</w:t>
      </w:r>
      <w:r w:rsidRPr="009A1FD9">
        <w:rPr>
          <w:i/>
          <w:iCs/>
        </w:rPr>
        <w:t>index</w:t>
      </w:r>
      <w:r w:rsidRPr="009A1FD9">
        <w:t>], $</w:t>
      </w:r>
    </w:p>
    <w:p w14:paraId="42510918" w14:textId="3E2022AD" w:rsidR="009A1FD9" w:rsidRPr="009A1FD9" w:rsidRDefault="009A1FD9" w:rsidP="009A1FD9">
      <w:r w:rsidRPr="009A1FD9">
        <w:tab/>
      </w:r>
      <w:r w:rsidRPr="009A1FD9">
        <w:tab/>
      </w:r>
      <w:r w:rsidRPr="009A1FD9">
        <w:rPr>
          <w:i/>
          <w:iCs/>
        </w:rPr>
        <w:t>arg1</w:t>
      </w:r>
      <w:r w:rsidRPr="009A1FD9">
        <w:t>:</w:t>
      </w:r>
      <w:r w:rsidRPr="009A1FD9">
        <w:tab/>
      </w:r>
      <w:r w:rsidRPr="009A1FD9">
        <w:tab/>
        <w:t>uv.</w:t>
      </w:r>
      <w:r w:rsidRPr="009A1FD9">
        <w:rPr>
          <w:i/>
          <w:iCs/>
        </w:rPr>
        <w:t>arg</w:t>
      </w:r>
      <w:r w:rsidRPr="009A1FD9">
        <w:t>[event.</w:t>
      </w:r>
      <w:r w:rsidRPr="009A1FD9">
        <w:rPr>
          <w:i/>
          <w:iCs/>
        </w:rPr>
        <w:t>index</w:t>
      </w:r>
      <w:r w:rsidRPr="009A1FD9">
        <w:t>] }, /no_copy)</w:t>
      </w:r>
    </w:p>
    <w:p w14:paraId="39D6C1C0" w14:textId="77777777" w:rsidR="009A1FD9" w:rsidRPr="009A1FD9" w:rsidRDefault="009A1FD9" w:rsidP="009A1FD9"/>
    <w:p w14:paraId="7ED3A907" w14:textId="77777777" w:rsidR="009A1FD9" w:rsidRPr="009A1FD9" w:rsidRDefault="009A1FD9" w:rsidP="00742286">
      <w:pPr>
        <w:ind w:firstLine="720"/>
      </w:pPr>
      <w:r w:rsidRPr="009A1FD9">
        <w:rPr>
          <w:b/>
          <w:bCs/>
        </w:rPr>
        <w:t>notify</w:t>
      </w:r>
      <w:r w:rsidRPr="009A1FD9">
        <w:t>, 'image-process', (*pstate).</w:t>
      </w:r>
      <w:r w:rsidRPr="009A1FD9">
        <w:rPr>
          <w:i/>
          <w:iCs/>
        </w:rPr>
        <w:t>p</w:t>
      </w:r>
      <w:r w:rsidRPr="009A1FD9">
        <w:t>,  from=event.</w:t>
      </w:r>
      <w:r w:rsidRPr="009A1FD9">
        <w:rPr>
          <w:i/>
          <w:iCs/>
        </w:rPr>
        <w:t>top</w:t>
      </w:r>
    </w:p>
    <w:p w14:paraId="47E505D9" w14:textId="77777777" w:rsidR="009A1FD9" w:rsidRDefault="009A1FD9" w:rsidP="00BF78C6"/>
    <w:p w14:paraId="5E2B425E" w14:textId="69834743" w:rsidR="00742286" w:rsidRDefault="009A1FD9" w:rsidP="00BF78C6">
      <w:r>
        <w:t>In the gimage “OnNotify_image” routine, it detects the “image-process” event.tag and then</w:t>
      </w:r>
      <w:r w:rsidR="00742286">
        <w:t xml:space="preserve"> uses a case statement based on ‘ops[j]</w:t>
      </w:r>
      <w:r w:rsidR="00BF6D1D">
        <w:t>.</w:t>
      </w:r>
      <w:r w:rsidR="00742286">
        <w:t>name’. The ‘name’ in this case is “process”, which uses the name of the procedure to call in ‘ops[j].operation’ and passes a single argument ‘ops[j].arg1’. The selected image element ‘i’ is the current image ‘(pstate).image’ since the ‘mode’ was “0”.</w:t>
      </w:r>
    </w:p>
    <w:p w14:paraId="3565F2F1" w14:textId="77777777" w:rsidR="00742286" w:rsidRDefault="00742286" w:rsidP="00BF78C6"/>
    <w:p w14:paraId="5ADD54F4" w14:textId="61E834F2" w:rsidR="00742286" w:rsidRDefault="00742286" w:rsidP="00742286">
      <w:pPr>
        <w:ind w:firstLine="720"/>
      </w:pPr>
      <w:r w:rsidRPr="00742286">
        <w:t>i = (ops[j].</w:t>
      </w:r>
      <w:r w:rsidRPr="00742286">
        <w:rPr>
          <w:i/>
          <w:iCs/>
        </w:rPr>
        <w:t>mode</w:t>
      </w:r>
      <w:r w:rsidRPr="00742286">
        <w:t xml:space="preserve"> </w:t>
      </w:r>
      <w:r w:rsidRPr="00742286">
        <w:rPr>
          <w:b/>
          <w:bCs/>
        </w:rPr>
        <w:t>eq</w:t>
      </w:r>
      <w:r w:rsidRPr="00742286">
        <w:t xml:space="preserve"> </w:t>
      </w:r>
      <w:r w:rsidRPr="00742286">
        <w:rPr>
          <w:b/>
          <w:bCs/>
        </w:rPr>
        <w:t>1</w:t>
      </w:r>
      <w:r w:rsidRPr="00742286">
        <w:t>) ? ops[j].</w:t>
      </w:r>
      <w:r w:rsidRPr="00742286">
        <w:rPr>
          <w:i/>
          <w:iCs/>
        </w:rPr>
        <w:t>image</w:t>
      </w:r>
      <w:r w:rsidRPr="00742286">
        <w:t xml:space="preserve"> : (*pstate).</w:t>
      </w:r>
      <w:r w:rsidRPr="00742286">
        <w:rPr>
          <w:i/>
          <w:iCs/>
        </w:rPr>
        <w:t>image</w:t>
      </w:r>
    </w:p>
    <w:p w14:paraId="7CB2489D" w14:textId="534B01AF" w:rsidR="00742286" w:rsidRDefault="00742286" w:rsidP="00742286">
      <w:pPr>
        <w:ind w:firstLine="720"/>
      </w:pPr>
      <w:r w:rsidRPr="00742286">
        <w:rPr>
          <w:b/>
          <w:bCs/>
        </w:rPr>
        <w:t>call_procedure</w:t>
      </w:r>
      <w:r w:rsidRPr="00742286">
        <w:t>, ops[j].</w:t>
      </w:r>
      <w:r w:rsidRPr="00742286">
        <w:rPr>
          <w:i/>
          <w:iCs/>
        </w:rPr>
        <w:t>operation</w:t>
      </w:r>
      <w:r w:rsidRPr="00742286">
        <w:t>, event, ops[j].</w:t>
      </w:r>
      <w:r w:rsidRPr="00742286">
        <w:rPr>
          <w:i/>
          <w:iCs/>
        </w:rPr>
        <w:t>arg1</w:t>
      </w:r>
      <w:r w:rsidRPr="00742286">
        <w:t>, select=i, /silent</w:t>
      </w:r>
    </w:p>
    <w:p w14:paraId="6462487A" w14:textId="77777777" w:rsidR="00742286" w:rsidRDefault="00742286" w:rsidP="00BF78C6"/>
    <w:p w14:paraId="5AAA0680" w14:textId="7E1B961A" w:rsidR="00332876" w:rsidRDefault="00332876" w:rsidP="00332876">
      <w:pPr>
        <w:pStyle w:val="Heading4"/>
      </w:pPr>
      <w:r>
        <w:t>From Batch-Sort</w:t>
      </w:r>
    </w:p>
    <w:p w14:paraId="2FB21370" w14:textId="636B7133" w:rsidR="00332876" w:rsidRDefault="00332876" w:rsidP="00BF78C6">
      <w:r>
        <w:t xml:space="preserve">Filters can also be triggered from the </w:t>
      </w:r>
      <w:r w:rsidRPr="007D32BB">
        <w:rPr>
          <w:i/>
          <w:iCs/>
        </w:rPr>
        <w:t>Batch-Sort</w:t>
      </w:r>
      <w:r>
        <w:t xml:space="preserve"> window, using the template “</w:t>
      </w:r>
      <w:r w:rsidR="00801908">
        <w:t>Apply</w:t>
      </w:r>
      <w:r>
        <w:t xml:space="preserve"> Filters” approach, which uses a previous DAI file as a template of filters and corrections to apply across images. See notes below.</w:t>
      </w:r>
    </w:p>
    <w:p w14:paraId="2DE8EB3F" w14:textId="03DC1C57" w:rsidR="00742286" w:rsidRDefault="000311C8" w:rsidP="000311C8">
      <w:pPr>
        <w:pStyle w:val="Heading3"/>
      </w:pPr>
      <w:bookmarkStart w:id="4" w:name="_Toc210295946"/>
      <w:r>
        <w:t>Plugin processing</w:t>
      </w:r>
      <w:bookmarkEnd w:id="4"/>
    </w:p>
    <w:p w14:paraId="75C797A7" w14:textId="54DDDB48" w:rsidR="00042B9E" w:rsidRDefault="00042B9E" w:rsidP="00042B9E">
      <w:pPr>
        <w:pStyle w:val="Heading4"/>
      </w:pPr>
      <w:r>
        <w:t>Setup plugin menus</w:t>
      </w:r>
    </w:p>
    <w:p w14:paraId="04119F43" w14:textId="7C7D80EA" w:rsidR="000311C8" w:rsidRDefault="000311C8" w:rsidP="00BF78C6">
      <w:r w:rsidRPr="00801908">
        <w:rPr>
          <w:i/>
          <w:iCs/>
        </w:rPr>
        <w:t>Gimage</w:t>
      </w:r>
      <w:r>
        <w:t xml:space="preserve"> get the list of plugins from the function ‘</w:t>
      </w:r>
      <w:r w:rsidRPr="001F68F7">
        <w:rPr>
          <w:b/>
          <w:bCs/>
        </w:rPr>
        <w:t>Image_Load_Plugins’</w:t>
      </w:r>
      <w:r>
        <w:t>, which loads all SAV files of form “/plugins/*_image_plugin.sav” and returns a pointer to a struct {list:plugin_list, title:plugin_title} where ‘plugin_list and ‘plugin_title’ and both string vectors: ‘plugin_list’ are SAV filenames, ‘plugin_title’ are title strings for the menus. This struct is passed to ‘</w:t>
      </w:r>
      <w:r w:rsidRPr="001F68F7">
        <w:rPr>
          <w:b/>
          <w:bCs/>
        </w:rPr>
        <w:t>PostCreate_Image_Base’</w:t>
      </w:r>
      <w:r>
        <w:t xml:space="preserve"> as keyword ‘plugins’</w:t>
      </w:r>
      <w:r w:rsidR="00042B9E">
        <w:t xml:space="preserve"> and</w:t>
      </w:r>
      <w:r>
        <w:t xml:space="preserve"> added to ‘pstate’. </w:t>
      </w:r>
      <w:r w:rsidR="00042B9E" w:rsidRPr="00801908">
        <w:rPr>
          <w:i/>
          <w:iCs/>
        </w:rPr>
        <w:t>Gimage</w:t>
      </w:r>
      <w:r w:rsidR="00042B9E">
        <w:t xml:space="preserve"> then adds these plugins as menus using ‘plugin_title’ for display:</w:t>
      </w:r>
    </w:p>
    <w:p w14:paraId="488794E4" w14:textId="77777777" w:rsidR="00042B9E" w:rsidRDefault="00042B9E" w:rsidP="00BF78C6"/>
    <w:p w14:paraId="5A34792B" w14:textId="6CD5E194" w:rsidR="00042B9E" w:rsidRPr="00042B9E" w:rsidRDefault="00042B9E" w:rsidP="00042B9E">
      <w:pPr>
        <w:ind w:firstLine="720"/>
      </w:pPr>
      <w:r w:rsidRPr="00042B9E">
        <w:t xml:space="preserve">W_MENU = </w:t>
      </w:r>
      <w:r w:rsidRPr="00042B9E">
        <w:rPr>
          <w:b/>
          <w:bCs/>
        </w:rPr>
        <w:t>Widget_Button</w:t>
      </w:r>
      <w:r w:rsidRPr="00042B9E">
        <w:t>(</w:t>
      </w:r>
      <w:r>
        <w:t xml:space="preserve"> </w:t>
      </w:r>
      <w:r w:rsidRPr="00042B9E">
        <w:t>plugin_menus, UNAME='Plugin', VALUE=(*plugins).</w:t>
      </w:r>
      <w:r w:rsidRPr="00042B9E">
        <w:rPr>
          <w:i/>
          <w:iCs/>
        </w:rPr>
        <w:t>title</w:t>
      </w:r>
      <w:r w:rsidRPr="00042B9E">
        <w:t>[i], $</w:t>
      </w:r>
    </w:p>
    <w:p w14:paraId="2A1957EA" w14:textId="52C47D03" w:rsidR="00042B9E" w:rsidRPr="00042B9E" w:rsidRDefault="00042B9E" w:rsidP="00042B9E">
      <w:r w:rsidRPr="00042B9E">
        <w:t xml:space="preserve">     </w:t>
      </w:r>
      <w:r>
        <w:tab/>
      </w:r>
      <w:r>
        <w:tab/>
      </w:r>
      <w:r>
        <w:tab/>
      </w:r>
      <w:r w:rsidRPr="00042B9E">
        <w:t>uvalue=(*plugins).</w:t>
      </w:r>
      <w:r w:rsidRPr="00042B9E">
        <w:rPr>
          <w:i/>
          <w:iCs/>
        </w:rPr>
        <w:t>list</w:t>
      </w:r>
      <w:r w:rsidRPr="00042B9E">
        <w:t>[i] )</w:t>
      </w:r>
    </w:p>
    <w:p w14:paraId="6BAFA39F" w14:textId="77777777" w:rsidR="00042B9E" w:rsidRDefault="00042B9E" w:rsidP="00BF78C6"/>
    <w:p w14:paraId="31014BA5" w14:textId="6A164A95" w:rsidR="00042B9E" w:rsidRDefault="00042B9E" w:rsidP="00042B9E">
      <w:pPr>
        <w:pStyle w:val="Heading4"/>
      </w:pPr>
      <w:r>
        <w:t>Plugin menu events</w:t>
      </w:r>
    </w:p>
    <w:p w14:paraId="29C5E0DB" w14:textId="6D13D45D" w:rsidR="00042B9E" w:rsidRDefault="00042B9E" w:rsidP="00BF78C6">
      <w:r>
        <w:t>The plugin menus all have ‘uname’ “Plugin” and call ‘</w:t>
      </w:r>
      <w:r w:rsidRPr="00042B9E">
        <w:rPr>
          <w:b/>
          <w:bCs/>
        </w:rPr>
        <w:t>Image_Process_Plugin, Event’</w:t>
      </w:r>
      <w:r w:rsidR="001F68F7">
        <w:t>, which retrieves the ‘routine’ name from ‘uvalue’ for widget ‘event.id’ and calls this procedure:</w:t>
      </w:r>
    </w:p>
    <w:p w14:paraId="677F832C" w14:textId="77777777" w:rsidR="001F68F7" w:rsidRDefault="001F68F7" w:rsidP="00BF78C6"/>
    <w:p w14:paraId="7F6CEA7C" w14:textId="4CE6EF8C" w:rsidR="001F68F7" w:rsidRDefault="001F68F7" w:rsidP="001F68F7">
      <w:pPr>
        <w:ind w:firstLine="720"/>
      </w:pPr>
      <w:r w:rsidRPr="001F68F7">
        <w:t>i = (*pstate).</w:t>
      </w:r>
      <w:r w:rsidRPr="001F68F7">
        <w:rPr>
          <w:i/>
          <w:iCs/>
        </w:rPr>
        <w:t>image</w:t>
      </w:r>
    </w:p>
    <w:p w14:paraId="7B49D09E" w14:textId="125AB65D" w:rsidR="001F68F7" w:rsidRDefault="001F68F7" w:rsidP="001F68F7">
      <w:pPr>
        <w:ind w:firstLine="720"/>
      </w:pPr>
      <w:r w:rsidRPr="001F68F7">
        <w:rPr>
          <w:b/>
          <w:bCs/>
        </w:rPr>
        <w:t>call_procedure</w:t>
      </w:r>
      <w:r w:rsidRPr="001F68F7">
        <w:t>, routine, p, i, history=history</w:t>
      </w:r>
    </w:p>
    <w:p w14:paraId="20097428" w14:textId="77777777" w:rsidR="001F68F7" w:rsidRDefault="001F68F7" w:rsidP="00BF78C6"/>
    <w:p w14:paraId="68141CB6" w14:textId="41FB9214" w:rsidR="001F68F7" w:rsidRDefault="001F68F7" w:rsidP="00BF78C6">
      <w:r>
        <w:t>‘p’ passes ‘(*pstate).p’, which is the main struct for the image data and parameters, and ‘i’ is the selected/ current image. The plugin acts directly on the image data for ‘i’ in ‘p’. ‘history’ is added to the image operations history record in ‘p’. Plugins only accept the arguments ‘p’ and ‘i’</w:t>
      </w:r>
      <w:r w:rsidR="00801908">
        <w:t xml:space="preserve"> and keywords ‘history’ and ‘title’.</w:t>
      </w:r>
    </w:p>
    <w:p w14:paraId="604BDC10" w14:textId="77777777" w:rsidR="00332876" w:rsidRDefault="00332876" w:rsidP="00BF78C6"/>
    <w:p w14:paraId="756FA70B" w14:textId="3BEAF16C" w:rsidR="00332876" w:rsidRDefault="00332876" w:rsidP="00332876">
      <w:pPr>
        <w:pStyle w:val="Heading4"/>
      </w:pPr>
      <w:r>
        <w:lastRenderedPageBreak/>
        <w:t>From Batch-Sort</w:t>
      </w:r>
    </w:p>
    <w:p w14:paraId="110E7752" w14:textId="732DBCC9" w:rsidR="00332876" w:rsidRDefault="00332876" w:rsidP="00BF78C6">
      <w:r>
        <w:t xml:space="preserve">Plugin processes can also be triggered from the </w:t>
      </w:r>
      <w:r w:rsidRPr="00332876">
        <w:rPr>
          <w:i/>
          <w:iCs/>
        </w:rPr>
        <w:t>Batch-Sort</w:t>
      </w:r>
      <w:r>
        <w:t xml:space="preserve"> window, using the template “</w:t>
      </w:r>
      <w:r w:rsidR="00801908">
        <w:t>Apply</w:t>
      </w:r>
      <w:r>
        <w:t xml:space="preserve"> Filters” approach, which uses a previous DAI file </w:t>
      </w:r>
      <w:r w:rsidR="00811CA2">
        <w:t xml:space="preserve">(the “Get”) </w:t>
      </w:r>
      <w:r>
        <w:t>as a template of filters and corrections to apply across images. See notes below.</w:t>
      </w:r>
    </w:p>
    <w:p w14:paraId="14779F30" w14:textId="117350E3" w:rsidR="001F68F7" w:rsidRDefault="001F68F7" w:rsidP="001F68F7">
      <w:pPr>
        <w:pStyle w:val="Heading3"/>
      </w:pPr>
      <w:bookmarkStart w:id="5" w:name="_Toc210295947"/>
      <w:r>
        <w:t>Batch Sort</w:t>
      </w:r>
      <w:bookmarkEnd w:id="5"/>
    </w:p>
    <w:p w14:paraId="71548A0E" w14:textId="78257A72" w:rsidR="001F68F7" w:rsidRDefault="001F68F7" w:rsidP="001F68F7">
      <w:pPr>
        <w:pStyle w:val="Heading4"/>
      </w:pPr>
      <w:r>
        <w:t>Flow of operations</w:t>
      </w:r>
    </w:p>
    <w:p w14:paraId="30277C8E" w14:textId="3A854D88" w:rsidR="001F68F7" w:rsidRDefault="001F68F7" w:rsidP="00BF78C6">
      <w:r>
        <w:t>This list shows the basic sequence flow across routine</w:t>
      </w:r>
      <w:r w:rsidR="004E0B7D">
        <w:t>s</w:t>
      </w:r>
      <w:r>
        <w:t xml:space="preserve"> for each row (file) of the </w:t>
      </w:r>
      <w:r w:rsidRPr="00332876">
        <w:rPr>
          <w:i/>
          <w:iCs/>
        </w:rPr>
        <w:t>Batch Sort</w:t>
      </w:r>
      <w:r>
        <w:t xml:space="preserve"> table.</w:t>
      </w:r>
      <w:r w:rsidR="00CC3CFE">
        <w:t xml:space="preserve"> Follow the trail by following the </w:t>
      </w:r>
      <w:r w:rsidR="00CC3CFE" w:rsidRPr="00CC3CFE">
        <w:rPr>
          <w:b/>
          <w:bCs/>
          <w:i/>
          <w:iCs/>
        </w:rPr>
        <w:t>Notify</w:t>
      </w:r>
      <w:r w:rsidR="00CC3CFE">
        <w:t xml:space="preserve"> events and step through the sequence.</w:t>
      </w:r>
      <w:r w:rsidR="001D145A">
        <w:t xml:space="preserve"> A typical loop follows these steps …</w:t>
      </w:r>
    </w:p>
    <w:p w14:paraId="30FD8E22" w14:textId="70A159F7" w:rsidR="001D145A" w:rsidRDefault="001D145A" w:rsidP="001D145A">
      <w:pPr>
        <w:pStyle w:val="ListParagraph"/>
        <w:numPr>
          <w:ilvl w:val="0"/>
          <w:numId w:val="6"/>
        </w:numPr>
      </w:pPr>
      <w:r>
        <w:t xml:space="preserve">“Start” button in </w:t>
      </w:r>
      <w:r w:rsidRPr="0063333C">
        <w:rPr>
          <w:i/>
          <w:iCs/>
        </w:rPr>
        <w:t>Batch Sort</w:t>
      </w:r>
    </w:p>
    <w:p w14:paraId="5A51BBAD" w14:textId="172DEE71" w:rsidR="001D145A" w:rsidRDefault="001D145A" w:rsidP="001D145A">
      <w:pPr>
        <w:pStyle w:val="ListParagraph"/>
        <w:numPr>
          <w:ilvl w:val="0"/>
          <w:numId w:val="6"/>
        </w:numPr>
      </w:pPr>
      <w:r>
        <w:t>‘</w:t>
      </w:r>
      <w:r w:rsidR="0063333C">
        <w:t>s</w:t>
      </w:r>
      <w:r>
        <w:t xml:space="preserve">tart-evt’ Notify event in </w:t>
      </w:r>
      <w:r w:rsidRPr="0063333C">
        <w:rPr>
          <w:i/>
          <w:iCs/>
        </w:rPr>
        <w:t>Sort EVT</w:t>
      </w:r>
    </w:p>
    <w:p w14:paraId="749BF433" w14:textId="0B18B581" w:rsidR="001D145A" w:rsidRDefault="001D145A" w:rsidP="001D145A">
      <w:pPr>
        <w:pStyle w:val="ListParagraph"/>
        <w:numPr>
          <w:ilvl w:val="0"/>
          <w:numId w:val="6"/>
        </w:numPr>
      </w:pPr>
      <w:r>
        <w:t xml:space="preserve">‘done-evt’ </w:t>
      </w:r>
      <w:r w:rsidR="0063333C">
        <w:t xml:space="preserve">Notify event </w:t>
      </w:r>
      <w:r>
        <w:t xml:space="preserve">in </w:t>
      </w:r>
      <w:r w:rsidRPr="0063333C">
        <w:rPr>
          <w:i/>
          <w:iCs/>
        </w:rPr>
        <w:t>Batch Sort</w:t>
      </w:r>
    </w:p>
    <w:p w14:paraId="20102D1B" w14:textId="4DF7C824" w:rsidR="001D145A" w:rsidRDefault="001D145A" w:rsidP="001D145A">
      <w:pPr>
        <w:pStyle w:val="ListParagraph"/>
        <w:numPr>
          <w:ilvl w:val="0"/>
          <w:numId w:val="6"/>
        </w:numPr>
      </w:pPr>
      <w:r>
        <w:t xml:space="preserve">‘batch-filter’ </w:t>
      </w:r>
      <w:r w:rsidR="0063333C">
        <w:t xml:space="preserve">Notify event </w:t>
      </w:r>
      <w:r>
        <w:t xml:space="preserve">in </w:t>
      </w:r>
      <w:r w:rsidRPr="0063333C">
        <w:rPr>
          <w:i/>
          <w:iCs/>
        </w:rPr>
        <w:t>image_process</w:t>
      </w:r>
    </w:p>
    <w:p w14:paraId="5C552448" w14:textId="35C5E259" w:rsidR="001D145A" w:rsidRDefault="0063333C" w:rsidP="001D145A">
      <w:pPr>
        <w:pStyle w:val="ListParagraph"/>
        <w:numPr>
          <w:ilvl w:val="0"/>
          <w:numId w:val="6"/>
        </w:numPr>
      </w:pPr>
      <w:r>
        <w:t xml:space="preserve">‘done-filter’ Notify event in </w:t>
      </w:r>
      <w:r w:rsidRPr="0063333C">
        <w:rPr>
          <w:i/>
          <w:iCs/>
        </w:rPr>
        <w:t>Batch Sort</w:t>
      </w:r>
    </w:p>
    <w:p w14:paraId="07DB2095" w14:textId="03893EF0" w:rsidR="0063333C" w:rsidRDefault="0063333C" w:rsidP="001D145A">
      <w:pPr>
        <w:pStyle w:val="ListParagraph"/>
        <w:numPr>
          <w:ilvl w:val="0"/>
          <w:numId w:val="6"/>
        </w:numPr>
      </w:pPr>
      <w:r>
        <w:t xml:space="preserve">‘batch-save’ Notify event in </w:t>
      </w:r>
      <w:r w:rsidRPr="0063333C">
        <w:rPr>
          <w:i/>
          <w:iCs/>
        </w:rPr>
        <w:t>gimage</w:t>
      </w:r>
    </w:p>
    <w:p w14:paraId="38B3C661" w14:textId="1FEABBDA" w:rsidR="0063333C" w:rsidRDefault="0063333C" w:rsidP="001D145A">
      <w:pPr>
        <w:pStyle w:val="ListParagraph"/>
        <w:numPr>
          <w:ilvl w:val="0"/>
          <w:numId w:val="6"/>
        </w:numPr>
      </w:pPr>
      <w:r>
        <w:t xml:space="preserve">‘done-save’ Notify event in </w:t>
      </w:r>
      <w:r w:rsidRPr="0063333C">
        <w:rPr>
          <w:i/>
          <w:iCs/>
        </w:rPr>
        <w:t>Batch Sort</w:t>
      </w:r>
      <w:r>
        <w:t>, which steps to next row in sort table and ‘start-evt’ again.</w:t>
      </w:r>
    </w:p>
    <w:p w14:paraId="5E707721" w14:textId="77777777" w:rsidR="001F68F7" w:rsidRDefault="001F68F7" w:rsidP="00BF78C6"/>
    <w:p w14:paraId="0C21825D" w14:textId="4BF796D1" w:rsidR="001F68F7" w:rsidRPr="001E2C25" w:rsidRDefault="001F68F7" w:rsidP="00BF78C6">
      <w:pPr>
        <w:rPr>
          <w:b/>
          <w:bCs/>
        </w:rPr>
      </w:pPr>
      <w:r w:rsidRPr="001E2C25">
        <w:rPr>
          <w:b/>
          <w:bCs/>
        </w:rPr>
        <w:t>Batch_sort</w:t>
      </w:r>
    </w:p>
    <w:p w14:paraId="15CC3B52" w14:textId="64DBE5C4" w:rsidR="00651B88" w:rsidRDefault="001F68F7" w:rsidP="00BF78C6">
      <w:r>
        <w:tab/>
      </w:r>
      <w:r w:rsidR="00651B88">
        <w:t>Event ‘</w:t>
      </w:r>
      <w:r w:rsidR="00651B88" w:rsidRPr="004E0B7D">
        <w:rPr>
          <w:b/>
          <w:bCs/>
        </w:rPr>
        <w:t>dir-button’</w:t>
      </w:r>
      <w:r w:rsidR="00651B88">
        <w:t xml:space="preserve"> from “Dir” button</w:t>
      </w:r>
    </w:p>
    <w:p w14:paraId="704A9B87" w14:textId="77777777" w:rsidR="00332876" w:rsidRDefault="00651B88" w:rsidP="00BF78C6">
      <w:r>
        <w:tab/>
      </w:r>
      <w:r w:rsidR="00332876">
        <w:tab/>
      </w:r>
      <w:r>
        <w:t>Calls ‘</w:t>
      </w:r>
      <w:r w:rsidRPr="00651B88">
        <w:t>scan_batch_dir</w:t>
      </w:r>
      <w:r>
        <w:t xml:space="preserve">’ to load raw files and populate ‘(*pstate).pbatch’ </w:t>
      </w:r>
      <w:r w:rsidR="00332876">
        <w:t>and the displayed</w:t>
      </w:r>
    </w:p>
    <w:p w14:paraId="12C56190" w14:textId="793D7E1B" w:rsidR="00651B88" w:rsidRDefault="00332876" w:rsidP="00332876">
      <w:pPr>
        <w:ind w:left="720" w:firstLine="720"/>
      </w:pPr>
      <w:r>
        <w:t xml:space="preserve">table </w:t>
      </w:r>
      <w:r w:rsidR="00651B88">
        <w:t>using ‘</w:t>
      </w:r>
      <w:r w:rsidR="00651B88" w:rsidRPr="00651B88">
        <w:t>scan_dir_evt</w:t>
      </w:r>
      <w:r w:rsidR="00651B88">
        <w:t>’.</w:t>
      </w:r>
    </w:p>
    <w:p w14:paraId="38182A54" w14:textId="77777777" w:rsidR="00651B88" w:rsidRDefault="00651B88" w:rsidP="00BF78C6"/>
    <w:p w14:paraId="4FEB74AA" w14:textId="17182EE8" w:rsidR="001F68F7" w:rsidRDefault="001F68F7" w:rsidP="00651B88">
      <w:pPr>
        <w:ind w:firstLine="720"/>
      </w:pPr>
      <w:r>
        <w:t>Event ‘</w:t>
      </w:r>
      <w:r w:rsidRPr="004E0B7D">
        <w:rPr>
          <w:b/>
          <w:bCs/>
        </w:rPr>
        <w:t>start-button’</w:t>
      </w:r>
      <w:r w:rsidR="002F4311">
        <w:t xml:space="preserve"> from pressing “Start” button.</w:t>
      </w:r>
    </w:p>
    <w:p w14:paraId="6E44596E" w14:textId="55D880E8" w:rsidR="002F4311" w:rsidRDefault="002F4311" w:rsidP="00BF78C6">
      <w:r>
        <w:tab/>
      </w:r>
      <w:r>
        <w:tab/>
        <w:t xml:space="preserve">Notify, </w:t>
      </w:r>
      <w:r w:rsidRPr="002F4311">
        <w:t>'batch-operations-open'</w:t>
      </w:r>
    </w:p>
    <w:p w14:paraId="4A1D7F22" w14:textId="471BB996" w:rsidR="002F4311" w:rsidRDefault="002F4311" w:rsidP="00BF78C6">
      <w:r>
        <w:tab/>
      </w:r>
      <w:r>
        <w:tab/>
      </w:r>
      <w:r>
        <w:tab/>
        <w:t>Received by ‘</w:t>
      </w:r>
      <w:r w:rsidR="00332876">
        <w:t>g</w:t>
      </w:r>
      <w:r>
        <w:t>image’, will open ‘image_operations’ window if not open.</w:t>
      </w:r>
    </w:p>
    <w:p w14:paraId="4FB1F2EC" w14:textId="5B5FFD91" w:rsidR="002F4311" w:rsidRDefault="002F4311" w:rsidP="002F4311">
      <w:pPr>
        <w:ind w:left="720" w:firstLine="720"/>
      </w:pPr>
      <w:r>
        <w:t xml:space="preserve">Notify, </w:t>
      </w:r>
      <w:r w:rsidRPr="002F4311">
        <w:t>'batch-RGB-open'</w:t>
      </w:r>
    </w:p>
    <w:p w14:paraId="1AB11B7C" w14:textId="0DAB7900" w:rsidR="002F4311" w:rsidRDefault="002F4311" w:rsidP="002F4311">
      <w:pPr>
        <w:ind w:left="1440" w:firstLine="720"/>
      </w:pPr>
      <w:r>
        <w:t>Received by ‘</w:t>
      </w:r>
      <w:r w:rsidR="00332876">
        <w:t>g</w:t>
      </w:r>
      <w:r>
        <w:t>image’, will open ‘image_rgb’ window if needed and not open.</w:t>
      </w:r>
    </w:p>
    <w:p w14:paraId="002738DA" w14:textId="77777777" w:rsidR="00651B88" w:rsidRDefault="00651B88" w:rsidP="002F4311">
      <w:pPr>
        <w:ind w:left="1440" w:firstLine="720"/>
      </w:pPr>
    </w:p>
    <w:p w14:paraId="2F157C6A" w14:textId="548F53EE" w:rsidR="002F4311" w:rsidRDefault="002F4311" w:rsidP="00BF78C6">
      <w:r>
        <w:tab/>
      </w:r>
      <w:r>
        <w:tab/>
      </w:r>
      <w:r w:rsidR="00651B88">
        <w:t>Update</w:t>
      </w:r>
      <w:r>
        <w:t xml:space="preserve"> </w:t>
      </w:r>
      <w:r w:rsidRPr="00332876">
        <w:rPr>
          <w:i/>
          <w:iCs/>
        </w:rPr>
        <w:t>Sort EVT</w:t>
      </w:r>
      <w:r>
        <w:t xml:space="preserve"> sort parameters in Batch Sort</w:t>
      </w:r>
      <w:r w:rsidR="00651B88">
        <w:t>’s</w:t>
      </w:r>
      <w:r>
        <w:t xml:space="preserve"> ‘(*pstate).p</w:t>
      </w:r>
      <w:r w:rsidR="00651B88">
        <w:t>batch</w:t>
      </w:r>
      <w:r>
        <w:t>’ from table</w:t>
      </w:r>
    </w:p>
    <w:p w14:paraId="1E2A9F9F" w14:textId="570263B0" w:rsidR="002F4311" w:rsidRDefault="00810076" w:rsidP="00810076">
      <w:r>
        <w:tab/>
      </w:r>
      <w:r>
        <w:tab/>
      </w:r>
      <w:r w:rsidR="00332876">
        <w:t>The</w:t>
      </w:r>
      <w:r w:rsidR="00B501F1">
        <w:t>n</w:t>
      </w:r>
      <w:r w:rsidR="00332876">
        <w:t xml:space="preserve"> f</w:t>
      </w:r>
      <w:r>
        <w:t xml:space="preserve">or </w:t>
      </w:r>
      <w:r w:rsidR="00B501F1">
        <w:t>first</w:t>
      </w:r>
      <w:r>
        <w:t xml:space="preserve"> row to process (i.e. next ‘i’ with ‘(*p[i]).suppress eq 0’)</w:t>
      </w:r>
      <w:r w:rsidR="00332876">
        <w:t xml:space="preserve"> …</w:t>
      </w:r>
    </w:p>
    <w:p w14:paraId="0D325A83" w14:textId="0F7B3FEA" w:rsidR="002F4311" w:rsidRDefault="002F4311" w:rsidP="00BF78C6">
      <w:r>
        <w:tab/>
      </w:r>
      <w:r>
        <w:tab/>
      </w:r>
    </w:p>
    <w:p w14:paraId="6BC5FB04" w14:textId="7F704468" w:rsidR="00810076" w:rsidRDefault="00810076" w:rsidP="00810076">
      <w:pPr>
        <w:ind w:left="720" w:firstLine="720"/>
      </w:pPr>
      <w:r w:rsidRPr="00810076">
        <w:t>*(*pstate).</w:t>
      </w:r>
      <w:r w:rsidRPr="00810076">
        <w:rPr>
          <w:i/>
          <w:iCs/>
        </w:rPr>
        <w:t>psort</w:t>
      </w:r>
      <w:r w:rsidRPr="00810076">
        <w:t xml:space="preserve"> = {</w:t>
      </w:r>
      <w:r w:rsidRPr="00810076">
        <w:rPr>
          <w:i/>
          <w:iCs/>
        </w:rPr>
        <w:t>p</w:t>
      </w:r>
      <w:r w:rsidRPr="00810076">
        <w:t xml:space="preserve">:(*p)[i], </w:t>
      </w:r>
      <w:r w:rsidRPr="00810076">
        <w:rPr>
          <w:i/>
          <w:iCs/>
        </w:rPr>
        <w:t>skip</w:t>
      </w:r>
      <w:r w:rsidRPr="00810076">
        <w:t>:(*pstate).</w:t>
      </w:r>
      <w:r w:rsidRPr="00810076">
        <w:rPr>
          <w:i/>
          <w:iCs/>
        </w:rPr>
        <w:t>options</w:t>
      </w:r>
      <w:r w:rsidRPr="00810076">
        <w:t>[</w:t>
      </w:r>
      <w:r w:rsidRPr="00810076">
        <w:rPr>
          <w:b/>
          <w:bCs/>
        </w:rPr>
        <w:t>5</w:t>
      </w:r>
      <w:r w:rsidRPr="00810076">
        <w:t xml:space="preserve">], </w:t>
      </w:r>
      <w:r w:rsidRPr="00810076">
        <w:rPr>
          <w:i/>
          <w:iCs/>
        </w:rPr>
        <w:t>load</w:t>
      </w:r>
      <w:r w:rsidRPr="00810076">
        <w:t>:load}</w:t>
      </w:r>
    </w:p>
    <w:p w14:paraId="67C756BB" w14:textId="6384A751" w:rsidR="001F68F7" w:rsidRDefault="00810076" w:rsidP="00810076">
      <w:pPr>
        <w:ind w:left="720" w:firstLine="720"/>
        <w:rPr>
          <w:i/>
          <w:iCs/>
        </w:rPr>
      </w:pPr>
      <w:r w:rsidRPr="004E0B7D">
        <w:t>notify,</w:t>
      </w:r>
      <w:r w:rsidRPr="00810076">
        <w:t xml:space="preserve"> </w:t>
      </w:r>
      <w:r w:rsidRPr="004E0B7D">
        <w:rPr>
          <w:b/>
          <w:bCs/>
        </w:rPr>
        <w:t>'start-evt'</w:t>
      </w:r>
      <w:r w:rsidRPr="00810076">
        <w:t>, (*pstate).</w:t>
      </w:r>
      <w:r w:rsidRPr="00810076">
        <w:rPr>
          <w:i/>
          <w:iCs/>
        </w:rPr>
        <w:t>psort</w:t>
      </w:r>
      <w:r w:rsidRPr="00810076">
        <w:t>, from=event.</w:t>
      </w:r>
      <w:r w:rsidRPr="00810076">
        <w:rPr>
          <w:i/>
          <w:iCs/>
        </w:rPr>
        <w:t>top</w:t>
      </w:r>
    </w:p>
    <w:p w14:paraId="5EDFF911" w14:textId="77777777" w:rsidR="00810076" w:rsidRDefault="00810076" w:rsidP="00BF78C6"/>
    <w:p w14:paraId="6D6E5B27" w14:textId="77777777" w:rsidR="00810076" w:rsidRDefault="00810076" w:rsidP="00BF78C6">
      <w:r>
        <w:tab/>
      </w:r>
      <w:r>
        <w:tab/>
        <w:t>where ‘load’ means the image needs to be loaded into Image for processing and ‘skip’</w:t>
      </w:r>
    </w:p>
    <w:p w14:paraId="5588CAAF" w14:textId="64F981CB" w:rsidR="00042B9E" w:rsidRDefault="00810076" w:rsidP="00810076">
      <w:pPr>
        <w:ind w:left="720" w:firstLine="720"/>
      </w:pPr>
      <w:r>
        <w:t>is to specify skipping the sort if the DAI file is already present.</w:t>
      </w:r>
    </w:p>
    <w:p w14:paraId="5FBA1D07" w14:textId="77777777" w:rsidR="004E0B7D" w:rsidRDefault="004E0B7D" w:rsidP="00810076">
      <w:pPr>
        <w:ind w:left="720" w:firstLine="720"/>
      </w:pPr>
    </w:p>
    <w:p w14:paraId="36CC869F" w14:textId="12997215" w:rsidR="004E0B7D" w:rsidRDefault="004E0B7D" w:rsidP="004E0B7D">
      <w:pPr>
        <w:ind w:firstLine="720"/>
      </w:pPr>
      <w:r>
        <w:t>Notify event ‘</w:t>
      </w:r>
      <w:r w:rsidRPr="004E0B7D">
        <w:rPr>
          <w:b/>
          <w:bCs/>
        </w:rPr>
        <w:t>done-evt’</w:t>
      </w:r>
    </w:p>
    <w:p w14:paraId="2D683A83" w14:textId="3ECB2A33" w:rsidR="004E0B7D" w:rsidRDefault="00CE794F" w:rsidP="00810076">
      <w:pPr>
        <w:ind w:left="720" w:firstLine="720"/>
      </w:pPr>
      <w:r>
        <w:t xml:space="preserve">Set charge for current sort to </w:t>
      </w:r>
      <w:r w:rsidR="00307018">
        <w:t xml:space="preserve">returned </w:t>
      </w:r>
      <w:r>
        <w:t>‘*event.pointer’</w:t>
      </w:r>
    </w:p>
    <w:p w14:paraId="4FB08B8A" w14:textId="185C9250" w:rsidR="00CE794F" w:rsidRDefault="00CE794F" w:rsidP="00810076">
      <w:pPr>
        <w:ind w:left="720" w:firstLine="720"/>
      </w:pPr>
      <w:r>
        <w:t>Set pointer ‘pargs0’ to flag first sort and ‘do_it’ to “Apply Filters” (options[0])</w:t>
      </w:r>
    </w:p>
    <w:p w14:paraId="18132DAE" w14:textId="77777777" w:rsidR="00CE794F" w:rsidRDefault="00CE794F" w:rsidP="00CE794F">
      <w:pPr>
        <w:ind w:left="720" w:firstLine="720"/>
      </w:pPr>
    </w:p>
    <w:p w14:paraId="352F9890" w14:textId="63F06302" w:rsidR="00810076" w:rsidRDefault="00CE794F" w:rsidP="00CE794F">
      <w:pPr>
        <w:ind w:left="720" w:firstLine="720"/>
      </w:pPr>
      <w:r w:rsidRPr="00CE794F">
        <w:t>*(*pstate).</w:t>
      </w:r>
      <w:r w:rsidRPr="00CE794F">
        <w:rPr>
          <w:i/>
          <w:iCs/>
        </w:rPr>
        <w:t>pargs0</w:t>
      </w:r>
      <w:r w:rsidRPr="00CE794F">
        <w:t xml:space="preserve"> = {</w:t>
      </w:r>
      <w:r w:rsidRPr="00CE794F">
        <w:rPr>
          <w:i/>
          <w:iCs/>
        </w:rPr>
        <w:t>first</w:t>
      </w:r>
      <w:r w:rsidRPr="00CE794F">
        <w:t>:(*pstate).</w:t>
      </w:r>
      <w:r w:rsidRPr="00CE794F">
        <w:rPr>
          <w:i/>
          <w:iCs/>
        </w:rPr>
        <w:t>first</w:t>
      </w:r>
      <w:r w:rsidRPr="00CE794F">
        <w:t xml:space="preserve">, </w:t>
      </w:r>
      <w:r w:rsidRPr="00CE794F">
        <w:rPr>
          <w:i/>
          <w:iCs/>
        </w:rPr>
        <w:t>do_it</w:t>
      </w:r>
      <w:r w:rsidRPr="00CE794F">
        <w:t>:(*pstate).</w:t>
      </w:r>
      <w:r w:rsidRPr="00CE794F">
        <w:rPr>
          <w:i/>
          <w:iCs/>
        </w:rPr>
        <w:t>options</w:t>
      </w:r>
      <w:r w:rsidRPr="00CE794F">
        <w:t>[</w:t>
      </w:r>
      <w:r w:rsidRPr="00CE794F">
        <w:rPr>
          <w:b/>
          <w:bCs/>
        </w:rPr>
        <w:t>0</w:t>
      </w:r>
      <w:r w:rsidRPr="00CE794F">
        <w:t>]}</w:t>
      </w:r>
    </w:p>
    <w:p w14:paraId="5AFCBF36" w14:textId="1BC92F96" w:rsidR="00CE794F" w:rsidRDefault="00CE794F" w:rsidP="00CE794F">
      <w:pPr>
        <w:ind w:left="720" w:firstLine="720"/>
      </w:pPr>
      <w:r w:rsidRPr="00CE794F">
        <w:t xml:space="preserve">notify, </w:t>
      </w:r>
      <w:r w:rsidRPr="00CE794F">
        <w:rPr>
          <w:b/>
          <w:bCs/>
        </w:rPr>
        <w:t>'batch-filter'</w:t>
      </w:r>
      <w:r w:rsidRPr="00CE794F">
        <w:t>, (*pstate).pargs0, from=event.top</w:t>
      </w:r>
    </w:p>
    <w:p w14:paraId="21E77BAD" w14:textId="77777777" w:rsidR="00F95BCE" w:rsidRDefault="00F95BCE" w:rsidP="00BF78C6"/>
    <w:p w14:paraId="300C539C" w14:textId="41E8FABA" w:rsidR="00CE794F" w:rsidRDefault="00F95BCE" w:rsidP="00BF78C6">
      <w:r>
        <w:tab/>
        <w:t>Notify event ‘</w:t>
      </w:r>
      <w:r w:rsidRPr="00F95BCE">
        <w:rPr>
          <w:b/>
          <w:bCs/>
        </w:rPr>
        <w:t>done-filter</w:t>
      </w:r>
      <w:r>
        <w:t>’</w:t>
      </w:r>
    </w:p>
    <w:p w14:paraId="0D6FC7A1" w14:textId="77777777" w:rsidR="00B501F1" w:rsidRDefault="00B501F1" w:rsidP="00BF78C6">
      <w:r>
        <w:tab/>
      </w:r>
      <w:r>
        <w:tab/>
        <w:t xml:space="preserve">Prepares ‘(*pstate).pargs1’ with options for some correvtions to images (e.g. MirrorX, </w:t>
      </w:r>
    </w:p>
    <w:p w14:paraId="36E6598B" w14:textId="77777777" w:rsidR="00B501F1" w:rsidRDefault="00B501F1" w:rsidP="00B501F1">
      <w:pPr>
        <w:ind w:left="720" w:firstLine="720"/>
      </w:pPr>
      <w:r>
        <w:t>CorrectX) and output options (e.g. HTML output, Black-and-white, TIFF output, RGB image</w:t>
      </w:r>
    </w:p>
    <w:p w14:paraId="7D99878A" w14:textId="001276AB" w:rsidR="00B501F1" w:rsidRDefault="00B501F1" w:rsidP="00B501F1">
      <w:pPr>
        <w:ind w:left="720" w:firstLine="720"/>
      </w:pPr>
      <w:r>
        <w:t>Saves, Exports or Metadata).</w:t>
      </w:r>
    </w:p>
    <w:p w14:paraId="082DC6BF" w14:textId="77777777" w:rsidR="00B501F1" w:rsidRDefault="00B501F1" w:rsidP="00B501F1">
      <w:pPr>
        <w:ind w:left="720" w:firstLine="720"/>
      </w:pPr>
    </w:p>
    <w:p w14:paraId="649E9A9C" w14:textId="77777777" w:rsidR="00B501F1" w:rsidRDefault="00B501F1" w:rsidP="00B501F1">
      <w:pPr>
        <w:ind w:left="720" w:firstLine="720"/>
      </w:pPr>
      <w:r w:rsidRPr="00B501F1">
        <w:t>*(*pstate).</w:t>
      </w:r>
      <w:r w:rsidRPr="00B501F1">
        <w:rPr>
          <w:i/>
          <w:iCs/>
        </w:rPr>
        <w:t>pargs1</w:t>
      </w:r>
      <w:r w:rsidRPr="00B501F1">
        <w:t xml:space="preserve"> = {</w:t>
      </w:r>
      <w:r w:rsidRPr="00B501F1">
        <w:rPr>
          <w:i/>
          <w:iCs/>
        </w:rPr>
        <w:t>first</w:t>
      </w:r>
      <w:r w:rsidRPr="00B501F1">
        <w:t>:((*pstate).</w:t>
      </w:r>
      <w:r w:rsidRPr="00B501F1">
        <w:rPr>
          <w:i/>
          <w:iCs/>
        </w:rPr>
        <w:t>current_sort</w:t>
      </w:r>
      <w:r w:rsidRPr="00B501F1">
        <w:t xml:space="preserve"> </w:t>
      </w:r>
      <w:r w:rsidRPr="00B501F1">
        <w:rPr>
          <w:b/>
          <w:bCs/>
        </w:rPr>
        <w:t>eq</w:t>
      </w:r>
      <w:r w:rsidRPr="00B501F1">
        <w:t xml:space="preserve"> (*pstate).</w:t>
      </w:r>
      <w:r w:rsidRPr="00B501F1">
        <w:rPr>
          <w:i/>
          <w:iCs/>
        </w:rPr>
        <w:t>first_sort</w:t>
      </w:r>
      <w:r w:rsidRPr="00B501F1">
        <w:t xml:space="preserve">), </w:t>
      </w:r>
      <w:r w:rsidRPr="00B501F1">
        <w:rPr>
          <w:i/>
          <w:iCs/>
        </w:rPr>
        <w:t>save</w:t>
      </w:r>
      <w:r w:rsidRPr="00B501F1">
        <w:t xml:space="preserve">:sav, </w:t>
      </w:r>
      <w:r w:rsidRPr="00B501F1">
        <w:rPr>
          <w:i/>
          <w:iCs/>
        </w:rPr>
        <w:t>html</w:t>
      </w:r>
      <w:r w:rsidRPr="00B501F1">
        <w:t>:'',</w:t>
      </w:r>
    </w:p>
    <w:p w14:paraId="2A298CC5" w14:textId="77777777" w:rsidR="00B501F1" w:rsidRDefault="00B501F1" w:rsidP="00B501F1">
      <w:pPr>
        <w:ind w:left="720" w:firstLine="720"/>
      </w:pPr>
      <w:r w:rsidRPr="00B501F1">
        <w:rPr>
          <w:i/>
          <w:iCs/>
        </w:rPr>
        <w:t>bw</w:t>
      </w:r>
      <w:r w:rsidRPr="00B501F1">
        <w:t xml:space="preserve">:'', </w:t>
      </w:r>
      <w:r w:rsidRPr="00B501F1">
        <w:rPr>
          <w:i/>
          <w:iCs/>
        </w:rPr>
        <w:t>export</w:t>
      </w:r>
      <w:r w:rsidRPr="00B501F1">
        <w:t xml:space="preserve">:'', </w:t>
      </w:r>
      <w:r w:rsidRPr="00B501F1">
        <w:rPr>
          <w:i/>
          <w:iCs/>
        </w:rPr>
        <w:t>overwrite</w:t>
      </w:r>
      <w:r w:rsidRPr="00B501F1">
        <w:t xml:space="preserve">:over, </w:t>
      </w:r>
      <w:r w:rsidRPr="00B501F1">
        <w:rPr>
          <w:i/>
          <w:iCs/>
        </w:rPr>
        <w:t>correctX</w:t>
      </w:r>
      <w:r w:rsidRPr="00B501F1">
        <w:t>:(*pstate).</w:t>
      </w:r>
      <w:r w:rsidRPr="00B501F1">
        <w:rPr>
          <w:i/>
          <w:iCs/>
        </w:rPr>
        <w:t>options</w:t>
      </w:r>
      <w:r w:rsidRPr="00B501F1">
        <w:t>[</w:t>
      </w:r>
      <w:r w:rsidRPr="00B501F1">
        <w:rPr>
          <w:b/>
          <w:bCs/>
        </w:rPr>
        <w:t>6</w:t>
      </w:r>
      <w:r w:rsidRPr="00B501F1">
        <w:t xml:space="preserve">], </w:t>
      </w:r>
      <w:r w:rsidRPr="00B501F1">
        <w:rPr>
          <w:i/>
          <w:iCs/>
        </w:rPr>
        <w:t>mirrorX</w:t>
      </w:r>
      <w:r w:rsidRPr="00B501F1">
        <w:t>:(*pstate).</w:t>
      </w:r>
      <w:r w:rsidRPr="00B501F1">
        <w:rPr>
          <w:i/>
          <w:iCs/>
        </w:rPr>
        <w:t>options</w:t>
      </w:r>
      <w:r w:rsidRPr="00B501F1">
        <w:t>[</w:t>
      </w:r>
      <w:r w:rsidRPr="00B501F1">
        <w:rPr>
          <w:b/>
          <w:bCs/>
        </w:rPr>
        <w:t>7</w:t>
      </w:r>
      <w:r w:rsidRPr="00B501F1">
        <w:t>]</w:t>
      </w:r>
    </w:p>
    <w:p w14:paraId="318D9F32" w14:textId="3D4D756C" w:rsidR="00B501F1" w:rsidRPr="00B501F1" w:rsidRDefault="00B501F1" w:rsidP="00B501F1">
      <w:pPr>
        <w:ind w:left="720" w:firstLine="720"/>
      </w:pPr>
      <w:r w:rsidRPr="00B501F1">
        <w:rPr>
          <w:b/>
          <w:bCs/>
        </w:rPr>
        <w:lastRenderedPageBreak/>
        <w:t>and</w:t>
      </w:r>
      <w:r w:rsidRPr="00B501F1">
        <w:t xml:space="preserve"> flipx, </w:t>
      </w:r>
      <w:r w:rsidRPr="00B501F1">
        <w:rPr>
          <w:i/>
          <w:iCs/>
        </w:rPr>
        <w:t>tiff</w:t>
      </w:r>
      <w:r w:rsidRPr="00B501F1">
        <w:t xml:space="preserve">:'', </w:t>
      </w:r>
      <w:r w:rsidRPr="00B501F1">
        <w:rPr>
          <w:i/>
          <w:iCs/>
        </w:rPr>
        <w:t>tiff_type</w:t>
      </w:r>
      <w:r w:rsidRPr="00B501F1">
        <w:t>:</w:t>
      </w:r>
      <w:r w:rsidRPr="00B501F1">
        <w:rPr>
          <w:b/>
          <w:bCs/>
        </w:rPr>
        <w:t>0</w:t>
      </w:r>
      <w:r w:rsidRPr="00B501F1">
        <w:t xml:space="preserve">, </w:t>
      </w:r>
      <w:r w:rsidRPr="00B501F1">
        <w:rPr>
          <w:i/>
          <w:iCs/>
        </w:rPr>
        <w:t>rgb</w:t>
      </w:r>
      <w:r w:rsidRPr="00B501F1">
        <w:t>:(*pstate).</w:t>
      </w:r>
      <w:r w:rsidRPr="00B501F1">
        <w:rPr>
          <w:i/>
          <w:iCs/>
        </w:rPr>
        <w:t>options</w:t>
      </w:r>
      <w:r w:rsidRPr="00B501F1">
        <w:t>[</w:t>
      </w:r>
      <w:r w:rsidRPr="00B501F1">
        <w:rPr>
          <w:b/>
          <w:bCs/>
        </w:rPr>
        <w:t>11</w:t>
      </w:r>
      <w:r w:rsidRPr="00B501F1">
        <w:t xml:space="preserve">], </w:t>
      </w:r>
      <w:r w:rsidRPr="00B501F1">
        <w:rPr>
          <w:i/>
          <w:iCs/>
        </w:rPr>
        <w:t>metadata</w:t>
      </w:r>
      <w:r w:rsidRPr="00B501F1">
        <w:t>:(*pstate).</w:t>
      </w:r>
      <w:r w:rsidRPr="00B501F1">
        <w:rPr>
          <w:i/>
          <w:iCs/>
        </w:rPr>
        <w:t>options</w:t>
      </w:r>
      <w:r w:rsidRPr="00B501F1">
        <w:t>[</w:t>
      </w:r>
      <w:r w:rsidRPr="00B501F1">
        <w:rPr>
          <w:b/>
          <w:bCs/>
        </w:rPr>
        <w:t>12</w:t>
      </w:r>
      <w:r w:rsidRPr="00B501F1">
        <w:t>]}</w:t>
      </w:r>
    </w:p>
    <w:p w14:paraId="0AB50465" w14:textId="77777777" w:rsidR="00B501F1" w:rsidRDefault="00B501F1" w:rsidP="00B501F1">
      <w:pPr>
        <w:ind w:left="720" w:firstLine="720"/>
      </w:pPr>
    </w:p>
    <w:p w14:paraId="242FF6A2" w14:textId="65555444" w:rsidR="00B501F1" w:rsidRDefault="00F95BCE" w:rsidP="00BF78C6">
      <w:r>
        <w:tab/>
      </w:r>
      <w:r>
        <w:tab/>
      </w:r>
      <w:r w:rsidR="00B501F1">
        <w:t>It also sets the filenames in the ‘html’, ‘bw’, ‘export’, ‘tiff’ struct tags, and then …</w:t>
      </w:r>
    </w:p>
    <w:p w14:paraId="1DED2365" w14:textId="06B25CE1" w:rsidR="00B501F1" w:rsidRDefault="00B501F1" w:rsidP="00B501F1">
      <w:pPr>
        <w:ind w:left="720" w:firstLine="720"/>
        <w:rPr>
          <w:i/>
          <w:iCs/>
        </w:rPr>
      </w:pPr>
      <w:r w:rsidRPr="00B501F1">
        <w:t xml:space="preserve">notify, </w:t>
      </w:r>
      <w:r w:rsidRPr="00B501F1">
        <w:rPr>
          <w:b/>
          <w:bCs/>
        </w:rPr>
        <w:t>'batch-save'</w:t>
      </w:r>
      <w:r w:rsidRPr="00B501F1">
        <w:t>, (*pstate).</w:t>
      </w:r>
      <w:r w:rsidRPr="00B501F1">
        <w:rPr>
          <w:i/>
          <w:iCs/>
        </w:rPr>
        <w:t>pargs1</w:t>
      </w:r>
      <w:r w:rsidRPr="00B501F1">
        <w:t>, from=event.</w:t>
      </w:r>
      <w:r w:rsidRPr="00B501F1">
        <w:rPr>
          <w:i/>
          <w:iCs/>
        </w:rPr>
        <w:t>top</w:t>
      </w:r>
    </w:p>
    <w:p w14:paraId="102D5E1E" w14:textId="77777777" w:rsidR="00B501F1" w:rsidRDefault="00B501F1" w:rsidP="00B501F1">
      <w:pPr>
        <w:ind w:left="720" w:firstLine="720"/>
      </w:pPr>
    </w:p>
    <w:p w14:paraId="366C8D6D" w14:textId="696FFB11" w:rsidR="00B501F1" w:rsidRDefault="00B501F1" w:rsidP="00B501F1">
      <w:pPr>
        <w:ind w:firstLine="720"/>
      </w:pPr>
      <w:r>
        <w:t xml:space="preserve">Notify event </w:t>
      </w:r>
      <w:r w:rsidRPr="00B501F1">
        <w:rPr>
          <w:b/>
          <w:bCs/>
        </w:rPr>
        <w:t>'done-save'</w:t>
      </w:r>
    </w:p>
    <w:p w14:paraId="231D455E" w14:textId="48A2F107" w:rsidR="00B501F1" w:rsidRDefault="00B501F1" w:rsidP="00B501F1">
      <w:pPr>
        <w:ind w:left="720" w:firstLine="720"/>
      </w:pPr>
      <w:r>
        <w:t xml:space="preserve">Just like for ‘Start-evt’ button, this updates </w:t>
      </w:r>
      <w:r w:rsidRPr="00332876">
        <w:rPr>
          <w:i/>
          <w:iCs/>
        </w:rPr>
        <w:t>Sort EVT</w:t>
      </w:r>
      <w:r>
        <w:t xml:space="preserve"> sort parameters in </w:t>
      </w:r>
      <w:r w:rsidRPr="00060721">
        <w:rPr>
          <w:i/>
          <w:iCs/>
        </w:rPr>
        <w:t>Batch Sort’s</w:t>
      </w:r>
    </w:p>
    <w:p w14:paraId="63267BB4" w14:textId="77777777" w:rsidR="00B501F1" w:rsidRDefault="00B501F1" w:rsidP="00B501F1">
      <w:pPr>
        <w:ind w:left="1440"/>
      </w:pPr>
      <w:r>
        <w:t>‘(*pstate).pbatch’ from table. Then for next row to process (i.e. next ‘i’ with</w:t>
      </w:r>
    </w:p>
    <w:p w14:paraId="590C6DB5" w14:textId="4D08BC23" w:rsidR="00B501F1" w:rsidRDefault="00B501F1" w:rsidP="00B501F1">
      <w:pPr>
        <w:ind w:left="1440"/>
      </w:pPr>
      <w:r>
        <w:t>‘(*p[i]).suppress eq 0’) …</w:t>
      </w:r>
    </w:p>
    <w:p w14:paraId="4CD9AF11" w14:textId="77777777" w:rsidR="00B501F1" w:rsidRDefault="00B501F1" w:rsidP="00B501F1">
      <w:r>
        <w:tab/>
      </w:r>
      <w:r>
        <w:tab/>
      </w:r>
    </w:p>
    <w:p w14:paraId="561DF1BF" w14:textId="77777777" w:rsidR="00B501F1" w:rsidRDefault="00B501F1" w:rsidP="00B501F1">
      <w:pPr>
        <w:ind w:left="720" w:firstLine="720"/>
      </w:pPr>
      <w:r w:rsidRPr="00810076">
        <w:t>*(*pstate).</w:t>
      </w:r>
      <w:r w:rsidRPr="00810076">
        <w:rPr>
          <w:i/>
          <w:iCs/>
        </w:rPr>
        <w:t>psort</w:t>
      </w:r>
      <w:r w:rsidRPr="00810076">
        <w:t xml:space="preserve"> = {</w:t>
      </w:r>
      <w:r w:rsidRPr="00810076">
        <w:rPr>
          <w:i/>
          <w:iCs/>
        </w:rPr>
        <w:t>p</w:t>
      </w:r>
      <w:r w:rsidRPr="00810076">
        <w:t xml:space="preserve">:(*p)[i], </w:t>
      </w:r>
      <w:r w:rsidRPr="00810076">
        <w:rPr>
          <w:i/>
          <w:iCs/>
        </w:rPr>
        <w:t>skip</w:t>
      </w:r>
      <w:r w:rsidRPr="00810076">
        <w:t>:(*pstate).</w:t>
      </w:r>
      <w:r w:rsidRPr="00810076">
        <w:rPr>
          <w:i/>
          <w:iCs/>
        </w:rPr>
        <w:t>options</w:t>
      </w:r>
      <w:r w:rsidRPr="00810076">
        <w:t>[</w:t>
      </w:r>
      <w:r w:rsidRPr="00810076">
        <w:rPr>
          <w:b/>
          <w:bCs/>
        </w:rPr>
        <w:t>5</w:t>
      </w:r>
      <w:r w:rsidRPr="00810076">
        <w:t xml:space="preserve">], </w:t>
      </w:r>
      <w:r w:rsidRPr="00810076">
        <w:rPr>
          <w:i/>
          <w:iCs/>
        </w:rPr>
        <w:t>load</w:t>
      </w:r>
      <w:r w:rsidRPr="00810076">
        <w:t>:load}</w:t>
      </w:r>
    </w:p>
    <w:p w14:paraId="55D00CAB" w14:textId="77777777" w:rsidR="00B501F1" w:rsidRDefault="00B501F1" w:rsidP="00B501F1">
      <w:pPr>
        <w:ind w:left="720" w:firstLine="720"/>
        <w:rPr>
          <w:i/>
          <w:iCs/>
        </w:rPr>
      </w:pPr>
      <w:r w:rsidRPr="004E0B7D">
        <w:t>notify,</w:t>
      </w:r>
      <w:r w:rsidRPr="00810076">
        <w:t xml:space="preserve"> </w:t>
      </w:r>
      <w:r w:rsidRPr="004E0B7D">
        <w:rPr>
          <w:b/>
          <w:bCs/>
        </w:rPr>
        <w:t>'start-evt'</w:t>
      </w:r>
      <w:r w:rsidRPr="00810076">
        <w:t>, (*pstate).</w:t>
      </w:r>
      <w:r w:rsidRPr="00810076">
        <w:rPr>
          <w:i/>
          <w:iCs/>
        </w:rPr>
        <w:t>psort</w:t>
      </w:r>
      <w:r w:rsidRPr="00810076">
        <w:t>, from=event.</w:t>
      </w:r>
      <w:r w:rsidRPr="00810076">
        <w:rPr>
          <w:i/>
          <w:iCs/>
        </w:rPr>
        <w:t>top</w:t>
      </w:r>
    </w:p>
    <w:p w14:paraId="2982E59F" w14:textId="77777777" w:rsidR="00B501F1" w:rsidRDefault="00B501F1" w:rsidP="00B501F1"/>
    <w:p w14:paraId="1DAFD503" w14:textId="77777777" w:rsidR="00B501F1" w:rsidRDefault="00B501F1" w:rsidP="00B501F1">
      <w:r>
        <w:tab/>
      </w:r>
      <w:r>
        <w:tab/>
        <w:t>where ‘load’ means the image needs to be loaded into Image for processing and ‘skip’</w:t>
      </w:r>
    </w:p>
    <w:p w14:paraId="505A7608" w14:textId="77777777" w:rsidR="008135E7" w:rsidRDefault="00B501F1" w:rsidP="00B501F1">
      <w:pPr>
        <w:ind w:left="720" w:firstLine="720"/>
      </w:pPr>
      <w:r>
        <w:t>is to specify skipping the sort if the DAI file is already present.</w:t>
      </w:r>
      <w:r w:rsidR="008135E7">
        <w:t xml:space="preserve"> If no more available, then</w:t>
      </w:r>
    </w:p>
    <w:p w14:paraId="7D8B9C2B" w14:textId="168DE7E3" w:rsidR="00B501F1" w:rsidRDefault="00060721" w:rsidP="00B501F1">
      <w:pPr>
        <w:ind w:left="720" w:firstLine="720"/>
      </w:pPr>
      <w:r>
        <w:t xml:space="preserve">the </w:t>
      </w:r>
      <w:r w:rsidR="008135E7">
        <w:t>processing sequence is finished.</w:t>
      </w:r>
    </w:p>
    <w:p w14:paraId="2F3F3358" w14:textId="77777777" w:rsidR="00B501F1" w:rsidRDefault="00B501F1" w:rsidP="00B501F1">
      <w:pPr>
        <w:ind w:left="720" w:firstLine="720"/>
      </w:pPr>
    </w:p>
    <w:p w14:paraId="38373995" w14:textId="236A6464" w:rsidR="00810076" w:rsidRPr="001E2C25" w:rsidRDefault="00810076" w:rsidP="00BF78C6">
      <w:pPr>
        <w:rPr>
          <w:b/>
          <w:bCs/>
        </w:rPr>
      </w:pPr>
      <w:r w:rsidRPr="001E2C25">
        <w:rPr>
          <w:b/>
          <w:bCs/>
        </w:rPr>
        <w:t>EVT</w:t>
      </w:r>
    </w:p>
    <w:p w14:paraId="5C88457E" w14:textId="137937A4" w:rsidR="00810076" w:rsidRDefault="00810076" w:rsidP="00810076">
      <w:pPr>
        <w:ind w:firstLine="720"/>
      </w:pPr>
      <w:r>
        <w:t xml:space="preserve">Notify event </w:t>
      </w:r>
      <w:r w:rsidRPr="004E0B7D">
        <w:rPr>
          <w:b/>
          <w:bCs/>
        </w:rPr>
        <w:t>'start-evt'</w:t>
      </w:r>
    </w:p>
    <w:p w14:paraId="5066AAB5" w14:textId="3856AE01" w:rsidR="00810076" w:rsidRDefault="00810076" w:rsidP="00810076">
      <w:pPr>
        <w:ind w:firstLine="720"/>
      </w:pPr>
      <w:r>
        <w:tab/>
        <w:t xml:space="preserve">Sets </w:t>
      </w:r>
      <w:r w:rsidRPr="00307018">
        <w:rPr>
          <w:i/>
          <w:iCs/>
        </w:rPr>
        <w:t>Sort EVT</w:t>
      </w:r>
      <w:r>
        <w:t xml:space="preserve"> scan parameters from ‘psort’ (in ‘(*event.pointer).p’)</w:t>
      </w:r>
    </w:p>
    <w:p w14:paraId="12067EE8" w14:textId="06DF4BAE" w:rsidR="004E0B7D" w:rsidRDefault="004E0B7D" w:rsidP="00810076">
      <w:pPr>
        <w:ind w:firstLine="720"/>
      </w:pPr>
      <w:r>
        <w:tab/>
      </w:r>
      <w:r>
        <w:tab/>
        <w:t>Reads raw data header info to set certain parameters (e.g. scan origin).</w:t>
      </w:r>
    </w:p>
    <w:p w14:paraId="1FB8F224" w14:textId="2F8E7305" w:rsidR="004E0B7D" w:rsidRDefault="004E0B7D" w:rsidP="004E0B7D">
      <w:pPr>
        <w:ind w:left="720" w:firstLine="720"/>
      </w:pPr>
      <w:r>
        <w:t>Calls ‘evt_start’ if ‘skip’ zero or DAI file not found</w:t>
      </w:r>
    </w:p>
    <w:p w14:paraId="6DE7A764" w14:textId="6093BC10" w:rsidR="004E0B7D" w:rsidRDefault="004E0B7D" w:rsidP="004E0B7D">
      <w:pPr>
        <w:ind w:left="720" w:firstLine="720"/>
      </w:pPr>
      <w:r>
        <w:tab/>
        <w:t>If skip and ‘load’ set, then load DAI file now.</w:t>
      </w:r>
    </w:p>
    <w:p w14:paraId="661C13C6" w14:textId="3F2A5F3E" w:rsidR="004E0B7D" w:rsidRDefault="004E0B7D" w:rsidP="004E0B7D">
      <w:pPr>
        <w:ind w:left="720" w:firstLine="720"/>
      </w:pPr>
      <w:r>
        <w:tab/>
        <w:t xml:space="preserve">Notify, </w:t>
      </w:r>
      <w:r w:rsidR="00307018" w:rsidRPr="00307018">
        <w:rPr>
          <w:b/>
          <w:bCs/>
        </w:rPr>
        <w:t>‘</w:t>
      </w:r>
      <w:r w:rsidRPr="00307018">
        <w:rPr>
          <w:b/>
          <w:bCs/>
        </w:rPr>
        <w:t>images’</w:t>
      </w:r>
      <w:r w:rsidR="00307018">
        <w:t xml:space="preserve">  </w:t>
      </w:r>
      <w:r>
        <w:t xml:space="preserve"> to indicate new images loaded.</w:t>
      </w:r>
    </w:p>
    <w:p w14:paraId="441BF65B" w14:textId="77777777" w:rsidR="00FC131D" w:rsidRDefault="00FC131D" w:rsidP="004E0B7D">
      <w:pPr>
        <w:ind w:left="720" w:firstLine="720"/>
      </w:pPr>
    </w:p>
    <w:p w14:paraId="393C344A" w14:textId="60F840B0" w:rsidR="00FC131D" w:rsidRDefault="00FC131D" w:rsidP="004E0B7D">
      <w:pPr>
        <w:ind w:left="720" w:firstLine="720"/>
      </w:pPr>
      <w:r w:rsidRPr="00FC131D">
        <w:t>*(*pstate).</w:t>
      </w:r>
      <w:r w:rsidRPr="00FC131D">
        <w:rPr>
          <w:i/>
          <w:iCs/>
        </w:rPr>
        <w:t>pval</w:t>
      </w:r>
      <w:r w:rsidRPr="00FC131D">
        <w:t xml:space="preserve"> = (*p).</w:t>
      </w:r>
      <w:r w:rsidRPr="00FC131D">
        <w:rPr>
          <w:i/>
          <w:iCs/>
        </w:rPr>
        <w:t>charge</w:t>
      </w:r>
    </w:p>
    <w:p w14:paraId="5E4A0687" w14:textId="29176B9C" w:rsidR="004E0B7D" w:rsidRDefault="00FC131D" w:rsidP="00FC131D">
      <w:pPr>
        <w:ind w:left="720" w:firstLine="720"/>
      </w:pPr>
      <w:r w:rsidRPr="00FC131D">
        <w:t xml:space="preserve">notify, </w:t>
      </w:r>
      <w:r w:rsidRPr="00FC131D">
        <w:rPr>
          <w:b/>
          <w:bCs/>
        </w:rPr>
        <w:t>'done-evt'</w:t>
      </w:r>
      <w:r w:rsidRPr="00FC131D">
        <w:t>, (*pstate).pval, from=event.top</w:t>
      </w:r>
    </w:p>
    <w:p w14:paraId="163174E6" w14:textId="77777777" w:rsidR="00CE794F" w:rsidRDefault="00CE794F" w:rsidP="00CE794F"/>
    <w:p w14:paraId="2267B946" w14:textId="13BEB4F9" w:rsidR="00CE794F" w:rsidRPr="001E2C25" w:rsidRDefault="00CE794F" w:rsidP="00CE794F">
      <w:pPr>
        <w:rPr>
          <w:b/>
          <w:bCs/>
        </w:rPr>
      </w:pPr>
      <w:r w:rsidRPr="001E2C25">
        <w:rPr>
          <w:b/>
          <w:bCs/>
        </w:rPr>
        <w:t>image_process</w:t>
      </w:r>
    </w:p>
    <w:p w14:paraId="13969AD6" w14:textId="507B017C" w:rsidR="00CE794F" w:rsidRDefault="00CE794F" w:rsidP="00CE794F">
      <w:pPr>
        <w:ind w:firstLine="720"/>
      </w:pPr>
      <w:r>
        <w:t xml:space="preserve">Notify event </w:t>
      </w:r>
      <w:r w:rsidRPr="00CE794F">
        <w:t>'</w:t>
      </w:r>
      <w:r w:rsidRPr="00CE794F">
        <w:rPr>
          <w:b/>
          <w:bCs/>
        </w:rPr>
        <w:t>batch-filter</w:t>
      </w:r>
      <w:r w:rsidRPr="00CE794F">
        <w:t>'</w:t>
      </w:r>
    </w:p>
    <w:p w14:paraId="4F977809" w14:textId="0587C2DC" w:rsidR="00CE794F" w:rsidRDefault="00CE794F" w:rsidP="00CE794F">
      <w:pPr>
        <w:ind w:firstLine="720"/>
      </w:pPr>
      <w:r>
        <w:tab/>
        <w:t>If ‘do_it’ set, get filters from a template DAI file and apply in ‘</w:t>
      </w:r>
      <w:r w:rsidRPr="00CE794F">
        <w:t>OnButton_Image_Process_Get</w:t>
      </w:r>
      <w:r>
        <w:t>’</w:t>
      </w:r>
    </w:p>
    <w:p w14:paraId="1FF8C6D4" w14:textId="4F121B70" w:rsidR="00CE794F" w:rsidRDefault="00CE794F" w:rsidP="00CE794F">
      <w:pPr>
        <w:ind w:firstLine="720"/>
      </w:pPr>
      <w:r>
        <w:tab/>
      </w:r>
      <w:r>
        <w:tab/>
      </w:r>
      <w:r w:rsidR="009912CE">
        <w:t>Uses history records from DAI file to get filter operations ‘op’ to replicate</w:t>
      </w:r>
    </w:p>
    <w:p w14:paraId="3250AD72" w14:textId="152EC9B5" w:rsidR="009912CE" w:rsidRDefault="009912CE" w:rsidP="00CE794F">
      <w:pPr>
        <w:ind w:firstLine="720"/>
      </w:pPr>
      <w:r>
        <w:tab/>
      </w:r>
      <w:r>
        <w:tab/>
      </w:r>
      <w:r>
        <w:tab/>
        <w:t>‘plugin’ – a plugin filter</w:t>
      </w:r>
    </w:p>
    <w:p w14:paraId="0329837D" w14:textId="77777777" w:rsidR="009912CE" w:rsidRDefault="009912CE" w:rsidP="00CE794F">
      <w:pPr>
        <w:ind w:firstLine="720"/>
      </w:pPr>
    </w:p>
    <w:p w14:paraId="7CFC258E" w14:textId="77777777" w:rsidR="009912CE" w:rsidRDefault="009912CE" w:rsidP="009912CE">
      <w:pPr>
        <w:ind w:left="2880" w:firstLine="720"/>
      </w:pPr>
      <w:r w:rsidRPr="009912CE">
        <w:t>op = {</w:t>
      </w:r>
      <w:r w:rsidRPr="009912CE">
        <w:rPr>
          <w:i/>
          <w:iCs/>
        </w:rPr>
        <w:t>mode</w:t>
      </w:r>
      <w:r w:rsidRPr="009912CE">
        <w:t>:</w:t>
      </w:r>
      <w:r w:rsidRPr="009912CE">
        <w:rPr>
          <w:b/>
          <w:bCs/>
        </w:rPr>
        <w:t>1</w:t>
      </w:r>
      <w:r w:rsidRPr="009912CE">
        <w:t xml:space="preserve">, </w:t>
      </w:r>
      <w:r w:rsidRPr="009912CE">
        <w:rPr>
          <w:i/>
          <w:iCs/>
        </w:rPr>
        <w:t>image</w:t>
      </w:r>
      <w:r w:rsidRPr="009912CE">
        <w:t xml:space="preserve">:i, </w:t>
      </w:r>
      <w:r w:rsidRPr="009912CE">
        <w:rPr>
          <w:i/>
          <w:iCs/>
        </w:rPr>
        <w:t>name</w:t>
      </w:r>
      <w:r w:rsidRPr="009912CE">
        <w:t xml:space="preserve">: </w:t>
      </w:r>
      <w:r>
        <w:t>‘plugin’</w:t>
      </w:r>
      <w:r w:rsidRPr="009912CE">
        <w:t xml:space="preserve">, </w:t>
      </w:r>
      <w:r w:rsidRPr="009912CE">
        <w:rPr>
          <w:i/>
          <w:iCs/>
        </w:rPr>
        <w:t>valid</w:t>
      </w:r>
      <w:r w:rsidRPr="009912CE">
        <w:t>:</w:t>
      </w:r>
      <w:r w:rsidRPr="009912CE">
        <w:rPr>
          <w:b/>
          <w:bCs/>
        </w:rPr>
        <w:t>1</w:t>
      </w:r>
      <w:r w:rsidRPr="009912CE">
        <w:t xml:space="preserve">, </w:t>
      </w:r>
      <w:r w:rsidRPr="009912CE">
        <w:rPr>
          <w:i/>
          <w:iCs/>
        </w:rPr>
        <w:t>operation</w:t>
      </w:r>
      <w:r w:rsidRPr="009912CE">
        <w:t>:sub[</w:t>
      </w:r>
      <w:r w:rsidRPr="009912CE">
        <w:rPr>
          <w:b/>
          <w:bCs/>
        </w:rPr>
        <w:t>1</w:t>
      </w:r>
      <w:r w:rsidRPr="009912CE">
        <w:t>],</w:t>
      </w:r>
    </w:p>
    <w:p w14:paraId="1F12A339" w14:textId="5302DE2E" w:rsidR="009912CE" w:rsidRPr="009912CE" w:rsidRDefault="009912CE" w:rsidP="009912CE">
      <w:pPr>
        <w:ind w:left="3600" w:firstLine="720"/>
      </w:pPr>
      <w:r w:rsidRPr="009912CE">
        <w:rPr>
          <w:i/>
          <w:iCs/>
        </w:rPr>
        <w:t>arg1</w:t>
      </w:r>
      <w:r w:rsidRPr="009912CE">
        <w:t>:</w:t>
      </w:r>
      <w:r w:rsidRPr="009912CE">
        <w:rPr>
          <w:b/>
          <w:bCs/>
        </w:rPr>
        <w:t>0.0</w:t>
      </w:r>
      <w:r w:rsidRPr="009912CE">
        <w:t xml:space="preserve">, </w:t>
      </w:r>
      <w:r w:rsidRPr="009912CE">
        <w:rPr>
          <w:i/>
          <w:iCs/>
        </w:rPr>
        <w:t>filter</w:t>
      </w:r>
      <w:r w:rsidRPr="009912CE">
        <w:t xml:space="preserve">:'', </w:t>
      </w:r>
      <w:r w:rsidRPr="009912CE">
        <w:rPr>
          <w:i/>
          <w:iCs/>
        </w:rPr>
        <w:t>arg2</w:t>
      </w:r>
      <w:r w:rsidRPr="009912CE">
        <w:t>:'' }</w:t>
      </w:r>
    </w:p>
    <w:p w14:paraId="114EA6A0" w14:textId="77777777" w:rsidR="009912CE" w:rsidRDefault="009912CE" w:rsidP="00CE794F">
      <w:pPr>
        <w:ind w:firstLine="720"/>
      </w:pPr>
    </w:p>
    <w:p w14:paraId="08CE9545" w14:textId="0A323E41" w:rsidR="009912CE" w:rsidRDefault="009912CE" w:rsidP="00CE794F">
      <w:pPr>
        <w:ind w:firstLine="720"/>
      </w:pPr>
      <w:r>
        <w:tab/>
      </w:r>
      <w:r>
        <w:tab/>
      </w:r>
      <w:r>
        <w:tab/>
        <w:t>‘inter-element’ – an inter-element correction</w:t>
      </w:r>
    </w:p>
    <w:p w14:paraId="27AD4814" w14:textId="77777777" w:rsidR="009912CE" w:rsidRDefault="009912CE" w:rsidP="009912CE">
      <w:pPr>
        <w:ind w:left="2880" w:firstLine="720"/>
      </w:pPr>
      <w:r w:rsidRPr="009912CE">
        <w:t>op = {</w:t>
      </w:r>
      <w:r w:rsidRPr="009912CE">
        <w:rPr>
          <w:i/>
          <w:iCs/>
        </w:rPr>
        <w:t>mode</w:t>
      </w:r>
      <w:r w:rsidRPr="009912CE">
        <w:t>:</w:t>
      </w:r>
      <w:r w:rsidRPr="009912CE">
        <w:rPr>
          <w:b/>
          <w:bCs/>
        </w:rPr>
        <w:t>1</w:t>
      </w:r>
      <w:r w:rsidRPr="009912CE">
        <w:t xml:space="preserve">, </w:t>
      </w:r>
      <w:r w:rsidRPr="009912CE">
        <w:rPr>
          <w:i/>
          <w:iCs/>
        </w:rPr>
        <w:t>image</w:t>
      </w:r>
      <w:r w:rsidRPr="009912CE">
        <w:t xml:space="preserve">:i, </w:t>
      </w:r>
      <w:r w:rsidRPr="009912CE">
        <w:rPr>
          <w:i/>
          <w:iCs/>
        </w:rPr>
        <w:t>name</w:t>
      </w:r>
      <w:r w:rsidRPr="009912CE">
        <w:t xml:space="preserve">: </w:t>
      </w:r>
      <w:r>
        <w:t>‘inter-element’</w:t>
      </w:r>
      <w:r w:rsidRPr="009912CE">
        <w:t xml:space="preserve">, </w:t>
      </w:r>
      <w:r w:rsidRPr="009912CE">
        <w:rPr>
          <w:i/>
          <w:iCs/>
        </w:rPr>
        <w:t>valid</w:t>
      </w:r>
      <w:r w:rsidRPr="009912CE">
        <w:t>:</w:t>
      </w:r>
      <w:r w:rsidRPr="009912CE">
        <w:rPr>
          <w:b/>
          <w:bCs/>
        </w:rPr>
        <w:t>1</w:t>
      </w:r>
      <w:r w:rsidRPr="009912CE">
        <w:t xml:space="preserve">, </w:t>
      </w:r>
    </w:p>
    <w:p w14:paraId="27D8FD9C" w14:textId="6342906F" w:rsidR="009912CE" w:rsidRDefault="009912CE" w:rsidP="009912CE">
      <w:pPr>
        <w:ind w:left="3600" w:firstLine="720"/>
      </w:pPr>
      <w:r w:rsidRPr="009912CE">
        <w:rPr>
          <w:i/>
          <w:iCs/>
        </w:rPr>
        <w:t>operation</w:t>
      </w:r>
      <w:r w:rsidRPr="009912CE">
        <w:t>:sub[</w:t>
      </w:r>
      <w:r w:rsidRPr="009912CE">
        <w:rPr>
          <w:b/>
          <w:bCs/>
        </w:rPr>
        <w:t>1</w:t>
      </w:r>
      <w:r w:rsidRPr="009912CE">
        <w:t xml:space="preserve">], </w:t>
      </w:r>
      <w:r w:rsidRPr="009912CE">
        <w:rPr>
          <w:i/>
          <w:iCs/>
        </w:rPr>
        <w:t>arg1</w:t>
      </w:r>
      <w:r w:rsidRPr="009912CE">
        <w:t xml:space="preserve">:arg, </w:t>
      </w:r>
      <w:r w:rsidRPr="009912CE">
        <w:rPr>
          <w:i/>
          <w:iCs/>
        </w:rPr>
        <w:t>filter</w:t>
      </w:r>
      <w:r w:rsidRPr="009912CE">
        <w:t xml:space="preserve">:sq, </w:t>
      </w:r>
      <w:r w:rsidRPr="009912CE">
        <w:rPr>
          <w:i/>
          <w:iCs/>
        </w:rPr>
        <w:t>arg2</w:t>
      </w:r>
      <w:r w:rsidRPr="009912CE">
        <w:t>:sub[</w:t>
      </w:r>
      <w:r w:rsidRPr="009912CE">
        <w:rPr>
          <w:b/>
          <w:bCs/>
        </w:rPr>
        <w:t>2</w:t>
      </w:r>
      <w:r w:rsidRPr="009912CE">
        <w:t>] }</w:t>
      </w:r>
    </w:p>
    <w:p w14:paraId="5973910A" w14:textId="77777777" w:rsidR="009912CE" w:rsidRPr="009912CE" w:rsidRDefault="009912CE" w:rsidP="009912CE">
      <w:pPr>
        <w:ind w:left="3600" w:firstLine="720"/>
      </w:pPr>
    </w:p>
    <w:p w14:paraId="23BFCD50" w14:textId="6782E0D1" w:rsidR="009912CE" w:rsidRDefault="009912CE" w:rsidP="00CE794F">
      <w:pPr>
        <w:ind w:firstLine="720"/>
      </w:pPr>
      <w:r>
        <w:tab/>
      </w:r>
      <w:r>
        <w:tab/>
      </w:r>
      <w:r>
        <w:tab/>
        <w:t>Else assumes a filter of type ‘process’</w:t>
      </w:r>
    </w:p>
    <w:p w14:paraId="506A19DB" w14:textId="77777777" w:rsidR="009912CE" w:rsidRDefault="009912CE" w:rsidP="009912CE">
      <w:pPr>
        <w:ind w:firstLine="720"/>
      </w:pPr>
      <w:r w:rsidRPr="009912CE">
        <w:tab/>
      </w:r>
      <w:r w:rsidRPr="009912CE">
        <w:tab/>
      </w:r>
      <w:r w:rsidRPr="009912CE">
        <w:tab/>
      </w:r>
      <w:r w:rsidRPr="009912CE">
        <w:tab/>
        <w:t>op = {</w:t>
      </w:r>
      <w:r w:rsidRPr="009912CE">
        <w:rPr>
          <w:i/>
          <w:iCs/>
        </w:rPr>
        <w:t>mode</w:t>
      </w:r>
      <w:r w:rsidRPr="009912CE">
        <w:t>:</w:t>
      </w:r>
      <w:r w:rsidRPr="009912CE">
        <w:rPr>
          <w:b/>
          <w:bCs/>
        </w:rPr>
        <w:t>1</w:t>
      </w:r>
      <w:r w:rsidRPr="009912CE">
        <w:t xml:space="preserve">, </w:t>
      </w:r>
      <w:r w:rsidRPr="009912CE">
        <w:rPr>
          <w:i/>
          <w:iCs/>
        </w:rPr>
        <w:t>image</w:t>
      </w:r>
      <w:r w:rsidRPr="009912CE">
        <w:t xml:space="preserve">:i, </w:t>
      </w:r>
      <w:r w:rsidRPr="009912CE">
        <w:rPr>
          <w:i/>
          <w:iCs/>
        </w:rPr>
        <w:t>name</w:t>
      </w:r>
      <w:r w:rsidRPr="009912CE">
        <w:t xml:space="preserve">:'process', </w:t>
      </w:r>
      <w:r w:rsidRPr="009912CE">
        <w:rPr>
          <w:i/>
          <w:iCs/>
        </w:rPr>
        <w:t>valid</w:t>
      </w:r>
      <w:r w:rsidRPr="009912CE">
        <w:t>:</w:t>
      </w:r>
      <w:r w:rsidRPr="009912CE">
        <w:rPr>
          <w:b/>
          <w:bCs/>
        </w:rPr>
        <w:t>1</w:t>
      </w:r>
      <w:r w:rsidRPr="009912CE">
        <w:t xml:space="preserve">, </w:t>
      </w:r>
    </w:p>
    <w:p w14:paraId="2CE6E708" w14:textId="547FF7FF" w:rsidR="009912CE" w:rsidRDefault="009912CE" w:rsidP="009912CE">
      <w:pPr>
        <w:ind w:left="3600" w:firstLine="720"/>
      </w:pPr>
      <w:r w:rsidRPr="009912CE">
        <w:rPr>
          <w:i/>
          <w:iCs/>
        </w:rPr>
        <w:t>operation</w:t>
      </w:r>
      <w:r w:rsidRPr="009912CE">
        <w:t>:uv.</w:t>
      </w:r>
      <w:r w:rsidRPr="009912CE">
        <w:rPr>
          <w:i/>
          <w:iCs/>
        </w:rPr>
        <w:t>routine</w:t>
      </w:r>
      <w:r w:rsidRPr="009912CE">
        <w:t xml:space="preserve">[m], </w:t>
      </w:r>
      <w:r w:rsidRPr="009912CE">
        <w:rPr>
          <w:i/>
          <w:iCs/>
        </w:rPr>
        <w:t>arg1</w:t>
      </w:r>
      <w:r w:rsidRPr="009912CE">
        <w:t>:uv.</w:t>
      </w:r>
      <w:r w:rsidRPr="009912CE">
        <w:rPr>
          <w:i/>
          <w:iCs/>
        </w:rPr>
        <w:t>arg</w:t>
      </w:r>
      <w:r w:rsidRPr="009912CE">
        <w:t xml:space="preserve">[m], </w:t>
      </w:r>
      <w:r w:rsidRPr="009912CE">
        <w:rPr>
          <w:i/>
          <w:iCs/>
        </w:rPr>
        <w:t>filter</w:t>
      </w:r>
      <w:r w:rsidRPr="009912CE">
        <w:t xml:space="preserve">:'', </w:t>
      </w:r>
      <w:r w:rsidRPr="009912CE">
        <w:rPr>
          <w:i/>
          <w:iCs/>
        </w:rPr>
        <w:t>arg2</w:t>
      </w:r>
      <w:r w:rsidRPr="009912CE">
        <w:t>:'' }</w:t>
      </w:r>
    </w:p>
    <w:p w14:paraId="0D4890CD" w14:textId="77777777" w:rsidR="0030487A" w:rsidRDefault="0030487A" w:rsidP="009912CE">
      <w:pPr>
        <w:ind w:left="3600" w:firstLine="720"/>
      </w:pPr>
    </w:p>
    <w:p w14:paraId="2C7849F5" w14:textId="420FC334" w:rsidR="0030487A" w:rsidRPr="0030487A" w:rsidRDefault="0030487A" w:rsidP="0030487A">
      <w:pPr>
        <w:ind w:left="1440" w:firstLine="720"/>
      </w:pPr>
      <w:r w:rsidRPr="0030487A">
        <w:t>(*pstate).</w:t>
      </w:r>
      <w:r w:rsidRPr="0030487A">
        <w:rPr>
          <w:i/>
          <w:iCs/>
        </w:rPr>
        <w:t>p</w:t>
      </w:r>
      <w:r w:rsidRPr="0030487A">
        <w:t xml:space="preserve"> = ptr_new( op_list, /no_copy)</w:t>
      </w:r>
    </w:p>
    <w:p w14:paraId="1DB9FCD2" w14:textId="33E7B62F" w:rsidR="0030487A" w:rsidRPr="0030487A" w:rsidRDefault="0030487A" w:rsidP="0030487A">
      <w:r>
        <w:tab/>
      </w:r>
      <w:r w:rsidRPr="0030487A">
        <w:tab/>
      </w:r>
      <w:r>
        <w:tab/>
      </w:r>
      <w:r w:rsidRPr="0030487A">
        <w:t xml:space="preserve">notify, </w:t>
      </w:r>
      <w:r w:rsidRPr="0030487A">
        <w:rPr>
          <w:b/>
          <w:bCs/>
        </w:rPr>
        <w:t>'image-process'</w:t>
      </w:r>
      <w:r w:rsidRPr="0030487A">
        <w:t>, (*pstate).</w:t>
      </w:r>
      <w:r w:rsidRPr="0030487A">
        <w:rPr>
          <w:i/>
          <w:iCs/>
        </w:rPr>
        <w:t>p</w:t>
      </w:r>
      <w:r w:rsidRPr="0030487A">
        <w:t>,  from=event.</w:t>
      </w:r>
      <w:r w:rsidRPr="0030487A">
        <w:rPr>
          <w:i/>
          <w:iCs/>
        </w:rPr>
        <w:t>top</w:t>
      </w:r>
    </w:p>
    <w:p w14:paraId="66C5DB7F" w14:textId="77777777" w:rsidR="0030487A" w:rsidRDefault="0030487A" w:rsidP="00F95BCE"/>
    <w:p w14:paraId="388E49B8" w14:textId="25DAFF7A" w:rsidR="00F95BCE" w:rsidRPr="00F95BCE" w:rsidRDefault="00F95BCE" w:rsidP="00F95BCE">
      <w:r>
        <w:tab/>
      </w:r>
      <w:r>
        <w:tab/>
      </w:r>
      <w:r w:rsidRPr="00F95BCE">
        <w:t>(*pstate).</w:t>
      </w:r>
      <w:r w:rsidRPr="00F95BCE">
        <w:rPr>
          <w:i/>
          <w:iCs/>
        </w:rPr>
        <w:t>p2</w:t>
      </w:r>
      <w:r w:rsidRPr="00F95BCE">
        <w:t xml:space="preserve"> = </w:t>
      </w:r>
      <w:r w:rsidRPr="00F95BCE">
        <w:rPr>
          <w:b/>
          <w:bCs/>
        </w:rPr>
        <w:t>ptr_new</w:t>
      </w:r>
      <w:r w:rsidRPr="00F95BCE">
        <w:t>(</w:t>
      </w:r>
      <w:r w:rsidRPr="00F95BCE">
        <w:rPr>
          <w:b/>
          <w:bCs/>
        </w:rPr>
        <w:t>1</w:t>
      </w:r>
      <w:r w:rsidRPr="00F95BCE">
        <w:t>)</w:t>
      </w:r>
    </w:p>
    <w:p w14:paraId="7373BDA8" w14:textId="77777777" w:rsidR="00F95BCE" w:rsidRPr="00F95BCE" w:rsidRDefault="00F95BCE" w:rsidP="00F95BCE">
      <w:r w:rsidRPr="00F95BCE">
        <w:tab/>
      </w:r>
      <w:r w:rsidRPr="00F95BCE">
        <w:tab/>
        <w:t>notify, '</w:t>
      </w:r>
      <w:r w:rsidRPr="00F95BCE">
        <w:rPr>
          <w:b/>
          <w:bCs/>
        </w:rPr>
        <w:t>done-filter</w:t>
      </w:r>
      <w:r w:rsidRPr="00F95BCE">
        <w:t>', (*pstate).</w:t>
      </w:r>
      <w:r w:rsidRPr="00F95BCE">
        <w:rPr>
          <w:i/>
          <w:iCs/>
        </w:rPr>
        <w:t>p2</w:t>
      </w:r>
      <w:r w:rsidRPr="00F95BCE">
        <w:t>, from=event.</w:t>
      </w:r>
      <w:r w:rsidRPr="00F95BCE">
        <w:rPr>
          <w:i/>
          <w:iCs/>
        </w:rPr>
        <w:t>top</w:t>
      </w:r>
    </w:p>
    <w:p w14:paraId="24AD5AC5" w14:textId="3A3FDBC7" w:rsidR="00F95BCE" w:rsidRPr="009912CE" w:rsidRDefault="00F95BCE" w:rsidP="00F95BCE"/>
    <w:p w14:paraId="4482C397" w14:textId="2599251C" w:rsidR="009912CE" w:rsidRPr="001E2C25" w:rsidRDefault="00F95BCE" w:rsidP="0030487A">
      <w:pPr>
        <w:rPr>
          <w:b/>
          <w:bCs/>
        </w:rPr>
      </w:pPr>
      <w:r w:rsidRPr="001E2C25">
        <w:rPr>
          <w:b/>
          <w:bCs/>
        </w:rPr>
        <w:lastRenderedPageBreak/>
        <w:t>G</w:t>
      </w:r>
      <w:r w:rsidR="0030487A" w:rsidRPr="001E2C25">
        <w:rPr>
          <w:b/>
          <w:bCs/>
        </w:rPr>
        <w:t>image</w:t>
      </w:r>
    </w:p>
    <w:p w14:paraId="05DE6A4F" w14:textId="63FB9B53" w:rsidR="00307018" w:rsidRDefault="00307018" w:rsidP="00CE794F">
      <w:pPr>
        <w:ind w:firstLine="720"/>
      </w:pPr>
      <w:r>
        <w:t>Notify event ‘</w:t>
      </w:r>
      <w:r w:rsidRPr="00307018">
        <w:rPr>
          <w:b/>
          <w:bCs/>
        </w:rPr>
        <w:t>images’</w:t>
      </w:r>
    </w:p>
    <w:p w14:paraId="0F0A74DD" w14:textId="47A62D8B" w:rsidR="00307018" w:rsidRDefault="00307018" w:rsidP="00CE794F">
      <w:pPr>
        <w:ind w:firstLine="720"/>
      </w:pPr>
      <w:r>
        <w:tab/>
        <w:t>New image data to display</w:t>
      </w:r>
    </w:p>
    <w:p w14:paraId="23246E3F" w14:textId="77777777" w:rsidR="00307018" w:rsidRDefault="00307018" w:rsidP="00CE794F">
      <w:pPr>
        <w:ind w:firstLine="720"/>
      </w:pPr>
    </w:p>
    <w:p w14:paraId="5FF7C669" w14:textId="564A9261" w:rsidR="0030487A" w:rsidRDefault="0030487A" w:rsidP="00CE794F">
      <w:pPr>
        <w:ind w:firstLine="720"/>
      </w:pPr>
      <w:r>
        <w:t>Notify event ‘</w:t>
      </w:r>
      <w:r w:rsidRPr="0030487A">
        <w:rPr>
          <w:b/>
          <w:bCs/>
        </w:rPr>
        <w:t>image-process’</w:t>
      </w:r>
    </w:p>
    <w:p w14:paraId="5C5E70D0" w14:textId="1AC54A5B" w:rsidR="0030487A" w:rsidRDefault="00FA51E7" w:rsidP="00CE794F">
      <w:pPr>
        <w:ind w:firstLine="720"/>
      </w:pPr>
      <w:r>
        <w:tab/>
        <w:t>For each ‘op’ passed as an array (</w:t>
      </w:r>
      <w:r w:rsidRPr="00FA51E7">
        <w:t>ops = *event.pointer</w:t>
      </w:r>
      <w:r>
        <w:t>)</w:t>
      </w:r>
    </w:p>
    <w:p w14:paraId="6977E677" w14:textId="72B16B56" w:rsidR="00FA51E7" w:rsidRDefault="00FA51E7" w:rsidP="00CE794F">
      <w:pPr>
        <w:ind w:firstLine="720"/>
      </w:pPr>
      <w:r>
        <w:tab/>
      </w:r>
      <w:r>
        <w:tab/>
        <w:t>Select image to process:</w:t>
      </w:r>
    </w:p>
    <w:p w14:paraId="3F13D089" w14:textId="1B6FB88E" w:rsidR="00FA51E7" w:rsidRDefault="00FA51E7" w:rsidP="00CE794F">
      <w:pPr>
        <w:ind w:firstLine="720"/>
      </w:pPr>
      <w:r>
        <w:tab/>
      </w:r>
      <w:r>
        <w:tab/>
      </w:r>
      <w:r>
        <w:tab/>
      </w:r>
      <w:r w:rsidRPr="00FA51E7">
        <w:t>i = (ops[j].mode eq 1) ? ops[j].image : (*pstate).image</w:t>
      </w:r>
    </w:p>
    <w:p w14:paraId="0A1BF81F" w14:textId="110FF716" w:rsidR="00CE794F" w:rsidRDefault="009912CE" w:rsidP="00FA51E7">
      <w:pPr>
        <w:ind w:firstLine="720"/>
      </w:pPr>
      <w:r>
        <w:tab/>
      </w:r>
      <w:r>
        <w:tab/>
      </w:r>
      <w:r>
        <w:tab/>
      </w:r>
      <w:r>
        <w:tab/>
      </w:r>
    </w:p>
    <w:p w14:paraId="68EFE602" w14:textId="656B2AE9" w:rsidR="00FA51E7" w:rsidRPr="00FA51E7" w:rsidRDefault="00FA51E7" w:rsidP="00FA51E7">
      <w:pPr>
        <w:ind w:firstLine="720"/>
      </w:pPr>
      <w:r w:rsidRPr="00FA51E7">
        <w:tab/>
      </w:r>
      <w:r w:rsidRPr="00FA51E7">
        <w:tab/>
        <w:t xml:space="preserve">'plugin': </w:t>
      </w:r>
    </w:p>
    <w:p w14:paraId="5657B89C" w14:textId="2CDE9D59" w:rsidR="00FA51E7" w:rsidRPr="00FA51E7" w:rsidRDefault="00FA51E7" w:rsidP="00FA51E7">
      <w:pPr>
        <w:ind w:firstLine="720"/>
      </w:pPr>
      <w:r w:rsidRPr="00FA51E7">
        <w:tab/>
      </w:r>
      <w:r w:rsidRPr="00FA51E7">
        <w:tab/>
      </w:r>
      <w:r w:rsidRPr="00FA51E7">
        <w:tab/>
        <w:t>p = (*pstate).p</w:t>
      </w:r>
    </w:p>
    <w:p w14:paraId="7E52295C" w14:textId="0C44175C" w:rsidR="00FA51E7" w:rsidRPr="00FA51E7" w:rsidRDefault="00FA51E7" w:rsidP="00FA51E7">
      <w:pPr>
        <w:ind w:firstLine="720"/>
      </w:pPr>
      <w:r w:rsidRPr="00FA51E7">
        <w:tab/>
      </w:r>
      <w:r w:rsidRPr="00FA51E7">
        <w:tab/>
      </w:r>
      <w:r w:rsidRPr="00FA51E7">
        <w:tab/>
      </w:r>
      <w:r w:rsidRPr="00FA51E7">
        <w:rPr>
          <w:b/>
          <w:bCs/>
        </w:rPr>
        <w:t>call_procedure</w:t>
      </w:r>
      <w:r w:rsidRPr="00FA51E7">
        <w:t>, ops[j].operation, p, i, history=history</w:t>
      </w:r>
    </w:p>
    <w:p w14:paraId="56B6B63B" w14:textId="77777777" w:rsidR="00FA51E7" w:rsidRDefault="00FA51E7" w:rsidP="00FA51E7">
      <w:pPr>
        <w:ind w:left="1440" w:firstLine="720"/>
      </w:pPr>
    </w:p>
    <w:p w14:paraId="016CA868" w14:textId="3AA13D3A" w:rsidR="00FA51E7" w:rsidRDefault="00FA51E7" w:rsidP="00FA51E7">
      <w:pPr>
        <w:ind w:left="1440" w:firstLine="720"/>
      </w:pPr>
      <w:r>
        <w:t>‘inter-element’:</w:t>
      </w:r>
    </w:p>
    <w:p w14:paraId="175D149B" w14:textId="1B1043E4" w:rsidR="00FA51E7" w:rsidRDefault="00FA51E7" w:rsidP="00CE794F">
      <w:pPr>
        <w:ind w:firstLine="720"/>
      </w:pPr>
      <w:r>
        <w:tab/>
      </w:r>
      <w:r>
        <w:tab/>
      </w:r>
      <w:r>
        <w:tab/>
        <w:t>Set (*p).modify with op to perform from ‘operations’ list</w:t>
      </w:r>
    </w:p>
    <w:p w14:paraId="743D8F9A" w14:textId="77777777" w:rsidR="00FA51E7" w:rsidRDefault="00FA51E7" w:rsidP="00FA51E7">
      <w:pPr>
        <w:ind w:firstLine="720"/>
      </w:pPr>
    </w:p>
    <w:p w14:paraId="0A4093CC" w14:textId="78BAFE61" w:rsidR="00FA51E7" w:rsidRDefault="00FA51E7" w:rsidP="00FA51E7">
      <w:pPr>
        <w:ind w:firstLine="720"/>
      </w:pPr>
      <w:r w:rsidRPr="00FA51E7">
        <w:tab/>
      </w:r>
      <w:r w:rsidRPr="00FA51E7">
        <w:tab/>
      </w:r>
      <w:r w:rsidRPr="00FA51E7">
        <w:tab/>
        <w:t xml:space="preserve">qo = </w:t>
      </w:r>
      <w:r w:rsidRPr="00FA51E7">
        <w:rPr>
          <w:b/>
          <w:bCs/>
        </w:rPr>
        <w:t>where</w:t>
      </w:r>
      <w:r w:rsidRPr="00FA51E7">
        <w:t>( ops[j].</w:t>
      </w:r>
      <w:r w:rsidRPr="00FA51E7">
        <w:rPr>
          <w:i/>
          <w:iCs/>
        </w:rPr>
        <w:t>operation</w:t>
      </w:r>
      <w:r w:rsidRPr="00FA51E7">
        <w:t xml:space="preserve"> </w:t>
      </w:r>
      <w:r w:rsidRPr="00FA51E7">
        <w:rPr>
          <w:b/>
          <w:bCs/>
        </w:rPr>
        <w:t>eq</w:t>
      </w:r>
      <w:r w:rsidRPr="00FA51E7">
        <w:t xml:space="preserve"> operations, nqo)</w:t>
      </w:r>
    </w:p>
    <w:p w14:paraId="5089D0B9" w14:textId="78CD95E3" w:rsidR="00FA51E7" w:rsidRPr="00FA51E7" w:rsidRDefault="00FA51E7" w:rsidP="00FA51E7">
      <w:pPr>
        <w:ind w:firstLine="720"/>
      </w:pPr>
      <w:r w:rsidRPr="00FA51E7">
        <w:tab/>
      </w:r>
      <w:r w:rsidRPr="00FA51E7">
        <w:tab/>
      </w:r>
      <w:r w:rsidRPr="00FA51E7">
        <w:tab/>
        <w:t>(*p).</w:t>
      </w:r>
      <w:r w:rsidRPr="00FA51E7">
        <w:rPr>
          <w:i/>
          <w:iCs/>
        </w:rPr>
        <w:t>modify</w:t>
      </w:r>
      <w:r w:rsidRPr="00FA51E7">
        <w:t>.</w:t>
      </w:r>
      <w:r w:rsidRPr="00FA51E7">
        <w:rPr>
          <w:i/>
          <w:iCs/>
        </w:rPr>
        <w:t>operation</w:t>
      </w:r>
      <w:r w:rsidRPr="00FA51E7">
        <w:t xml:space="preserve"> = qo[</w:t>
      </w:r>
      <w:r w:rsidRPr="00FA51E7">
        <w:rPr>
          <w:b/>
          <w:bCs/>
        </w:rPr>
        <w:t>0</w:t>
      </w:r>
      <w:r w:rsidRPr="00FA51E7">
        <w:t>]</w:t>
      </w:r>
    </w:p>
    <w:p w14:paraId="52193614" w14:textId="38430F2D" w:rsidR="00FA51E7" w:rsidRPr="00FA51E7" w:rsidRDefault="00FA51E7" w:rsidP="00FA51E7">
      <w:pPr>
        <w:ind w:firstLine="720"/>
      </w:pPr>
      <w:r w:rsidRPr="00FA51E7">
        <w:tab/>
      </w:r>
      <w:r w:rsidRPr="00FA51E7">
        <w:tab/>
      </w:r>
      <w:r w:rsidRPr="00FA51E7">
        <w:tab/>
        <w:t xml:space="preserve">img = </w:t>
      </w:r>
      <w:r w:rsidRPr="00FA51E7">
        <w:rPr>
          <w:b/>
          <w:bCs/>
        </w:rPr>
        <w:t>interelement_transform</w:t>
      </w:r>
      <w:r w:rsidRPr="00FA51E7">
        <w:t>( p, i, error=err)</w:t>
      </w:r>
    </w:p>
    <w:p w14:paraId="2641FD87" w14:textId="761D263F" w:rsidR="00FA51E7" w:rsidRPr="00FA51E7" w:rsidRDefault="00FA51E7" w:rsidP="00FA51E7">
      <w:pPr>
        <w:ind w:firstLine="720"/>
      </w:pPr>
      <w:r w:rsidRPr="00FA51E7">
        <w:tab/>
      </w:r>
      <w:r w:rsidRPr="00FA51E7">
        <w:tab/>
      </w:r>
      <w:r w:rsidRPr="00FA51E7">
        <w:tab/>
        <w:t>(*(*p).</w:t>
      </w:r>
      <w:r w:rsidRPr="00FA51E7">
        <w:rPr>
          <w:i/>
          <w:iCs/>
        </w:rPr>
        <w:t>image</w:t>
      </w:r>
      <w:r w:rsidRPr="00FA51E7">
        <w:t>)[*,*,(*p).</w:t>
      </w:r>
      <w:r w:rsidRPr="00FA51E7">
        <w:rPr>
          <w:i/>
          <w:iCs/>
        </w:rPr>
        <w:t>modify</w:t>
      </w:r>
      <w:r w:rsidRPr="00FA51E7">
        <w:t>.</w:t>
      </w:r>
      <w:r w:rsidRPr="00FA51E7">
        <w:rPr>
          <w:i/>
          <w:iCs/>
        </w:rPr>
        <w:t>target</w:t>
      </w:r>
      <w:r w:rsidRPr="00FA51E7">
        <w:t>] = img</w:t>
      </w:r>
    </w:p>
    <w:p w14:paraId="4F4D85E4" w14:textId="77777777" w:rsidR="00FA51E7" w:rsidRDefault="00FA51E7" w:rsidP="00CE794F">
      <w:pPr>
        <w:ind w:firstLine="720"/>
      </w:pPr>
    </w:p>
    <w:p w14:paraId="62D9C0E4" w14:textId="6679EECD" w:rsidR="00FA51E7" w:rsidRDefault="00FA51E7" w:rsidP="00CE794F">
      <w:pPr>
        <w:ind w:firstLine="720"/>
      </w:pPr>
      <w:r>
        <w:tab/>
      </w:r>
      <w:r>
        <w:tab/>
        <w:t>‘process’</w:t>
      </w:r>
    </w:p>
    <w:p w14:paraId="00C25771" w14:textId="1A6DFB05" w:rsidR="00FA51E7" w:rsidRDefault="00FA51E7" w:rsidP="00FA51E7">
      <w:pPr>
        <w:ind w:left="2160" w:firstLine="720"/>
      </w:pPr>
      <w:r w:rsidRPr="00FA51E7">
        <w:rPr>
          <w:b/>
          <w:bCs/>
        </w:rPr>
        <w:t>call_procedure</w:t>
      </w:r>
      <w:r w:rsidRPr="00FA51E7">
        <w:t>, ops[j].</w:t>
      </w:r>
      <w:r w:rsidRPr="00FA51E7">
        <w:rPr>
          <w:i/>
          <w:iCs/>
        </w:rPr>
        <w:t>operation</w:t>
      </w:r>
      <w:r w:rsidRPr="00FA51E7">
        <w:t>, event, ops[j].</w:t>
      </w:r>
      <w:r w:rsidRPr="00FA51E7">
        <w:rPr>
          <w:i/>
          <w:iCs/>
        </w:rPr>
        <w:t>arg1</w:t>
      </w:r>
      <w:r w:rsidRPr="00FA51E7">
        <w:t>, select=i, /silent</w:t>
      </w:r>
    </w:p>
    <w:p w14:paraId="73B463D7" w14:textId="77777777" w:rsidR="00FA51E7" w:rsidRDefault="00FA51E7" w:rsidP="00FA51E7">
      <w:pPr>
        <w:ind w:left="2160" w:firstLine="720"/>
      </w:pPr>
    </w:p>
    <w:p w14:paraId="0F250E59" w14:textId="0485F76B" w:rsidR="00FA51E7" w:rsidRDefault="00F95BCE" w:rsidP="00F95BCE">
      <w:pPr>
        <w:ind w:left="720" w:firstLine="720"/>
      </w:pPr>
      <w:r w:rsidRPr="00F95BCE">
        <w:t xml:space="preserve">notify, </w:t>
      </w:r>
      <w:r w:rsidRPr="00F95BCE">
        <w:rPr>
          <w:b/>
          <w:bCs/>
        </w:rPr>
        <w:t>'image-display'</w:t>
      </w:r>
      <w:r w:rsidRPr="00F95BCE">
        <w:t>, from=event.top</w:t>
      </w:r>
      <w:r w:rsidR="00307018">
        <w:t xml:space="preserve">    (notify all windows listening for image changes)</w:t>
      </w:r>
    </w:p>
    <w:p w14:paraId="05A9943E" w14:textId="77777777" w:rsidR="00FA51E7" w:rsidRDefault="00FA51E7" w:rsidP="00FA51E7">
      <w:pPr>
        <w:ind w:left="2160" w:firstLine="720"/>
      </w:pPr>
    </w:p>
    <w:p w14:paraId="54AB0B70" w14:textId="22AED26C" w:rsidR="00B501F1" w:rsidRDefault="00B501F1" w:rsidP="00B501F1">
      <w:pPr>
        <w:ind w:firstLine="720"/>
      </w:pPr>
      <w:r>
        <w:t xml:space="preserve">Notify event </w:t>
      </w:r>
      <w:r w:rsidRPr="00B501F1">
        <w:rPr>
          <w:b/>
          <w:bCs/>
        </w:rPr>
        <w:t>'batch-save'</w:t>
      </w:r>
    </w:p>
    <w:p w14:paraId="060ED6F2" w14:textId="535AF501" w:rsidR="00B501F1" w:rsidRDefault="00B501F1" w:rsidP="00B501F1">
      <w:r>
        <w:tab/>
      </w:r>
      <w:r>
        <w:tab/>
        <w:t>This will apply any selected corrections …</w:t>
      </w:r>
    </w:p>
    <w:p w14:paraId="434C6037" w14:textId="77777777" w:rsidR="00B501F1" w:rsidRDefault="00B501F1" w:rsidP="00B501F1"/>
    <w:p w14:paraId="6CA0E7C0" w14:textId="77777777" w:rsidR="00B501F1" w:rsidRPr="00B501F1" w:rsidRDefault="00B501F1" w:rsidP="00B501F1">
      <w:r w:rsidRPr="00B501F1">
        <w:tab/>
      </w:r>
      <w:r w:rsidRPr="00B501F1">
        <w:tab/>
      </w:r>
      <w:r w:rsidRPr="00B501F1">
        <w:rPr>
          <w:b/>
          <w:bCs/>
        </w:rPr>
        <w:t>if</w:t>
      </w:r>
      <w:r w:rsidRPr="00B501F1">
        <w:t xml:space="preserve"> (*event.</w:t>
      </w:r>
      <w:r w:rsidRPr="00B501F1">
        <w:rPr>
          <w:i/>
          <w:iCs/>
        </w:rPr>
        <w:t>pointer</w:t>
      </w:r>
      <w:r w:rsidRPr="00B501F1">
        <w:t>).</w:t>
      </w:r>
      <w:r w:rsidRPr="00B501F1">
        <w:rPr>
          <w:i/>
          <w:iCs/>
        </w:rPr>
        <w:t>mirrorX</w:t>
      </w:r>
      <w:r w:rsidRPr="00B501F1">
        <w:t xml:space="preserve"> </w:t>
      </w:r>
      <w:r w:rsidRPr="00B501F1">
        <w:rPr>
          <w:b/>
          <w:bCs/>
        </w:rPr>
        <w:t>then</w:t>
      </w:r>
      <w:r w:rsidRPr="00B501F1">
        <w:t xml:space="preserve"> </w:t>
      </w:r>
      <w:r w:rsidRPr="00B501F1">
        <w:rPr>
          <w:b/>
          <w:bCs/>
        </w:rPr>
        <w:t>begin</w:t>
      </w:r>
    </w:p>
    <w:p w14:paraId="73E79F01" w14:textId="77777777" w:rsidR="00B501F1" w:rsidRPr="00B501F1" w:rsidRDefault="00B501F1" w:rsidP="00B501F1">
      <w:r w:rsidRPr="00B501F1">
        <w:tab/>
      </w:r>
      <w:r w:rsidRPr="00B501F1">
        <w:tab/>
      </w:r>
      <w:r w:rsidRPr="00B501F1">
        <w:tab/>
      </w:r>
      <w:r w:rsidRPr="00B501F1">
        <w:rPr>
          <w:b/>
          <w:bCs/>
        </w:rPr>
        <w:t>Image_Process_Rotate</w:t>
      </w:r>
      <w:r w:rsidRPr="00B501F1">
        <w:t xml:space="preserve">, Event, </w:t>
      </w:r>
      <w:r w:rsidRPr="00B501F1">
        <w:rPr>
          <w:b/>
          <w:bCs/>
        </w:rPr>
        <w:t>0</w:t>
      </w:r>
      <w:r w:rsidRPr="00B501F1">
        <w:t>, /flipx</w:t>
      </w:r>
    </w:p>
    <w:p w14:paraId="17CBE154" w14:textId="77777777" w:rsidR="00B501F1" w:rsidRPr="00B501F1" w:rsidRDefault="00B501F1" w:rsidP="00B501F1">
      <w:r w:rsidRPr="00B501F1">
        <w:tab/>
      </w:r>
      <w:r w:rsidRPr="00B501F1">
        <w:tab/>
      </w:r>
      <w:r w:rsidRPr="00B501F1">
        <w:tab/>
        <w:t>(*event.</w:t>
      </w:r>
      <w:r w:rsidRPr="00B501F1">
        <w:rPr>
          <w:i/>
          <w:iCs/>
        </w:rPr>
        <w:t>pointer</w:t>
      </w:r>
      <w:r w:rsidRPr="00B501F1">
        <w:t>).</w:t>
      </w:r>
      <w:r w:rsidRPr="00B501F1">
        <w:rPr>
          <w:i/>
          <w:iCs/>
        </w:rPr>
        <w:t>save</w:t>
      </w:r>
      <w:r w:rsidRPr="00B501F1">
        <w:t xml:space="preserve"> = </w:t>
      </w:r>
      <w:r w:rsidRPr="00B501F1">
        <w:rPr>
          <w:b/>
          <w:bCs/>
        </w:rPr>
        <w:t>1</w:t>
      </w:r>
    </w:p>
    <w:p w14:paraId="038FFFA7" w14:textId="77777777" w:rsidR="00B501F1" w:rsidRPr="00B501F1" w:rsidRDefault="00B501F1" w:rsidP="00B501F1">
      <w:r w:rsidRPr="00B501F1">
        <w:tab/>
      </w:r>
      <w:r w:rsidRPr="00B501F1">
        <w:tab/>
      </w:r>
      <w:r w:rsidRPr="00B501F1">
        <w:rPr>
          <w:b/>
          <w:bCs/>
        </w:rPr>
        <w:t>endif</w:t>
      </w:r>
    </w:p>
    <w:p w14:paraId="464F5C9F" w14:textId="77777777" w:rsidR="00B501F1" w:rsidRPr="00B501F1" w:rsidRDefault="00B501F1" w:rsidP="00B501F1">
      <w:r w:rsidRPr="00B501F1">
        <w:tab/>
      </w:r>
      <w:r w:rsidRPr="00B501F1">
        <w:tab/>
      </w:r>
      <w:r w:rsidRPr="00B501F1">
        <w:rPr>
          <w:b/>
          <w:bCs/>
        </w:rPr>
        <w:t>if</w:t>
      </w:r>
      <w:r w:rsidRPr="00B501F1">
        <w:t xml:space="preserve"> (*event.</w:t>
      </w:r>
      <w:r w:rsidRPr="00B501F1">
        <w:rPr>
          <w:i/>
          <w:iCs/>
        </w:rPr>
        <w:t>pointer</w:t>
      </w:r>
      <w:r w:rsidRPr="00B501F1">
        <w:t>).</w:t>
      </w:r>
      <w:r w:rsidRPr="00B501F1">
        <w:rPr>
          <w:i/>
          <w:iCs/>
        </w:rPr>
        <w:t>correctX</w:t>
      </w:r>
      <w:r w:rsidRPr="00B501F1">
        <w:t xml:space="preserve"> </w:t>
      </w:r>
      <w:r w:rsidRPr="00B501F1">
        <w:rPr>
          <w:b/>
          <w:bCs/>
        </w:rPr>
        <w:t>then</w:t>
      </w:r>
      <w:r w:rsidRPr="00B501F1">
        <w:t xml:space="preserve"> </w:t>
      </w:r>
      <w:r w:rsidRPr="00B501F1">
        <w:rPr>
          <w:b/>
          <w:bCs/>
        </w:rPr>
        <w:t>begin</w:t>
      </w:r>
    </w:p>
    <w:p w14:paraId="6DA10704" w14:textId="77777777" w:rsidR="00B501F1" w:rsidRPr="00B501F1" w:rsidRDefault="00B501F1" w:rsidP="00B501F1">
      <w:r w:rsidRPr="00B501F1">
        <w:tab/>
      </w:r>
      <w:r w:rsidRPr="00B501F1">
        <w:tab/>
      </w:r>
      <w:r w:rsidRPr="00B501F1">
        <w:tab/>
      </w:r>
      <w:r w:rsidRPr="00B501F1">
        <w:rPr>
          <w:b/>
          <w:bCs/>
        </w:rPr>
        <w:t>Image_Process_Correct_Current_file</w:t>
      </w:r>
      <w:r w:rsidRPr="00B501F1">
        <w:t xml:space="preserve">, Event, </w:t>
      </w:r>
      <w:r w:rsidRPr="00B501F1">
        <w:rPr>
          <w:b/>
          <w:bCs/>
        </w:rPr>
        <w:t>0</w:t>
      </w:r>
      <w:r w:rsidRPr="00B501F1">
        <w:t>, first=(*event.</w:t>
      </w:r>
      <w:r w:rsidRPr="00B501F1">
        <w:rPr>
          <w:i/>
          <w:iCs/>
        </w:rPr>
        <w:t>pointer</w:t>
      </w:r>
      <w:r w:rsidRPr="00B501F1">
        <w:t>).</w:t>
      </w:r>
      <w:r w:rsidRPr="00B501F1">
        <w:rPr>
          <w:i/>
          <w:iCs/>
        </w:rPr>
        <w:t>first</w:t>
      </w:r>
    </w:p>
    <w:p w14:paraId="55971AB0" w14:textId="77777777" w:rsidR="00B501F1" w:rsidRPr="00B501F1" w:rsidRDefault="00B501F1" w:rsidP="00B501F1">
      <w:r w:rsidRPr="00B501F1">
        <w:tab/>
      </w:r>
      <w:r w:rsidRPr="00B501F1">
        <w:tab/>
      </w:r>
      <w:r w:rsidRPr="00B501F1">
        <w:tab/>
      </w:r>
      <w:r w:rsidRPr="00B501F1">
        <w:tab/>
      </w:r>
      <w:r w:rsidRPr="00B501F1">
        <w:tab/>
        <w:t>(*event.</w:t>
      </w:r>
      <w:r w:rsidRPr="00B501F1">
        <w:rPr>
          <w:i/>
          <w:iCs/>
        </w:rPr>
        <w:t>pointer</w:t>
      </w:r>
      <w:r w:rsidRPr="00B501F1">
        <w:t>).</w:t>
      </w:r>
      <w:r w:rsidRPr="00B501F1">
        <w:rPr>
          <w:i/>
          <w:iCs/>
        </w:rPr>
        <w:t>save</w:t>
      </w:r>
      <w:r w:rsidRPr="00B501F1">
        <w:t xml:space="preserve"> = </w:t>
      </w:r>
      <w:r w:rsidRPr="00B501F1">
        <w:rPr>
          <w:b/>
          <w:bCs/>
        </w:rPr>
        <w:t>1</w:t>
      </w:r>
    </w:p>
    <w:p w14:paraId="20E7C40E" w14:textId="77777777" w:rsidR="00B501F1" w:rsidRPr="00B501F1" w:rsidRDefault="00B501F1" w:rsidP="00B501F1">
      <w:r w:rsidRPr="00B501F1">
        <w:tab/>
      </w:r>
      <w:r w:rsidRPr="00B501F1">
        <w:tab/>
      </w:r>
      <w:r w:rsidRPr="00B501F1">
        <w:rPr>
          <w:b/>
          <w:bCs/>
        </w:rPr>
        <w:t>endif</w:t>
      </w:r>
    </w:p>
    <w:p w14:paraId="7659190F" w14:textId="77777777" w:rsidR="00B501F1" w:rsidRPr="00B501F1" w:rsidRDefault="00B501F1" w:rsidP="00B501F1">
      <w:r w:rsidRPr="00B501F1">
        <w:tab/>
      </w:r>
      <w:r w:rsidRPr="00B501F1">
        <w:tab/>
      </w:r>
      <w:r w:rsidRPr="00B501F1">
        <w:rPr>
          <w:b/>
          <w:bCs/>
        </w:rPr>
        <w:t>if</w:t>
      </w:r>
      <w:r w:rsidRPr="00B501F1">
        <w:t xml:space="preserve"> (*event.</w:t>
      </w:r>
      <w:r w:rsidRPr="00B501F1">
        <w:rPr>
          <w:i/>
          <w:iCs/>
        </w:rPr>
        <w:t>pointer</w:t>
      </w:r>
      <w:r w:rsidRPr="00B501F1">
        <w:t>).</w:t>
      </w:r>
      <w:r w:rsidRPr="00B501F1">
        <w:rPr>
          <w:i/>
          <w:iCs/>
        </w:rPr>
        <w:t>save</w:t>
      </w:r>
      <w:r w:rsidRPr="00B501F1">
        <w:t xml:space="preserve"> </w:t>
      </w:r>
      <w:r w:rsidRPr="00B501F1">
        <w:rPr>
          <w:b/>
          <w:bCs/>
        </w:rPr>
        <w:t>then</w:t>
      </w:r>
      <w:r w:rsidRPr="00B501F1">
        <w:t xml:space="preserve"> </w:t>
      </w:r>
      <w:r w:rsidRPr="00B501F1">
        <w:rPr>
          <w:b/>
          <w:bCs/>
        </w:rPr>
        <w:t>begin</w:t>
      </w:r>
    </w:p>
    <w:p w14:paraId="53235BB2" w14:textId="77777777" w:rsidR="00B501F1" w:rsidRPr="00B501F1" w:rsidRDefault="00B501F1" w:rsidP="00B501F1">
      <w:r w:rsidRPr="00B501F1">
        <w:tab/>
      </w:r>
      <w:r w:rsidRPr="00B501F1">
        <w:tab/>
      </w:r>
      <w:r w:rsidRPr="00B501F1">
        <w:tab/>
      </w:r>
      <w:r w:rsidRPr="00B501F1">
        <w:rPr>
          <w:b/>
          <w:bCs/>
        </w:rPr>
        <w:t>Image_Save</w:t>
      </w:r>
      <w:r w:rsidRPr="00B501F1">
        <w:t>, Event, /default, overwrite=(*event.</w:t>
      </w:r>
      <w:r w:rsidRPr="00B501F1">
        <w:rPr>
          <w:i/>
          <w:iCs/>
        </w:rPr>
        <w:t>pointer</w:t>
      </w:r>
      <w:r w:rsidRPr="00B501F1">
        <w:t>).</w:t>
      </w:r>
      <w:r w:rsidRPr="00B501F1">
        <w:rPr>
          <w:i/>
          <w:iCs/>
        </w:rPr>
        <w:t>overwrite</w:t>
      </w:r>
    </w:p>
    <w:p w14:paraId="0E819043" w14:textId="77777777" w:rsidR="00B501F1" w:rsidRPr="00B501F1" w:rsidRDefault="00B501F1" w:rsidP="00B501F1">
      <w:r w:rsidRPr="00B501F1">
        <w:tab/>
      </w:r>
      <w:r w:rsidRPr="00B501F1">
        <w:tab/>
      </w:r>
      <w:r w:rsidRPr="00B501F1">
        <w:rPr>
          <w:b/>
          <w:bCs/>
        </w:rPr>
        <w:t>endif</w:t>
      </w:r>
    </w:p>
    <w:p w14:paraId="1B881097" w14:textId="77777777" w:rsidR="00B501F1" w:rsidRPr="00B501F1" w:rsidRDefault="00B501F1" w:rsidP="00B501F1">
      <w:r w:rsidRPr="00B501F1">
        <w:tab/>
      </w:r>
      <w:r w:rsidRPr="00B501F1">
        <w:tab/>
      </w:r>
      <w:r w:rsidRPr="00B501F1">
        <w:rPr>
          <w:b/>
          <w:bCs/>
        </w:rPr>
        <w:t>if</w:t>
      </w:r>
      <w:r w:rsidRPr="00B501F1">
        <w:t xml:space="preserve"> (*event.</w:t>
      </w:r>
      <w:r w:rsidRPr="00B501F1">
        <w:rPr>
          <w:i/>
          <w:iCs/>
        </w:rPr>
        <w:t>pointer</w:t>
      </w:r>
      <w:r w:rsidRPr="00B501F1">
        <w:t>).</w:t>
      </w:r>
      <w:r w:rsidRPr="00B501F1">
        <w:rPr>
          <w:i/>
          <w:iCs/>
        </w:rPr>
        <w:t>metadata</w:t>
      </w:r>
      <w:r w:rsidRPr="00B501F1">
        <w:t xml:space="preserve"> </w:t>
      </w:r>
      <w:r w:rsidRPr="00B501F1">
        <w:rPr>
          <w:b/>
          <w:bCs/>
        </w:rPr>
        <w:t>then</w:t>
      </w:r>
      <w:r w:rsidRPr="00B501F1">
        <w:t xml:space="preserve"> </w:t>
      </w:r>
      <w:r w:rsidRPr="00B501F1">
        <w:rPr>
          <w:b/>
          <w:bCs/>
        </w:rPr>
        <w:t>begin</w:t>
      </w:r>
    </w:p>
    <w:p w14:paraId="4DF137D0" w14:textId="77777777" w:rsidR="00B501F1" w:rsidRPr="00B501F1" w:rsidRDefault="00B501F1" w:rsidP="00B501F1">
      <w:r w:rsidRPr="00B501F1">
        <w:tab/>
      </w:r>
      <w:r w:rsidRPr="00B501F1">
        <w:tab/>
      </w:r>
      <w:r w:rsidRPr="00B501F1">
        <w:tab/>
      </w:r>
      <w:r w:rsidRPr="00B501F1">
        <w:rPr>
          <w:b/>
          <w:bCs/>
        </w:rPr>
        <w:t>print_image_metadata</w:t>
      </w:r>
      <w:r w:rsidRPr="00B501F1">
        <w:t>, (*pstate).</w:t>
      </w:r>
      <w:r w:rsidRPr="00B501F1">
        <w:rPr>
          <w:i/>
          <w:iCs/>
        </w:rPr>
        <w:t>p</w:t>
      </w:r>
      <w:r w:rsidRPr="00B501F1">
        <w:t>, stats=</w:t>
      </w:r>
      <w:r w:rsidRPr="00B501F1">
        <w:rPr>
          <w:b/>
          <w:bCs/>
        </w:rPr>
        <w:t>0</w:t>
      </w:r>
    </w:p>
    <w:p w14:paraId="39F700ED" w14:textId="77777777" w:rsidR="00B501F1" w:rsidRPr="00B501F1" w:rsidRDefault="00B501F1" w:rsidP="00B501F1">
      <w:r w:rsidRPr="00B501F1">
        <w:tab/>
      </w:r>
      <w:r w:rsidRPr="00B501F1">
        <w:tab/>
      </w:r>
      <w:r w:rsidRPr="00B501F1">
        <w:rPr>
          <w:b/>
          <w:bCs/>
        </w:rPr>
        <w:t>endif</w:t>
      </w:r>
    </w:p>
    <w:p w14:paraId="6CB5495B" w14:textId="77777777" w:rsidR="00B501F1" w:rsidRDefault="00B501F1" w:rsidP="00B501F1"/>
    <w:p w14:paraId="4AEDED8C" w14:textId="5402055B" w:rsidR="00B501F1" w:rsidRDefault="00B501F1" w:rsidP="00B501F1">
      <w:r>
        <w:tab/>
      </w:r>
      <w:r>
        <w:tab/>
        <w:t>and any selected Save options …</w:t>
      </w:r>
    </w:p>
    <w:p w14:paraId="13FB3A02" w14:textId="77777777" w:rsidR="00B501F1" w:rsidRDefault="00B501F1" w:rsidP="00B501F1"/>
    <w:p w14:paraId="1D032CDD" w14:textId="77777777" w:rsidR="00B501F1" w:rsidRPr="00B501F1" w:rsidRDefault="00B501F1" w:rsidP="00B501F1">
      <w:r w:rsidRPr="00B501F1">
        <w:tab/>
      </w:r>
      <w:r w:rsidRPr="00B501F1">
        <w:tab/>
        <w:t>html = (*event.</w:t>
      </w:r>
      <w:r w:rsidRPr="00B501F1">
        <w:rPr>
          <w:i/>
          <w:iCs/>
        </w:rPr>
        <w:t>pointer</w:t>
      </w:r>
      <w:r w:rsidRPr="00B501F1">
        <w:t>).</w:t>
      </w:r>
      <w:r w:rsidRPr="00B501F1">
        <w:rPr>
          <w:i/>
          <w:iCs/>
        </w:rPr>
        <w:t>html</w:t>
      </w:r>
    </w:p>
    <w:p w14:paraId="1DDCE60A" w14:textId="77777777" w:rsidR="00B501F1" w:rsidRPr="00B501F1" w:rsidRDefault="00B501F1" w:rsidP="00B501F1">
      <w:r w:rsidRPr="00B501F1">
        <w:tab/>
      </w:r>
      <w:r w:rsidRPr="00B501F1">
        <w:tab/>
      </w:r>
      <w:r w:rsidRPr="00B501F1">
        <w:rPr>
          <w:b/>
          <w:bCs/>
        </w:rPr>
        <w:t>if</w:t>
      </w:r>
      <w:r w:rsidRPr="00B501F1">
        <w:t xml:space="preserve"> </w:t>
      </w:r>
      <w:r w:rsidRPr="00B501F1">
        <w:rPr>
          <w:b/>
          <w:bCs/>
        </w:rPr>
        <w:t>strlen</w:t>
      </w:r>
      <w:r w:rsidRPr="00B501F1">
        <w:t xml:space="preserve">(html) </w:t>
      </w:r>
      <w:r w:rsidRPr="00B501F1">
        <w:rPr>
          <w:b/>
          <w:bCs/>
        </w:rPr>
        <w:t>gt</w:t>
      </w:r>
      <w:r w:rsidRPr="00B501F1">
        <w:t xml:space="preserve"> </w:t>
      </w:r>
      <w:r w:rsidRPr="00B501F1">
        <w:rPr>
          <w:b/>
          <w:bCs/>
        </w:rPr>
        <w:t>0</w:t>
      </w:r>
      <w:r w:rsidRPr="00B501F1">
        <w:t xml:space="preserve"> </w:t>
      </w:r>
      <w:r w:rsidRPr="00B501F1">
        <w:rPr>
          <w:b/>
          <w:bCs/>
        </w:rPr>
        <w:t>then</w:t>
      </w:r>
      <w:r w:rsidRPr="00B501F1">
        <w:t xml:space="preserve"> </w:t>
      </w:r>
      <w:r w:rsidRPr="00B501F1">
        <w:rPr>
          <w:b/>
          <w:bCs/>
        </w:rPr>
        <w:t>begin</w:t>
      </w:r>
    </w:p>
    <w:p w14:paraId="3E71D99C" w14:textId="77777777" w:rsidR="00B501F1" w:rsidRPr="00B501F1" w:rsidRDefault="00B501F1" w:rsidP="00B501F1">
      <w:r w:rsidRPr="00B501F1">
        <w:tab/>
      </w:r>
      <w:r w:rsidRPr="00B501F1">
        <w:tab/>
      </w:r>
      <w:r w:rsidRPr="00B501F1">
        <w:tab/>
      </w:r>
      <w:r w:rsidRPr="00B501F1">
        <w:rPr>
          <w:b/>
          <w:bCs/>
        </w:rPr>
        <w:t>image_save_all_HTML</w:t>
      </w:r>
      <w:r w:rsidRPr="00B501F1">
        <w:t>, event, /PNG, file=html, first=(*event.</w:t>
      </w:r>
      <w:r w:rsidRPr="00B501F1">
        <w:rPr>
          <w:i/>
          <w:iCs/>
        </w:rPr>
        <w:t>pointer</w:t>
      </w:r>
      <w:r w:rsidRPr="00B501F1">
        <w:t>).</w:t>
      </w:r>
      <w:r w:rsidRPr="00B501F1">
        <w:rPr>
          <w:i/>
          <w:iCs/>
        </w:rPr>
        <w:t>first</w:t>
      </w:r>
    </w:p>
    <w:p w14:paraId="30B6168E" w14:textId="77777777" w:rsidR="00B501F1" w:rsidRPr="00B501F1" w:rsidRDefault="00B501F1" w:rsidP="00B501F1">
      <w:r w:rsidRPr="00B501F1">
        <w:tab/>
      </w:r>
      <w:r w:rsidRPr="00B501F1">
        <w:tab/>
      </w:r>
      <w:r w:rsidRPr="00B501F1">
        <w:rPr>
          <w:b/>
          <w:bCs/>
        </w:rPr>
        <w:t>endif</w:t>
      </w:r>
    </w:p>
    <w:p w14:paraId="548C1A1B" w14:textId="77777777" w:rsidR="00B501F1" w:rsidRPr="00B501F1" w:rsidRDefault="00B501F1" w:rsidP="00B501F1">
      <w:r w:rsidRPr="00B501F1">
        <w:tab/>
      </w:r>
      <w:r w:rsidRPr="00B501F1">
        <w:tab/>
        <w:t>bw = (*event.</w:t>
      </w:r>
      <w:r w:rsidRPr="00B501F1">
        <w:rPr>
          <w:i/>
          <w:iCs/>
        </w:rPr>
        <w:t>pointer</w:t>
      </w:r>
      <w:r w:rsidRPr="00B501F1">
        <w:t>).</w:t>
      </w:r>
      <w:r w:rsidRPr="00B501F1">
        <w:rPr>
          <w:i/>
          <w:iCs/>
        </w:rPr>
        <w:t>bw</w:t>
      </w:r>
    </w:p>
    <w:p w14:paraId="1DD25374" w14:textId="77777777" w:rsidR="00B501F1" w:rsidRPr="00B501F1" w:rsidRDefault="00B501F1" w:rsidP="00B501F1">
      <w:r w:rsidRPr="00B501F1">
        <w:lastRenderedPageBreak/>
        <w:tab/>
      </w:r>
      <w:r w:rsidRPr="00B501F1">
        <w:tab/>
      </w:r>
      <w:r w:rsidRPr="00B501F1">
        <w:rPr>
          <w:b/>
          <w:bCs/>
        </w:rPr>
        <w:t>if</w:t>
      </w:r>
      <w:r w:rsidRPr="00B501F1">
        <w:t xml:space="preserve"> </w:t>
      </w:r>
      <w:r w:rsidRPr="00B501F1">
        <w:rPr>
          <w:b/>
          <w:bCs/>
        </w:rPr>
        <w:t>strlen</w:t>
      </w:r>
      <w:r w:rsidRPr="00B501F1">
        <w:t xml:space="preserve">(bw) </w:t>
      </w:r>
      <w:r w:rsidRPr="00B501F1">
        <w:rPr>
          <w:b/>
          <w:bCs/>
        </w:rPr>
        <w:t>gt</w:t>
      </w:r>
      <w:r w:rsidRPr="00B501F1">
        <w:t xml:space="preserve"> </w:t>
      </w:r>
      <w:r w:rsidRPr="00B501F1">
        <w:rPr>
          <w:b/>
          <w:bCs/>
        </w:rPr>
        <w:t>0</w:t>
      </w:r>
      <w:r w:rsidRPr="00B501F1">
        <w:t xml:space="preserve"> </w:t>
      </w:r>
      <w:r w:rsidRPr="00B501F1">
        <w:rPr>
          <w:b/>
          <w:bCs/>
        </w:rPr>
        <w:t>then</w:t>
      </w:r>
      <w:r w:rsidRPr="00B501F1">
        <w:t xml:space="preserve"> </w:t>
      </w:r>
      <w:r w:rsidRPr="00B501F1">
        <w:rPr>
          <w:b/>
          <w:bCs/>
        </w:rPr>
        <w:t>begin</w:t>
      </w:r>
    </w:p>
    <w:p w14:paraId="28D85438" w14:textId="77777777" w:rsidR="00B501F1" w:rsidRPr="00B501F1" w:rsidRDefault="00B501F1" w:rsidP="00B501F1">
      <w:r w:rsidRPr="00B501F1">
        <w:tab/>
      </w:r>
      <w:r w:rsidRPr="00B501F1">
        <w:tab/>
      </w:r>
      <w:r w:rsidRPr="00B501F1">
        <w:tab/>
      </w:r>
      <w:r w:rsidRPr="00B501F1">
        <w:rPr>
          <w:b/>
          <w:bCs/>
        </w:rPr>
        <w:t>image_save_all_HTML</w:t>
      </w:r>
      <w:r w:rsidRPr="00B501F1">
        <w:t>, event, /PNG, file=bw, first=(*event.</w:t>
      </w:r>
      <w:r w:rsidRPr="00B501F1">
        <w:rPr>
          <w:i/>
          <w:iCs/>
        </w:rPr>
        <w:t>pointer</w:t>
      </w:r>
      <w:r w:rsidRPr="00B501F1">
        <w:t>).</w:t>
      </w:r>
      <w:r w:rsidRPr="00B501F1">
        <w:rPr>
          <w:i/>
          <w:iCs/>
        </w:rPr>
        <w:t>first</w:t>
      </w:r>
      <w:r w:rsidRPr="00B501F1">
        <w:t>, /bw</w:t>
      </w:r>
    </w:p>
    <w:p w14:paraId="0E23C256" w14:textId="77777777" w:rsidR="00B501F1" w:rsidRPr="00B501F1" w:rsidRDefault="00B501F1" w:rsidP="00B501F1">
      <w:r w:rsidRPr="00B501F1">
        <w:tab/>
      </w:r>
      <w:r w:rsidRPr="00B501F1">
        <w:tab/>
      </w:r>
      <w:r w:rsidRPr="00B501F1">
        <w:rPr>
          <w:b/>
          <w:bCs/>
        </w:rPr>
        <w:t>endif</w:t>
      </w:r>
    </w:p>
    <w:p w14:paraId="0CE3167E" w14:textId="77777777" w:rsidR="00B501F1" w:rsidRPr="00B501F1" w:rsidRDefault="00B501F1" w:rsidP="00B501F1">
      <w:r w:rsidRPr="00B501F1">
        <w:tab/>
      </w:r>
      <w:r w:rsidRPr="00B501F1">
        <w:tab/>
        <w:t>export = (*event.</w:t>
      </w:r>
      <w:r w:rsidRPr="00B501F1">
        <w:rPr>
          <w:i/>
          <w:iCs/>
        </w:rPr>
        <w:t>pointer</w:t>
      </w:r>
      <w:r w:rsidRPr="00B501F1">
        <w:t>).</w:t>
      </w:r>
      <w:r w:rsidRPr="00B501F1">
        <w:rPr>
          <w:i/>
          <w:iCs/>
        </w:rPr>
        <w:t>export</w:t>
      </w:r>
    </w:p>
    <w:p w14:paraId="7EE28A8E" w14:textId="77777777" w:rsidR="00B501F1" w:rsidRPr="00B501F1" w:rsidRDefault="00B501F1" w:rsidP="00B501F1">
      <w:r w:rsidRPr="00B501F1">
        <w:tab/>
      </w:r>
      <w:r w:rsidRPr="00B501F1">
        <w:tab/>
      </w:r>
      <w:r w:rsidRPr="00B501F1">
        <w:rPr>
          <w:b/>
          <w:bCs/>
        </w:rPr>
        <w:t>if</w:t>
      </w:r>
      <w:r w:rsidRPr="00B501F1">
        <w:t xml:space="preserve"> </w:t>
      </w:r>
      <w:r w:rsidRPr="00B501F1">
        <w:rPr>
          <w:b/>
          <w:bCs/>
        </w:rPr>
        <w:t>strlen</w:t>
      </w:r>
      <w:r w:rsidRPr="00B501F1">
        <w:t xml:space="preserve">(export) </w:t>
      </w:r>
      <w:r w:rsidRPr="00B501F1">
        <w:rPr>
          <w:b/>
          <w:bCs/>
        </w:rPr>
        <w:t>gt</w:t>
      </w:r>
      <w:r w:rsidRPr="00B501F1">
        <w:t xml:space="preserve"> </w:t>
      </w:r>
      <w:r w:rsidRPr="00B501F1">
        <w:rPr>
          <w:b/>
          <w:bCs/>
        </w:rPr>
        <w:t>0</w:t>
      </w:r>
      <w:r w:rsidRPr="00B501F1">
        <w:t xml:space="preserve"> </w:t>
      </w:r>
      <w:r w:rsidRPr="00B501F1">
        <w:rPr>
          <w:b/>
          <w:bCs/>
        </w:rPr>
        <w:t>then</w:t>
      </w:r>
      <w:r w:rsidRPr="00B501F1">
        <w:t xml:space="preserve"> </w:t>
      </w:r>
      <w:r w:rsidRPr="00B501F1">
        <w:rPr>
          <w:b/>
          <w:bCs/>
        </w:rPr>
        <w:t>begin</w:t>
      </w:r>
    </w:p>
    <w:p w14:paraId="53EA5EEC" w14:textId="77777777" w:rsidR="00B501F1" w:rsidRPr="00B501F1" w:rsidRDefault="00B501F1" w:rsidP="00B501F1">
      <w:r w:rsidRPr="00B501F1">
        <w:tab/>
      </w:r>
      <w:r w:rsidRPr="00B501F1">
        <w:tab/>
      </w:r>
      <w:r w:rsidRPr="00B501F1">
        <w:tab/>
      </w:r>
      <w:r w:rsidRPr="00B501F1">
        <w:rPr>
          <w:b/>
          <w:bCs/>
        </w:rPr>
        <w:t>export_images_csv</w:t>
      </w:r>
      <w:r w:rsidRPr="00B501F1">
        <w:t>, pstate, file=export, first=(*event.</w:t>
      </w:r>
      <w:r w:rsidRPr="00B501F1">
        <w:rPr>
          <w:i/>
          <w:iCs/>
        </w:rPr>
        <w:t>pointer</w:t>
      </w:r>
      <w:r w:rsidRPr="00B501F1">
        <w:t>).</w:t>
      </w:r>
      <w:r w:rsidRPr="00B501F1">
        <w:rPr>
          <w:i/>
          <w:iCs/>
        </w:rPr>
        <w:t>first</w:t>
      </w:r>
      <w:r w:rsidRPr="00B501F1">
        <w:t>, event=event</w:t>
      </w:r>
    </w:p>
    <w:p w14:paraId="61486EF4" w14:textId="77777777" w:rsidR="00B501F1" w:rsidRPr="00B501F1" w:rsidRDefault="00B501F1" w:rsidP="00B501F1">
      <w:r w:rsidRPr="00B501F1">
        <w:tab/>
      </w:r>
      <w:r w:rsidRPr="00B501F1">
        <w:tab/>
      </w:r>
      <w:r w:rsidRPr="00B501F1">
        <w:rPr>
          <w:b/>
          <w:bCs/>
        </w:rPr>
        <w:t>endif</w:t>
      </w:r>
    </w:p>
    <w:p w14:paraId="32D58412" w14:textId="77777777" w:rsidR="00B501F1" w:rsidRPr="00B501F1" w:rsidRDefault="00B501F1" w:rsidP="00B501F1">
      <w:r w:rsidRPr="00B501F1">
        <w:tab/>
      </w:r>
      <w:r w:rsidRPr="00B501F1">
        <w:tab/>
        <w:t>tiff = (*event.</w:t>
      </w:r>
      <w:r w:rsidRPr="00B501F1">
        <w:rPr>
          <w:i/>
          <w:iCs/>
        </w:rPr>
        <w:t>pointer</w:t>
      </w:r>
      <w:r w:rsidRPr="00B501F1">
        <w:t>).</w:t>
      </w:r>
      <w:r w:rsidRPr="00B501F1">
        <w:rPr>
          <w:i/>
          <w:iCs/>
        </w:rPr>
        <w:t>tiff</w:t>
      </w:r>
    </w:p>
    <w:p w14:paraId="443882ED" w14:textId="77777777" w:rsidR="00B501F1" w:rsidRPr="00B501F1" w:rsidRDefault="00B501F1" w:rsidP="00B501F1">
      <w:r w:rsidRPr="00B501F1">
        <w:tab/>
      </w:r>
      <w:r w:rsidRPr="00B501F1">
        <w:tab/>
      </w:r>
      <w:r w:rsidRPr="00B501F1">
        <w:rPr>
          <w:b/>
          <w:bCs/>
        </w:rPr>
        <w:t>if</w:t>
      </w:r>
      <w:r w:rsidRPr="00B501F1">
        <w:t xml:space="preserve"> </w:t>
      </w:r>
      <w:r w:rsidRPr="00B501F1">
        <w:rPr>
          <w:b/>
          <w:bCs/>
        </w:rPr>
        <w:t>strlen</w:t>
      </w:r>
      <w:r w:rsidRPr="00B501F1">
        <w:t xml:space="preserve">(tiff) </w:t>
      </w:r>
      <w:r w:rsidRPr="00B501F1">
        <w:rPr>
          <w:b/>
          <w:bCs/>
        </w:rPr>
        <w:t>gt</w:t>
      </w:r>
      <w:r w:rsidRPr="00B501F1">
        <w:t xml:space="preserve"> </w:t>
      </w:r>
      <w:r w:rsidRPr="00B501F1">
        <w:rPr>
          <w:b/>
          <w:bCs/>
        </w:rPr>
        <w:t>0</w:t>
      </w:r>
      <w:r w:rsidRPr="00B501F1">
        <w:t xml:space="preserve"> </w:t>
      </w:r>
      <w:r w:rsidRPr="00B501F1">
        <w:rPr>
          <w:b/>
          <w:bCs/>
        </w:rPr>
        <w:t>then</w:t>
      </w:r>
      <w:r w:rsidRPr="00B501F1">
        <w:t xml:space="preserve"> </w:t>
      </w:r>
      <w:r w:rsidRPr="00B501F1">
        <w:rPr>
          <w:b/>
          <w:bCs/>
        </w:rPr>
        <w:t>begin</w:t>
      </w:r>
    </w:p>
    <w:p w14:paraId="47039683" w14:textId="77777777" w:rsidR="00B501F1" w:rsidRPr="00B501F1" w:rsidRDefault="00B501F1" w:rsidP="00B501F1">
      <w:r w:rsidRPr="00B501F1">
        <w:tab/>
      </w:r>
      <w:r w:rsidRPr="00B501F1">
        <w:tab/>
      </w:r>
      <w:r w:rsidRPr="00B501F1">
        <w:tab/>
        <w:t>mode = (*event.</w:t>
      </w:r>
      <w:r w:rsidRPr="00B501F1">
        <w:rPr>
          <w:i/>
          <w:iCs/>
        </w:rPr>
        <w:t>pointer</w:t>
      </w:r>
      <w:r w:rsidRPr="00B501F1">
        <w:t>).</w:t>
      </w:r>
      <w:r w:rsidRPr="00B501F1">
        <w:rPr>
          <w:i/>
          <w:iCs/>
        </w:rPr>
        <w:t>tiff_type</w:t>
      </w:r>
    </w:p>
    <w:p w14:paraId="6FB20650" w14:textId="77777777" w:rsidR="00B501F1" w:rsidRPr="00B501F1" w:rsidRDefault="00B501F1" w:rsidP="00B501F1">
      <w:r w:rsidRPr="00B501F1">
        <w:tab/>
      </w:r>
      <w:r w:rsidRPr="00B501F1">
        <w:tab/>
      </w:r>
      <w:r w:rsidRPr="00B501F1">
        <w:tab/>
      </w:r>
      <w:r w:rsidRPr="00B501F1">
        <w:rPr>
          <w:b/>
          <w:bCs/>
        </w:rPr>
        <w:t>image_save_all_TIFF</w:t>
      </w:r>
      <w:r w:rsidRPr="00B501F1">
        <w:t>, event, file=tiff, first=(*event.</w:t>
      </w:r>
      <w:r w:rsidRPr="00B501F1">
        <w:rPr>
          <w:i/>
          <w:iCs/>
        </w:rPr>
        <w:t>pointer</w:t>
      </w:r>
      <w:r w:rsidRPr="00B501F1">
        <w:t>).</w:t>
      </w:r>
      <w:r w:rsidRPr="00B501F1">
        <w:rPr>
          <w:i/>
          <w:iCs/>
        </w:rPr>
        <w:t>first</w:t>
      </w:r>
      <w:r w:rsidRPr="00B501F1">
        <w:t>, mode=mode</w:t>
      </w:r>
    </w:p>
    <w:p w14:paraId="1BA92C64" w14:textId="77777777" w:rsidR="00B501F1" w:rsidRPr="00B501F1" w:rsidRDefault="00B501F1" w:rsidP="00B501F1">
      <w:r w:rsidRPr="00B501F1">
        <w:tab/>
      </w:r>
      <w:r w:rsidRPr="00B501F1">
        <w:tab/>
      </w:r>
      <w:r w:rsidRPr="00B501F1">
        <w:rPr>
          <w:b/>
          <w:bCs/>
        </w:rPr>
        <w:t>endif</w:t>
      </w:r>
    </w:p>
    <w:p w14:paraId="5038C006" w14:textId="77777777" w:rsidR="00B501F1" w:rsidRDefault="00B501F1" w:rsidP="00B501F1"/>
    <w:p w14:paraId="0C9A49F0" w14:textId="671C2BC9" w:rsidR="00B501F1" w:rsidRPr="008135E7" w:rsidRDefault="00B501F1" w:rsidP="008135E7">
      <w:pPr>
        <w:ind w:left="720" w:firstLine="720"/>
        <w:rPr>
          <w:i/>
          <w:iCs/>
        </w:rPr>
      </w:pPr>
      <w:r w:rsidRPr="00B501F1">
        <w:t xml:space="preserve">notify, </w:t>
      </w:r>
      <w:r w:rsidRPr="00B501F1">
        <w:rPr>
          <w:b/>
          <w:bCs/>
        </w:rPr>
        <w:t>'done-save'</w:t>
      </w:r>
      <w:r w:rsidRPr="00B501F1">
        <w:t>, from=event.</w:t>
      </w:r>
      <w:r w:rsidRPr="00B501F1">
        <w:rPr>
          <w:i/>
          <w:iCs/>
        </w:rPr>
        <w:t>top</w:t>
      </w:r>
    </w:p>
    <w:p w14:paraId="78662672" w14:textId="117C8898" w:rsidR="00B501F1" w:rsidRDefault="008135E7" w:rsidP="008135E7">
      <w:pPr>
        <w:pStyle w:val="Heading3"/>
      </w:pPr>
      <w:bookmarkStart w:id="6" w:name="_Toc210295948"/>
      <w:r>
        <w:t>Wizard processing</w:t>
      </w:r>
      <w:bookmarkEnd w:id="6"/>
    </w:p>
    <w:p w14:paraId="194F47A7" w14:textId="247713E5" w:rsidR="008135E7" w:rsidRDefault="008135E7" w:rsidP="00B501F1">
      <w:r>
        <w:t xml:space="preserve">The wizard mechanism is similar to the </w:t>
      </w:r>
      <w:r w:rsidRPr="00060721">
        <w:rPr>
          <w:i/>
          <w:iCs/>
        </w:rPr>
        <w:t>Batch</w:t>
      </w:r>
      <w:r w:rsidR="00060721" w:rsidRPr="00060721">
        <w:rPr>
          <w:i/>
          <w:iCs/>
        </w:rPr>
        <w:t xml:space="preserve"> </w:t>
      </w:r>
      <w:r w:rsidRPr="00060721">
        <w:rPr>
          <w:i/>
          <w:iCs/>
        </w:rPr>
        <w:t>Sort</w:t>
      </w:r>
      <w:r>
        <w:t xml:space="preserve"> approach, but more structured and uniform across windows and invocations. As an example, which is also needed for a </w:t>
      </w:r>
      <w:r w:rsidRPr="008135E7">
        <w:rPr>
          <w:i/>
          <w:iCs/>
        </w:rPr>
        <w:t>Batch Wizard</w:t>
      </w:r>
      <w:r>
        <w:t xml:space="preserve">, this is how the </w:t>
      </w:r>
      <w:r w:rsidRPr="008135E7">
        <w:rPr>
          <w:i/>
          <w:iCs/>
        </w:rPr>
        <w:t>Standards Wizard</w:t>
      </w:r>
      <w:r>
        <w:t xml:space="preserve"> initiates sorting in </w:t>
      </w:r>
      <w:r w:rsidRPr="00060721">
        <w:rPr>
          <w:i/>
          <w:iCs/>
        </w:rPr>
        <w:t>Sort EVT</w:t>
      </w:r>
      <w:r>
        <w:t xml:space="preserve"> …</w:t>
      </w:r>
    </w:p>
    <w:p w14:paraId="2EFF4406" w14:textId="77777777" w:rsidR="008135E7" w:rsidRDefault="008135E7" w:rsidP="00B501F1"/>
    <w:p w14:paraId="0E6F550C" w14:textId="5B2AC853" w:rsidR="008135E7" w:rsidRDefault="008135E7" w:rsidP="008135E7">
      <w:pPr>
        <w:pStyle w:val="Heading4"/>
      </w:pPr>
      <w:r>
        <w:t>Setup Command</w:t>
      </w:r>
    </w:p>
    <w:p w14:paraId="23E2ABEF" w14:textId="6EA79F31" w:rsidR="008135E7" w:rsidRDefault="008135E7" w:rsidP="00B501F1">
      <w:r>
        <w:t>In routine in ‘wizard_standards_process_blog’, this struct is setup to control the sor</w:t>
      </w:r>
      <w:r w:rsidR="00060721">
        <w:t>t. ‘p’ refers to ‘(*pstate).presults’, which is the table of records to process</w:t>
      </w:r>
      <w:r w:rsidR="00387A13">
        <w:t xml:space="preserve"> and ‘i’ is the index into this table</w:t>
      </w:r>
      <w:r w:rsidR="00060721">
        <w:t>.</w:t>
      </w:r>
    </w:p>
    <w:p w14:paraId="756159DE" w14:textId="77777777" w:rsidR="008135E7" w:rsidRDefault="008135E7" w:rsidP="00B501F1"/>
    <w:p w14:paraId="7F58ED80" w14:textId="77777777" w:rsidR="00C3067B" w:rsidRPr="00C3067B" w:rsidRDefault="00C3067B" w:rsidP="00C3067B">
      <w:r w:rsidRPr="00C3067B">
        <w:tab/>
        <w:t>i = (*pstate).</w:t>
      </w:r>
      <w:r w:rsidRPr="00C3067B">
        <w:rPr>
          <w:i/>
          <w:iCs/>
        </w:rPr>
        <w:t>loop</w:t>
      </w:r>
      <w:r w:rsidRPr="00C3067B">
        <w:tab/>
      </w:r>
      <w:r w:rsidRPr="00C3067B">
        <w:tab/>
      </w:r>
      <w:r w:rsidRPr="00C3067B">
        <w:tab/>
      </w:r>
      <w:r w:rsidRPr="00C3067B">
        <w:tab/>
      </w:r>
      <w:r w:rsidRPr="00C3067B">
        <w:tab/>
      </w:r>
      <w:r w:rsidRPr="00C3067B">
        <w:tab/>
        <w:t>; our loop index</w:t>
      </w:r>
    </w:p>
    <w:p w14:paraId="76656C5F" w14:textId="44508AD7" w:rsidR="00C3067B" w:rsidRPr="00C3067B" w:rsidRDefault="00C3067B" w:rsidP="00C3067B">
      <w:r w:rsidRPr="00C3067B">
        <w:tab/>
        <w:t xml:space="preserve">q = </w:t>
      </w:r>
      <w:r w:rsidRPr="00C3067B">
        <w:rPr>
          <w:b/>
          <w:bCs/>
        </w:rPr>
        <w:t>where</w:t>
      </w:r>
      <w:r w:rsidRPr="00C3067B">
        <w:t>( (*p)[*].</w:t>
      </w:r>
      <w:r w:rsidRPr="00C3067B">
        <w:rPr>
          <w:i/>
          <w:iCs/>
        </w:rPr>
        <w:t>on</w:t>
      </w:r>
      <w:r w:rsidRPr="00C3067B">
        <w:t xml:space="preserve"> </w:t>
      </w:r>
      <w:r w:rsidRPr="00C3067B">
        <w:rPr>
          <w:b/>
          <w:bCs/>
        </w:rPr>
        <w:t>eq</w:t>
      </w:r>
      <w:r w:rsidRPr="00C3067B">
        <w:t xml:space="preserve"> </w:t>
      </w:r>
      <w:r w:rsidRPr="00C3067B">
        <w:rPr>
          <w:b/>
          <w:bCs/>
        </w:rPr>
        <w:t>1</w:t>
      </w:r>
      <w:r w:rsidRPr="00C3067B">
        <w:t xml:space="preserve">, n) </w:t>
      </w:r>
      <w:r>
        <w:tab/>
      </w:r>
      <w:r>
        <w:tab/>
      </w:r>
      <w:r>
        <w:tab/>
      </w:r>
      <w:r>
        <w:tab/>
      </w:r>
      <w:r>
        <w:tab/>
        <w:t>; a selected subset to process</w:t>
      </w:r>
    </w:p>
    <w:p w14:paraId="683922E6" w14:textId="77777777" w:rsidR="00C3067B" w:rsidRDefault="00C3067B" w:rsidP="00C3067B">
      <w:r>
        <w:tab/>
        <w:t>If i ge n then return</w:t>
      </w:r>
    </w:p>
    <w:p w14:paraId="0AC2FE54" w14:textId="032C144A" w:rsidR="00C3067B" w:rsidRPr="00C3067B" w:rsidRDefault="00C3067B" w:rsidP="00C3067B">
      <w:r w:rsidRPr="00C3067B">
        <w:tab/>
        <w:t>j = q[i]</w:t>
      </w:r>
      <w:r>
        <w:tab/>
      </w:r>
      <w:r>
        <w:tab/>
      </w:r>
      <w:r>
        <w:tab/>
      </w:r>
      <w:r>
        <w:tab/>
      </w:r>
      <w:r>
        <w:tab/>
      </w:r>
      <w:r>
        <w:tab/>
      </w:r>
      <w:r>
        <w:tab/>
      </w:r>
      <w:r>
        <w:tab/>
        <w:t>; the row index</w:t>
      </w:r>
    </w:p>
    <w:p w14:paraId="6CBF0C41" w14:textId="77777777" w:rsidR="00C3067B" w:rsidRDefault="00C3067B" w:rsidP="00C3067B">
      <w:r w:rsidRPr="00C3067B">
        <w:tab/>
        <w:t>(*pstate).</w:t>
      </w:r>
      <w:r w:rsidRPr="00C3067B">
        <w:rPr>
          <w:i/>
          <w:iCs/>
        </w:rPr>
        <w:t>index</w:t>
      </w:r>
      <w:r w:rsidRPr="00C3067B">
        <w:t xml:space="preserve"> = j</w:t>
      </w:r>
      <w:r>
        <w:tab/>
      </w:r>
    </w:p>
    <w:p w14:paraId="75A3802E" w14:textId="4D12FEA0" w:rsidR="00C3067B" w:rsidRPr="00C3067B" w:rsidRDefault="00C3067B" w:rsidP="00C3067B">
      <w:r>
        <w:tab/>
      </w:r>
      <w:r>
        <w:tab/>
      </w:r>
      <w:r>
        <w:tab/>
      </w:r>
      <w:r>
        <w:tab/>
      </w:r>
      <w:r>
        <w:tab/>
      </w:r>
    </w:p>
    <w:p w14:paraId="1435B3FB" w14:textId="77777777" w:rsidR="008135E7" w:rsidRPr="008135E7" w:rsidRDefault="008135E7" w:rsidP="008135E7">
      <w:r w:rsidRPr="008135E7">
        <w:tab/>
        <w:t xml:space="preserve">wz = </w:t>
      </w:r>
      <w:r w:rsidRPr="008135E7">
        <w:rPr>
          <w:b/>
          <w:bCs/>
        </w:rPr>
        <w:t>define</w:t>
      </w:r>
      <w:r w:rsidRPr="008135E7">
        <w:t>(/wizard_notify)</w:t>
      </w:r>
    </w:p>
    <w:p w14:paraId="6B465975" w14:textId="77777777" w:rsidR="008135E7" w:rsidRPr="008135E7" w:rsidRDefault="008135E7" w:rsidP="008135E7">
      <w:r w:rsidRPr="008135E7">
        <w:tab/>
        <w:t>wz.</w:t>
      </w:r>
      <w:r w:rsidRPr="008135E7">
        <w:rPr>
          <w:i/>
          <w:iCs/>
        </w:rPr>
        <w:t>wizard</w:t>
      </w:r>
      <w:r w:rsidRPr="008135E7">
        <w:t xml:space="preserve"> = 'standards'</w:t>
      </w:r>
    </w:p>
    <w:p w14:paraId="04E2BCF7" w14:textId="59103BE0" w:rsidR="008135E7" w:rsidRPr="008135E7" w:rsidRDefault="008135E7" w:rsidP="008135E7">
      <w:r w:rsidRPr="008135E7">
        <w:tab/>
        <w:t>wz.</w:t>
      </w:r>
      <w:r w:rsidRPr="008135E7">
        <w:rPr>
          <w:i/>
          <w:iCs/>
        </w:rPr>
        <w:t>window</w:t>
      </w:r>
      <w:r w:rsidRPr="008135E7">
        <w:t xml:space="preserve"> = 'Sort EVT'</w:t>
      </w:r>
      <w:r w:rsidRPr="008135E7">
        <w:tab/>
      </w:r>
      <w:r w:rsidRPr="008135E7">
        <w:tab/>
      </w:r>
      <w:r w:rsidRPr="008135E7">
        <w:tab/>
      </w:r>
      <w:r w:rsidRPr="008135E7">
        <w:tab/>
      </w:r>
      <w:r w:rsidRPr="008135E7">
        <w:tab/>
      </w:r>
      <w:r w:rsidRPr="008135E7">
        <w:tab/>
        <w:t>; Sort image</w:t>
      </w:r>
    </w:p>
    <w:p w14:paraId="09781318" w14:textId="77777777" w:rsidR="008135E7" w:rsidRPr="008135E7" w:rsidRDefault="008135E7" w:rsidP="008135E7">
      <w:r w:rsidRPr="008135E7">
        <w:tab/>
        <w:t>wz.</w:t>
      </w:r>
      <w:r w:rsidRPr="008135E7">
        <w:rPr>
          <w:i/>
          <w:iCs/>
        </w:rPr>
        <w:t>command</w:t>
      </w:r>
      <w:r w:rsidRPr="008135E7">
        <w:t xml:space="preserve"> = 'sort-image'</w:t>
      </w:r>
    </w:p>
    <w:p w14:paraId="5E813E82" w14:textId="77777777" w:rsidR="008135E7" w:rsidRPr="008135E7" w:rsidRDefault="008135E7" w:rsidP="008135E7">
      <w:r w:rsidRPr="008135E7">
        <w:tab/>
        <w:t>wz.</w:t>
      </w:r>
      <w:r w:rsidRPr="008135E7">
        <w:rPr>
          <w:i/>
          <w:iCs/>
        </w:rPr>
        <w:t>pdata</w:t>
      </w:r>
      <w:r w:rsidRPr="008135E7">
        <w:t xml:space="preserve"> = </w:t>
      </w:r>
      <w:r w:rsidRPr="008135E7">
        <w:rPr>
          <w:b/>
          <w:bCs/>
        </w:rPr>
        <w:t>ptr_new</w:t>
      </w:r>
      <w:r w:rsidRPr="008135E7">
        <w:t>( {</w:t>
      </w:r>
      <w:r w:rsidRPr="008135E7">
        <w:tab/>
        <w:t>$</w:t>
      </w:r>
    </w:p>
    <w:p w14:paraId="1F47E34F" w14:textId="598D3B6A" w:rsidR="008135E7" w:rsidRPr="008135E7" w:rsidRDefault="008135E7" w:rsidP="008135E7">
      <w:r w:rsidRPr="008135E7">
        <w:tab/>
      </w:r>
      <w:r w:rsidRPr="008135E7">
        <w:tab/>
      </w:r>
      <w:r w:rsidRPr="008135E7">
        <w:rPr>
          <w:i/>
          <w:iCs/>
        </w:rPr>
        <w:t>device</w:t>
      </w:r>
      <w:r w:rsidRPr="008135E7">
        <w:t>:</w:t>
      </w:r>
      <w:r w:rsidRPr="008135E7">
        <w:tab/>
      </w:r>
      <w:r w:rsidRPr="008135E7">
        <w:tab/>
        <w:t>(*(*pstate).</w:t>
      </w:r>
      <w:r w:rsidRPr="008135E7">
        <w:rPr>
          <w:i/>
          <w:iCs/>
        </w:rPr>
        <w:t>pDevObj</w:t>
      </w:r>
      <w:r w:rsidRPr="008135E7">
        <w:t>)-&gt;</w:t>
      </w:r>
      <w:r w:rsidRPr="008135E7">
        <w:rPr>
          <w:b/>
          <w:bCs/>
        </w:rPr>
        <w:t>name</w:t>
      </w:r>
      <w:r w:rsidRPr="008135E7">
        <w:t>(), $</w:t>
      </w:r>
      <w:r w:rsidRPr="008135E7">
        <w:tab/>
        <w:t>; device name</w:t>
      </w:r>
    </w:p>
    <w:p w14:paraId="23E81EA0" w14:textId="564014D3" w:rsidR="008135E7" w:rsidRPr="008135E7" w:rsidRDefault="008135E7" w:rsidP="008135E7">
      <w:r w:rsidRPr="008135E7">
        <w:tab/>
      </w:r>
      <w:r w:rsidRPr="008135E7">
        <w:tab/>
      </w:r>
      <w:r w:rsidRPr="008135E7">
        <w:rPr>
          <w:i/>
          <w:iCs/>
        </w:rPr>
        <w:t>image_mode</w:t>
      </w:r>
      <w:r w:rsidRPr="008135E7">
        <w:t>:</w:t>
      </w:r>
      <w:r w:rsidRPr="008135E7">
        <w:tab/>
      </w:r>
      <w:r w:rsidRPr="008135E7">
        <w:rPr>
          <w:b/>
          <w:bCs/>
        </w:rPr>
        <w:t>0</w:t>
      </w:r>
      <w:r w:rsidRPr="008135E7">
        <w:t>, $</w:t>
      </w:r>
      <w:r w:rsidRPr="008135E7">
        <w:tab/>
      </w:r>
      <w:r w:rsidRPr="008135E7">
        <w:tab/>
      </w:r>
      <w:r w:rsidRPr="008135E7">
        <w:tab/>
      </w:r>
      <w:r w:rsidRPr="008135E7">
        <w:tab/>
      </w:r>
      <w:r w:rsidRPr="008135E7">
        <w:tab/>
        <w:t>; sort mode (images)</w:t>
      </w:r>
    </w:p>
    <w:p w14:paraId="1AEB9A32" w14:textId="270BEC88" w:rsidR="008135E7" w:rsidRPr="008135E7" w:rsidRDefault="008135E7" w:rsidP="008135E7">
      <w:r w:rsidRPr="008135E7">
        <w:tab/>
      </w:r>
      <w:r w:rsidRPr="008135E7">
        <w:tab/>
      </w:r>
      <w:r w:rsidRPr="008135E7">
        <w:rPr>
          <w:i/>
          <w:iCs/>
        </w:rPr>
        <w:t>type</w:t>
      </w:r>
      <w:r w:rsidRPr="008135E7">
        <w:t>:</w:t>
      </w:r>
      <w:r w:rsidRPr="008135E7">
        <w:tab/>
      </w:r>
      <w:r w:rsidRPr="008135E7">
        <w:tab/>
      </w:r>
      <w:r w:rsidRPr="008135E7">
        <w:rPr>
          <w:b/>
          <w:bCs/>
        </w:rPr>
        <w:t>7</w:t>
      </w:r>
      <w:r w:rsidRPr="008135E7">
        <w:t>, $</w:t>
      </w:r>
      <w:r w:rsidRPr="008135E7">
        <w:tab/>
      </w:r>
      <w:r w:rsidRPr="008135E7">
        <w:tab/>
      </w:r>
      <w:r w:rsidRPr="008135E7">
        <w:tab/>
      </w:r>
      <w:r w:rsidRPr="008135E7">
        <w:tab/>
      </w:r>
      <w:r w:rsidRPr="008135E7">
        <w:tab/>
        <w:t>; SXRF data type</w:t>
      </w:r>
    </w:p>
    <w:p w14:paraId="5B87413C" w14:textId="0F7DDA1A" w:rsidR="008135E7" w:rsidRPr="008135E7" w:rsidRDefault="008135E7" w:rsidP="008135E7">
      <w:r w:rsidRPr="008135E7">
        <w:tab/>
      </w:r>
      <w:r w:rsidRPr="008135E7">
        <w:tab/>
      </w:r>
      <w:r w:rsidRPr="008135E7">
        <w:rPr>
          <w:i/>
          <w:iCs/>
        </w:rPr>
        <w:t>array</w:t>
      </w:r>
      <w:r w:rsidRPr="008135E7">
        <w:t>:</w:t>
      </w:r>
      <w:r w:rsidRPr="008135E7">
        <w:tab/>
      </w:r>
      <w:r w:rsidRPr="008135E7">
        <w:tab/>
      </w:r>
      <w:r w:rsidRPr="008135E7">
        <w:rPr>
          <w:b/>
          <w:bCs/>
        </w:rPr>
        <w:t>1</w:t>
      </w:r>
      <w:r w:rsidRPr="008135E7">
        <w:t>, $</w:t>
      </w:r>
      <w:r w:rsidRPr="008135E7">
        <w:tab/>
      </w:r>
      <w:r w:rsidRPr="008135E7">
        <w:tab/>
      </w:r>
      <w:r w:rsidRPr="008135E7">
        <w:tab/>
      </w:r>
      <w:r w:rsidRPr="008135E7">
        <w:tab/>
      </w:r>
      <w:r w:rsidRPr="008135E7">
        <w:tab/>
        <w:t>; array detector</w:t>
      </w:r>
    </w:p>
    <w:p w14:paraId="6EDE892A" w14:textId="6A24CFDD" w:rsidR="008135E7" w:rsidRPr="008135E7" w:rsidRDefault="008135E7" w:rsidP="008135E7">
      <w:r w:rsidRPr="008135E7">
        <w:tab/>
      </w:r>
      <w:r w:rsidRPr="008135E7">
        <w:tab/>
      </w:r>
      <w:r w:rsidRPr="008135E7">
        <w:rPr>
          <w:i/>
          <w:iCs/>
        </w:rPr>
        <w:t>blog</w:t>
      </w:r>
      <w:r w:rsidRPr="008135E7">
        <w:t>:</w:t>
      </w:r>
      <w:r w:rsidRPr="008135E7">
        <w:tab/>
      </w:r>
      <w:r w:rsidRPr="008135E7">
        <w:tab/>
        <w:t>(*p)[j].</w:t>
      </w:r>
      <w:r w:rsidRPr="008135E7">
        <w:rPr>
          <w:i/>
          <w:iCs/>
        </w:rPr>
        <w:t>blog</w:t>
      </w:r>
      <w:r w:rsidRPr="008135E7">
        <w:t>, $</w:t>
      </w:r>
      <w:r w:rsidRPr="008135E7">
        <w:tab/>
      </w:r>
      <w:r w:rsidRPr="008135E7">
        <w:tab/>
      </w:r>
      <w:r w:rsidRPr="008135E7">
        <w:tab/>
      </w:r>
      <w:r w:rsidRPr="008135E7">
        <w:tab/>
        <w:t>; blog file</w:t>
      </w:r>
    </w:p>
    <w:p w14:paraId="6A40FF73" w14:textId="1A9A79FB" w:rsidR="008135E7" w:rsidRPr="008135E7" w:rsidRDefault="008135E7" w:rsidP="008135E7">
      <w:r w:rsidRPr="008135E7">
        <w:tab/>
      </w:r>
      <w:r w:rsidRPr="008135E7">
        <w:tab/>
      </w:r>
      <w:r w:rsidRPr="008135E7">
        <w:rPr>
          <w:i/>
          <w:iCs/>
        </w:rPr>
        <w:t>pileup</w:t>
      </w:r>
      <w:r w:rsidRPr="008135E7">
        <w:t>:</w:t>
      </w:r>
      <w:r w:rsidRPr="008135E7">
        <w:tab/>
      </w:r>
      <w:r w:rsidRPr="008135E7">
        <w:tab/>
        <w:t>(*p)[j].</w:t>
      </w:r>
      <w:r w:rsidRPr="008135E7">
        <w:rPr>
          <w:i/>
          <w:iCs/>
        </w:rPr>
        <w:t>pileup</w:t>
      </w:r>
      <w:r w:rsidRPr="008135E7">
        <w:t>, $</w:t>
      </w:r>
      <w:r w:rsidRPr="008135E7">
        <w:tab/>
      </w:r>
      <w:r w:rsidRPr="008135E7">
        <w:tab/>
      </w:r>
      <w:r w:rsidRPr="008135E7">
        <w:tab/>
      </w:r>
      <w:r w:rsidRPr="008135E7">
        <w:tab/>
        <w:t>; pileup file</w:t>
      </w:r>
    </w:p>
    <w:p w14:paraId="5A94CDE5" w14:textId="214748DF" w:rsidR="008135E7" w:rsidRPr="008135E7" w:rsidRDefault="008135E7" w:rsidP="008135E7">
      <w:r w:rsidRPr="008135E7">
        <w:tab/>
      </w:r>
      <w:r w:rsidRPr="008135E7">
        <w:tab/>
      </w:r>
      <w:r w:rsidRPr="008135E7">
        <w:rPr>
          <w:i/>
          <w:iCs/>
        </w:rPr>
        <w:t>throttle</w:t>
      </w:r>
      <w:r w:rsidRPr="008135E7">
        <w:t>:</w:t>
      </w:r>
      <w:r w:rsidRPr="008135E7">
        <w:tab/>
        <w:t>(*p)[j].</w:t>
      </w:r>
      <w:r w:rsidRPr="008135E7">
        <w:rPr>
          <w:i/>
          <w:iCs/>
        </w:rPr>
        <w:t>throttle</w:t>
      </w:r>
      <w:r w:rsidRPr="008135E7">
        <w:t>, $</w:t>
      </w:r>
      <w:r w:rsidRPr="008135E7">
        <w:tab/>
      </w:r>
      <w:r w:rsidRPr="008135E7">
        <w:tab/>
      </w:r>
      <w:r w:rsidRPr="008135E7">
        <w:tab/>
        <w:t>; throttle file</w:t>
      </w:r>
    </w:p>
    <w:p w14:paraId="19ABB258" w14:textId="519E3F97" w:rsidR="008135E7" w:rsidRPr="008135E7" w:rsidRDefault="008135E7" w:rsidP="008135E7">
      <w:r w:rsidRPr="008135E7">
        <w:tab/>
      </w:r>
      <w:r w:rsidRPr="008135E7">
        <w:tab/>
      </w:r>
      <w:r w:rsidRPr="008135E7">
        <w:rPr>
          <w:i/>
          <w:iCs/>
        </w:rPr>
        <w:t>output</w:t>
      </w:r>
      <w:r w:rsidRPr="008135E7">
        <w:t>:</w:t>
      </w:r>
      <w:r w:rsidRPr="008135E7">
        <w:tab/>
      </w:r>
      <w:r w:rsidRPr="008135E7">
        <w:tab/>
        <w:t>output, $</w:t>
      </w:r>
      <w:r w:rsidRPr="008135E7">
        <w:tab/>
      </w:r>
      <w:r w:rsidRPr="008135E7">
        <w:tab/>
      </w:r>
      <w:r w:rsidRPr="008135E7">
        <w:tab/>
      </w:r>
      <w:r w:rsidRPr="008135E7">
        <w:tab/>
        <w:t>; output file</w:t>
      </w:r>
    </w:p>
    <w:p w14:paraId="0B8AD47C" w14:textId="76C4228C" w:rsidR="000D0049" w:rsidRPr="000D0049" w:rsidRDefault="000D0049" w:rsidP="000D0049">
      <w:r w:rsidRPr="000D0049">
        <w:tab/>
      </w:r>
      <w:r w:rsidRPr="000D0049">
        <w:tab/>
      </w:r>
      <w:r w:rsidRPr="000D0049">
        <w:rPr>
          <w:i/>
          <w:iCs/>
        </w:rPr>
        <w:t>load</w:t>
      </w:r>
      <w:r w:rsidRPr="000D0049">
        <w:t>:</w:t>
      </w:r>
      <w:r w:rsidRPr="000D0049">
        <w:tab/>
      </w:r>
      <w:r w:rsidRPr="000D0049">
        <w:tab/>
      </w:r>
      <w:r w:rsidRPr="000D0049">
        <w:rPr>
          <w:b/>
          <w:bCs/>
        </w:rPr>
        <w:t>1</w:t>
      </w:r>
      <w:r w:rsidRPr="000D0049">
        <w:t>, $</w:t>
      </w:r>
      <w:r w:rsidRPr="000D0049">
        <w:tab/>
      </w:r>
      <w:r w:rsidRPr="000D0049">
        <w:tab/>
      </w:r>
      <w:r w:rsidRPr="000D0049">
        <w:tab/>
      </w:r>
      <w:r w:rsidRPr="000D0049">
        <w:tab/>
      </w:r>
      <w:r w:rsidRPr="000D0049">
        <w:tab/>
        <w:t>; load image file if exists</w:t>
      </w:r>
    </w:p>
    <w:p w14:paraId="680642EE" w14:textId="268CE816" w:rsidR="000D0049" w:rsidRPr="000D0049" w:rsidRDefault="000D0049" w:rsidP="000D0049">
      <w:r w:rsidRPr="000D0049">
        <w:tab/>
      </w:r>
      <w:r w:rsidRPr="000D0049">
        <w:tab/>
      </w:r>
      <w:r w:rsidRPr="000D0049">
        <w:rPr>
          <w:i/>
          <w:iCs/>
        </w:rPr>
        <w:t>skip</w:t>
      </w:r>
      <w:r w:rsidRPr="000D0049">
        <w:t>:</w:t>
      </w:r>
      <w:r w:rsidRPr="000D0049">
        <w:tab/>
      </w:r>
      <w:r w:rsidRPr="000D0049">
        <w:tab/>
      </w:r>
      <w:r w:rsidRPr="000D0049">
        <w:rPr>
          <w:b/>
          <w:bCs/>
        </w:rPr>
        <w:t>1</w:t>
      </w:r>
      <w:r w:rsidRPr="000D0049">
        <w:t>, $</w:t>
      </w:r>
      <w:r w:rsidRPr="000D0049">
        <w:tab/>
      </w:r>
      <w:r w:rsidRPr="000D0049">
        <w:tab/>
      </w:r>
      <w:r w:rsidRPr="000D0049">
        <w:tab/>
      </w:r>
      <w:r w:rsidRPr="000D0049">
        <w:tab/>
      </w:r>
      <w:r w:rsidRPr="000D0049">
        <w:tab/>
        <w:t>; skip sort if exists already</w:t>
      </w:r>
    </w:p>
    <w:p w14:paraId="6AE59FE0" w14:textId="29366151" w:rsidR="008135E7" w:rsidRPr="008135E7" w:rsidRDefault="008135E7" w:rsidP="008135E7">
      <w:r w:rsidRPr="008135E7">
        <w:tab/>
      </w:r>
      <w:r w:rsidRPr="008135E7">
        <w:tab/>
      </w:r>
      <w:r w:rsidRPr="008135E7">
        <w:rPr>
          <w:i/>
          <w:iCs/>
        </w:rPr>
        <w:t>verify</w:t>
      </w:r>
      <w:r w:rsidRPr="008135E7">
        <w:t>:</w:t>
      </w:r>
      <w:r w:rsidRPr="008135E7">
        <w:tab/>
      </w:r>
      <w:r w:rsidRPr="008135E7">
        <w:tab/>
      </w:r>
      <w:r w:rsidRPr="008135E7">
        <w:rPr>
          <w:b/>
          <w:bCs/>
        </w:rPr>
        <w:t>1</w:t>
      </w:r>
      <w:r w:rsidRPr="008135E7">
        <w:t>, $</w:t>
      </w:r>
      <w:r w:rsidRPr="008135E7">
        <w:tab/>
      </w:r>
      <w:r w:rsidRPr="008135E7">
        <w:tab/>
      </w:r>
      <w:r w:rsidRPr="008135E7">
        <w:tab/>
      </w:r>
      <w:r w:rsidRPr="008135E7">
        <w:tab/>
      </w:r>
      <w:r w:rsidRPr="008135E7">
        <w:tab/>
        <w:t>; enable file verification</w:t>
      </w:r>
    </w:p>
    <w:p w14:paraId="06334047" w14:textId="0DD682B4" w:rsidR="008135E7" w:rsidRPr="008135E7" w:rsidRDefault="008135E7" w:rsidP="008135E7">
      <w:r w:rsidRPr="008135E7">
        <w:tab/>
      </w:r>
      <w:r w:rsidRPr="008135E7">
        <w:tab/>
      </w:r>
      <w:r w:rsidRPr="008135E7">
        <w:rPr>
          <w:i/>
          <w:iCs/>
        </w:rPr>
        <w:t>pnew</w:t>
      </w:r>
      <w:r w:rsidRPr="008135E7">
        <w:t>:</w:t>
      </w:r>
      <w:r w:rsidRPr="008135E7">
        <w:tab/>
      </w:r>
      <w:r w:rsidRPr="008135E7">
        <w:tab/>
      </w:r>
      <w:r w:rsidRPr="008135E7">
        <w:rPr>
          <w:b/>
          <w:bCs/>
        </w:rPr>
        <w:t>ptr_new</w:t>
      </w:r>
      <w:r w:rsidRPr="008135E7">
        <w:t>(/allocate_heap), $</w:t>
      </w:r>
      <w:r w:rsidRPr="008135E7">
        <w:tab/>
      </w:r>
      <w:r w:rsidRPr="008135E7">
        <w:tab/>
        <w:t>; pointer to new (/verify) file-names</w:t>
      </w:r>
    </w:p>
    <w:p w14:paraId="7735867B" w14:textId="059E3BB2" w:rsidR="008135E7" w:rsidRPr="008135E7" w:rsidRDefault="008135E7" w:rsidP="008135E7">
      <w:r w:rsidRPr="008135E7">
        <w:tab/>
      </w:r>
      <w:r w:rsidRPr="008135E7">
        <w:tab/>
      </w:r>
      <w:r w:rsidRPr="008135E7">
        <w:rPr>
          <w:i/>
          <w:iCs/>
        </w:rPr>
        <w:t>conv</w:t>
      </w:r>
      <w:r w:rsidRPr="008135E7">
        <w:t>:</w:t>
      </w:r>
      <w:r w:rsidRPr="008135E7">
        <w:tab/>
      </w:r>
      <w:r w:rsidRPr="008135E7">
        <w:tab/>
      </w:r>
      <w:r w:rsidRPr="008135E7">
        <w:rPr>
          <w:b/>
          <w:bCs/>
        </w:rPr>
        <w:t>1.0</w:t>
      </w:r>
      <w:r w:rsidRPr="008135E7">
        <w:t>, $</w:t>
      </w:r>
      <w:r w:rsidRPr="008135E7">
        <w:tab/>
      </w:r>
      <w:r w:rsidRPr="008135E7">
        <w:tab/>
      </w:r>
      <w:r w:rsidRPr="008135E7">
        <w:tab/>
      </w:r>
      <w:r w:rsidRPr="008135E7">
        <w:tab/>
      </w:r>
      <w:r w:rsidRPr="008135E7">
        <w:tab/>
        <w:t>; initial 'conv'</w:t>
      </w:r>
    </w:p>
    <w:p w14:paraId="5B7520B5" w14:textId="0E60414A" w:rsidR="008135E7" w:rsidRPr="008135E7" w:rsidRDefault="008135E7" w:rsidP="008135E7">
      <w:r w:rsidRPr="008135E7">
        <w:tab/>
      </w:r>
      <w:r w:rsidRPr="008135E7">
        <w:tab/>
      </w:r>
      <w:r w:rsidRPr="008135E7">
        <w:rPr>
          <w:i/>
          <w:iCs/>
        </w:rPr>
        <w:t>charge_mode</w:t>
      </w:r>
      <w:r w:rsidRPr="008135E7">
        <w:t>:</w:t>
      </w:r>
      <w:r w:rsidRPr="008135E7">
        <w:tab/>
      </w:r>
      <w:r w:rsidRPr="008135E7">
        <w:rPr>
          <w:b/>
          <w:bCs/>
        </w:rPr>
        <w:t>1</w:t>
      </w:r>
      <w:r w:rsidRPr="008135E7">
        <w:t>, $</w:t>
      </w:r>
      <w:r w:rsidRPr="008135E7">
        <w:tab/>
      </w:r>
      <w:r w:rsidRPr="008135E7">
        <w:tab/>
      </w:r>
      <w:r w:rsidRPr="008135E7">
        <w:tab/>
      </w:r>
      <w:r w:rsidRPr="008135E7">
        <w:tab/>
      </w:r>
      <w:r w:rsidRPr="008135E7">
        <w:tab/>
        <w:t>; flux/charge mode (IC w/ PV)</w:t>
      </w:r>
    </w:p>
    <w:p w14:paraId="37749BB1" w14:textId="1DB57C0B" w:rsidR="008135E7" w:rsidRPr="008135E7" w:rsidRDefault="008135E7" w:rsidP="008135E7">
      <w:r w:rsidRPr="008135E7">
        <w:tab/>
      </w:r>
      <w:r w:rsidRPr="008135E7">
        <w:tab/>
      </w:r>
      <w:r w:rsidRPr="008135E7">
        <w:rPr>
          <w:i/>
          <w:iCs/>
        </w:rPr>
        <w:t>flux_scaler</w:t>
      </w:r>
      <w:r w:rsidRPr="008135E7">
        <w:t xml:space="preserve">: </w:t>
      </w:r>
      <w:r w:rsidRPr="008135E7">
        <w:tab/>
        <w:t>(*p)[j].</w:t>
      </w:r>
      <w:r w:rsidRPr="008135E7">
        <w:rPr>
          <w:i/>
          <w:iCs/>
        </w:rPr>
        <w:t>pv</w:t>
      </w:r>
      <w:r w:rsidRPr="008135E7">
        <w:t>, $</w:t>
      </w:r>
      <w:r w:rsidRPr="008135E7">
        <w:tab/>
      </w:r>
      <w:r w:rsidRPr="008135E7">
        <w:tab/>
      </w:r>
      <w:r w:rsidRPr="008135E7">
        <w:tab/>
      </w:r>
      <w:r w:rsidRPr="008135E7">
        <w:tab/>
        <w:t>; scaler ID</w:t>
      </w:r>
    </w:p>
    <w:p w14:paraId="0F85AA46" w14:textId="56646266" w:rsidR="008135E7" w:rsidRPr="008135E7" w:rsidRDefault="008135E7" w:rsidP="008135E7">
      <w:r w:rsidRPr="008135E7">
        <w:tab/>
      </w:r>
      <w:r w:rsidRPr="008135E7">
        <w:tab/>
      </w:r>
      <w:r w:rsidRPr="008135E7">
        <w:rPr>
          <w:i/>
          <w:iCs/>
        </w:rPr>
        <w:t>gain_value</w:t>
      </w:r>
      <w:r w:rsidRPr="008135E7">
        <w:t>:</w:t>
      </w:r>
      <w:r w:rsidRPr="008135E7">
        <w:tab/>
        <w:t>gain_value, $</w:t>
      </w:r>
      <w:r w:rsidRPr="008135E7">
        <w:tab/>
      </w:r>
      <w:r w:rsidRPr="008135E7">
        <w:tab/>
      </w:r>
      <w:r w:rsidRPr="008135E7">
        <w:tab/>
      </w:r>
      <w:r w:rsidRPr="008135E7">
        <w:tab/>
        <w:t>; IC gain</w:t>
      </w:r>
    </w:p>
    <w:p w14:paraId="15E1F229" w14:textId="641FC9EE" w:rsidR="008135E7" w:rsidRPr="008135E7" w:rsidRDefault="008135E7" w:rsidP="008135E7">
      <w:r w:rsidRPr="008135E7">
        <w:lastRenderedPageBreak/>
        <w:tab/>
      </w:r>
      <w:r w:rsidRPr="008135E7">
        <w:tab/>
      </w:r>
      <w:r w:rsidRPr="008135E7">
        <w:rPr>
          <w:i/>
          <w:iCs/>
        </w:rPr>
        <w:t>gain_units</w:t>
      </w:r>
      <w:r w:rsidRPr="008135E7">
        <w:t>:</w:t>
      </w:r>
      <w:r w:rsidRPr="008135E7">
        <w:tab/>
        <w:t>gain_units, $</w:t>
      </w:r>
      <w:r w:rsidRPr="008135E7">
        <w:tab/>
      </w:r>
      <w:r w:rsidRPr="008135E7">
        <w:tab/>
      </w:r>
      <w:r w:rsidRPr="008135E7">
        <w:tab/>
      </w:r>
      <w:r w:rsidRPr="008135E7">
        <w:tab/>
        <w:t xml:space="preserve">; for gain in 'nA/V' </w:t>
      </w:r>
    </w:p>
    <w:p w14:paraId="1813C140" w14:textId="3292985D" w:rsidR="008135E7" w:rsidRPr="008135E7" w:rsidRDefault="008135E7" w:rsidP="008135E7">
      <w:r w:rsidRPr="008135E7">
        <w:tab/>
      </w:r>
      <w:r w:rsidRPr="008135E7">
        <w:tab/>
      </w:r>
      <w:r w:rsidRPr="008135E7">
        <w:rPr>
          <w:i/>
          <w:iCs/>
        </w:rPr>
        <w:t>cal</w:t>
      </w:r>
      <w:r w:rsidRPr="008135E7">
        <w:t>:</w:t>
      </w:r>
      <w:r w:rsidRPr="008135E7">
        <w:tab/>
      </w:r>
      <w:r w:rsidRPr="008135E7">
        <w:tab/>
        <w:t>(*pstate).</w:t>
      </w:r>
      <w:r w:rsidRPr="008135E7">
        <w:rPr>
          <w:i/>
          <w:iCs/>
        </w:rPr>
        <w:t>energy_cal_file</w:t>
      </w:r>
      <w:r w:rsidRPr="008135E7">
        <w:t>, $</w:t>
      </w:r>
      <w:r w:rsidRPr="008135E7">
        <w:tab/>
      </w:r>
      <w:r>
        <w:tab/>
      </w:r>
      <w:r w:rsidRPr="008135E7">
        <w:t>; energy calibration file</w:t>
      </w:r>
    </w:p>
    <w:p w14:paraId="48E96A20" w14:textId="40FC575B" w:rsidR="008135E7" w:rsidRPr="008135E7" w:rsidRDefault="008135E7" w:rsidP="008135E7">
      <w:r w:rsidRPr="008135E7">
        <w:tab/>
      </w:r>
      <w:r w:rsidRPr="008135E7">
        <w:tab/>
      </w:r>
      <w:r w:rsidRPr="008135E7">
        <w:rPr>
          <w:i/>
          <w:iCs/>
        </w:rPr>
        <w:t>proj_mode</w:t>
      </w:r>
      <w:r w:rsidRPr="008135E7">
        <w:t>:</w:t>
      </w:r>
      <w:r w:rsidRPr="008135E7">
        <w:tab/>
        <w:t>'DA', $</w:t>
      </w:r>
      <w:r w:rsidRPr="008135E7">
        <w:tab/>
      </w:r>
      <w:r w:rsidRPr="008135E7">
        <w:tab/>
      </w:r>
      <w:r w:rsidRPr="008135E7">
        <w:tab/>
      </w:r>
      <w:r w:rsidRPr="008135E7">
        <w:tab/>
      </w:r>
      <w:r w:rsidRPr="008135E7">
        <w:tab/>
        <w:t>; DA projection mode</w:t>
      </w:r>
    </w:p>
    <w:p w14:paraId="3D99181B" w14:textId="54B908A3" w:rsidR="008135E7" w:rsidRPr="008135E7" w:rsidRDefault="008135E7" w:rsidP="008135E7">
      <w:r w:rsidRPr="008135E7">
        <w:tab/>
      </w:r>
      <w:r w:rsidRPr="008135E7">
        <w:tab/>
      </w:r>
      <w:r w:rsidRPr="008135E7">
        <w:rPr>
          <w:i/>
          <w:iCs/>
        </w:rPr>
        <w:t>dam</w:t>
      </w:r>
      <w:r w:rsidRPr="008135E7">
        <w:t>:</w:t>
      </w:r>
      <w:r w:rsidRPr="008135E7">
        <w:tab/>
      </w:r>
      <w:r w:rsidRPr="008135E7">
        <w:tab/>
        <w:t>da_file }, /no_copy)</w:t>
      </w:r>
      <w:r w:rsidRPr="008135E7">
        <w:tab/>
      </w:r>
      <w:r w:rsidRPr="008135E7">
        <w:tab/>
      </w:r>
      <w:r w:rsidRPr="008135E7">
        <w:tab/>
        <w:t>; DA matrix file</w:t>
      </w:r>
    </w:p>
    <w:p w14:paraId="353E8C6A" w14:textId="454FD97C" w:rsidR="008135E7" w:rsidRPr="008135E7" w:rsidRDefault="008135E7" w:rsidP="008135E7">
      <w:r w:rsidRPr="008135E7">
        <w:tab/>
        <w:t>wz.</w:t>
      </w:r>
      <w:r w:rsidRPr="008135E7">
        <w:rPr>
          <w:i/>
          <w:iCs/>
        </w:rPr>
        <w:t>local</w:t>
      </w:r>
      <w:r w:rsidRPr="008135E7">
        <w:t xml:space="preserve"> = </w:t>
      </w:r>
      <w:r w:rsidRPr="008135E7">
        <w:rPr>
          <w:b/>
          <w:bCs/>
        </w:rPr>
        <w:t>1</w:t>
      </w:r>
      <w:r w:rsidR="00060721">
        <w:rPr>
          <w:b/>
          <w:bCs/>
        </w:rPr>
        <w:tab/>
      </w:r>
      <w:r w:rsidR="00060721">
        <w:rPr>
          <w:b/>
          <w:bCs/>
        </w:rPr>
        <w:tab/>
      </w:r>
      <w:r w:rsidR="00060721">
        <w:rPr>
          <w:b/>
          <w:bCs/>
        </w:rPr>
        <w:tab/>
      </w:r>
      <w:r w:rsidR="00060721">
        <w:rPr>
          <w:b/>
          <w:bCs/>
        </w:rPr>
        <w:tab/>
      </w:r>
      <w:r w:rsidR="00060721">
        <w:rPr>
          <w:b/>
          <w:bCs/>
        </w:rPr>
        <w:tab/>
      </w:r>
      <w:r w:rsidR="00060721" w:rsidRPr="00060721">
        <w:tab/>
      </w:r>
      <w:r w:rsidR="00060721" w:rsidRPr="00060721">
        <w:tab/>
        <w:t>; means ‘pdata’ freed by Wizard</w:t>
      </w:r>
    </w:p>
    <w:p w14:paraId="3B9D98B9" w14:textId="77777777" w:rsidR="008135E7" w:rsidRPr="008135E7" w:rsidRDefault="008135E7" w:rsidP="008135E7">
      <w:r w:rsidRPr="008135E7">
        <w:tab/>
        <w:t>wz.</w:t>
      </w:r>
      <w:r w:rsidRPr="008135E7">
        <w:rPr>
          <w:i/>
          <w:iCs/>
        </w:rPr>
        <w:t>callback</w:t>
      </w:r>
      <w:r w:rsidRPr="008135E7">
        <w:t xml:space="preserve"> = 'wizard_standards_callback_image_done'</w:t>
      </w:r>
    </w:p>
    <w:p w14:paraId="27F8BF5C" w14:textId="77777777" w:rsidR="008135E7" w:rsidRPr="008135E7" w:rsidRDefault="008135E7" w:rsidP="008135E7">
      <w:r w:rsidRPr="008135E7">
        <w:tab/>
        <w:t xml:space="preserve">pw = </w:t>
      </w:r>
      <w:r w:rsidRPr="008135E7">
        <w:rPr>
          <w:b/>
          <w:bCs/>
        </w:rPr>
        <w:t>ptr_new</w:t>
      </w:r>
      <w:r w:rsidRPr="008135E7">
        <w:t>(wz, /no_copy)</w:t>
      </w:r>
    </w:p>
    <w:p w14:paraId="11D83AB6" w14:textId="77777777" w:rsidR="008135E7" w:rsidRDefault="008135E7" w:rsidP="00B501F1"/>
    <w:p w14:paraId="07B4B06D" w14:textId="1E7BAFD2" w:rsidR="008135E7" w:rsidRDefault="008135E7" w:rsidP="00B501F1">
      <w:r>
        <w:t xml:space="preserve">Then it is “sent” (via Notify mechanism) to </w:t>
      </w:r>
      <w:r w:rsidRPr="008135E7">
        <w:rPr>
          <w:i/>
          <w:iCs/>
        </w:rPr>
        <w:t>Sort EVT</w:t>
      </w:r>
      <w:r>
        <w:t xml:space="preserve"> using …</w:t>
      </w:r>
    </w:p>
    <w:p w14:paraId="5A710528" w14:textId="77777777" w:rsidR="008135E7" w:rsidRDefault="008135E7" w:rsidP="00B501F1"/>
    <w:p w14:paraId="5F714F2F" w14:textId="68E8073C" w:rsidR="008135E7" w:rsidRPr="008135E7" w:rsidRDefault="008135E7" w:rsidP="008135E7">
      <w:r w:rsidRPr="008135E7">
        <w:tab/>
      </w:r>
      <w:r w:rsidRPr="008135E7">
        <w:rPr>
          <w:b/>
          <w:bCs/>
        </w:rPr>
        <w:t>clear_wizard</w:t>
      </w:r>
      <w:r w:rsidRPr="008135E7">
        <w:t>, (*pstate).</w:t>
      </w:r>
      <w:r w:rsidRPr="008135E7">
        <w:rPr>
          <w:i/>
          <w:iCs/>
        </w:rPr>
        <w:t>pwizard1</w:t>
      </w:r>
    </w:p>
    <w:p w14:paraId="18F7AE8B" w14:textId="440E3EE4" w:rsidR="008135E7" w:rsidRPr="008135E7" w:rsidRDefault="008135E7" w:rsidP="008135E7">
      <w:r w:rsidRPr="008135E7">
        <w:tab/>
        <w:t>*(*pstate).</w:t>
      </w:r>
      <w:r w:rsidRPr="008135E7">
        <w:rPr>
          <w:i/>
          <w:iCs/>
        </w:rPr>
        <w:t>pwizard1</w:t>
      </w:r>
      <w:r w:rsidRPr="008135E7">
        <w:t xml:space="preserve"> = *p</w:t>
      </w:r>
      <w:r>
        <w:t>w</w:t>
      </w:r>
    </w:p>
    <w:p w14:paraId="70EFD69F" w14:textId="1C5ECA2F" w:rsidR="008135E7" w:rsidRPr="008135E7" w:rsidRDefault="008135E7" w:rsidP="008135E7">
      <w:r w:rsidRPr="008135E7">
        <w:tab/>
      </w:r>
      <w:r w:rsidRPr="008135E7">
        <w:rPr>
          <w:b/>
          <w:bCs/>
        </w:rPr>
        <w:t>ptr_free</w:t>
      </w:r>
      <w:r w:rsidRPr="008135E7">
        <w:t>, p</w:t>
      </w:r>
      <w:r>
        <w:t>w</w:t>
      </w:r>
      <w:r w:rsidR="0028143F">
        <w:tab/>
      </w:r>
      <w:r w:rsidR="0028143F">
        <w:tab/>
      </w:r>
      <w:r w:rsidR="0028143F">
        <w:tab/>
      </w:r>
      <w:r w:rsidR="0028143F">
        <w:tab/>
      </w:r>
      <w:r w:rsidR="0028143F">
        <w:tab/>
      </w:r>
      <w:r w:rsidR="0028143F">
        <w:tab/>
      </w:r>
      <w:r w:rsidR="0028143F">
        <w:tab/>
        <w:t>; does not free (*pw).pnew</w:t>
      </w:r>
    </w:p>
    <w:p w14:paraId="3C098095" w14:textId="6A47C900" w:rsidR="008135E7" w:rsidRPr="008135E7" w:rsidRDefault="008135E7" w:rsidP="008135E7">
      <w:r w:rsidRPr="008135E7">
        <w:tab/>
      </w:r>
      <w:r w:rsidRPr="008135E7">
        <w:rPr>
          <w:b/>
          <w:bCs/>
        </w:rPr>
        <w:t>notify</w:t>
      </w:r>
      <w:r w:rsidRPr="008135E7">
        <w:t>, 'wizard-action', (*pstate).</w:t>
      </w:r>
      <w:r w:rsidRPr="008135E7">
        <w:rPr>
          <w:i/>
          <w:iCs/>
        </w:rPr>
        <w:t>pwizard1</w:t>
      </w:r>
      <w:r w:rsidRPr="008135E7">
        <w:tab/>
      </w:r>
    </w:p>
    <w:p w14:paraId="0E59CC2F" w14:textId="77777777" w:rsidR="008135E7" w:rsidRDefault="008135E7" w:rsidP="00B501F1"/>
    <w:p w14:paraId="0BD0EB85" w14:textId="4E4EF9AA" w:rsidR="008135E7" w:rsidRDefault="008135E7" w:rsidP="008135E7">
      <w:pPr>
        <w:pStyle w:val="Heading4"/>
      </w:pPr>
      <w:r>
        <w:t>Execute Sort</w:t>
      </w:r>
    </w:p>
    <w:p w14:paraId="1A5540FA" w14:textId="72B44DDB" w:rsidR="008135E7" w:rsidRDefault="008135E7" w:rsidP="00B501F1">
      <w:r>
        <w:t xml:space="preserve">In </w:t>
      </w:r>
      <w:r w:rsidRPr="0028143F">
        <w:rPr>
          <w:i/>
          <w:iCs/>
        </w:rPr>
        <w:t>Sort EVT</w:t>
      </w:r>
      <w:r w:rsidR="003D14CB">
        <w:t xml:space="preserve">, the </w:t>
      </w:r>
      <w:r w:rsidR="003D14CB" w:rsidRPr="0028143F">
        <w:rPr>
          <w:b/>
          <w:bCs/>
        </w:rPr>
        <w:t>'wizard-action'</w:t>
      </w:r>
      <w:r w:rsidR="003D14CB">
        <w:t xml:space="preserve"> Notify is detected and</w:t>
      </w:r>
      <w:r w:rsidR="0028143F">
        <w:t xml:space="preserve"> processed like this, with the returned pointer ‘pw’ including the name of the output file and an error flag. Note that in this case, the sort (in ‘</w:t>
      </w:r>
      <w:r w:rsidR="0028143F" w:rsidRPr="003D14CB">
        <w:rPr>
          <w:b/>
          <w:bCs/>
        </w:rPr>
        <w:t>evt_start</w:t>
      </w:r>
      <w:r w:rsidR="0028143F">
        <w:t xml:space="preserve">’) is skipped if the output file is already there. In </w:t>
      </w:r>
      <w:r w:rsidR="0028143F" w:rsidRPr="0028143F">
        <w:rPr>
          <w:i/>
          <w:iCs/>
        </w:rPr>
        <w:t>Batch Sort</w:t>
      </w:r>
      <w:r w:rsidR="0028143F">
        <w:t xml:space="preserve">, this is just one option. This needs to be extended for </w:t>
      </w:r>
      <w:r w:rsidR="001E2C25">
        <w:t xml:space="preserve">a </w:t>
      </w:r>
      <w:r w:rsidR="0028143F" w:rsidRPr="0028143F">
        <w:rPr>
          <w:i/>
          <w:iCs/>
        </w:rPr>
        <w:t xml:space="preserve">Batch </w:t>
      </w:r>
      <w:r w:rsidR="001E2C25">
        <w:rPr>
          <w:i/>
          <w:iCs/>
        </w:rPr>
        <w:t>Wizard</w:t>
      </w:r>
      <w:r w:rsidR="0028143F">
        <w:t xml:space="preserve"> to permit the output file to be overwritten as an option.</w:t>
      </w:r>
    </w:p>
    <w:p w14:paraId="1025A3BF" w14:textId="77777777" w:rsidR="003D14CB" w:rsidRDefault="003D14CB" w:rsidP="00B501F1"/>
    <w:p w14:paraId="4FE61D78" w14:textId="77777777" w:rsidR="003D14CB" w:rsidRPr="003D14CB" w:rsidRDefault="003D14CB" w:rsidP="003D14CB">
      <w:r w:rsidRPr="003D14CB">
        <w:rPr>
          <w:b/>
          <w:bCs/>
        </w:rPr>
        <w:t>case</w:t>
      </w:r>
      <w:r w:rsidRPr="003D14CB">
        <w:t xml:space="preserve"> </w:t>
      </w:r>
      <w:r w:rsidRPr="003D14CB">
        <w:rPr>
          <w:b/>
          <w:bCs/>
        </w:rPr>
        <w:t>tag_names</w:t>
      </w:r>
      <w:r w:rsidRPr="003D14CB">
        <w:t xml:space="preserve">( event, /structure) </w:t>
      </w:r>
      <w:r w:rsidRPr="003D14CB">
        <w:rPr>
          <w:b/>
          <w:bCs/>
        </w:rPr>
        <w:t>of</w:t>
      </w:r>
    </w:p>
    <w:p w14:paraId="4A0577C2" w14:textId="5A5D81EC" w:rsidR="003D14CB" w:rsidRPr="003D14CB" w:rsidRDefault="003D14CB" w:rsidP="003D14CB">
      <w:r>
        <w:t xml:space="preserve">       </w:t>
      </w:r>
      <w:r w:rsidRPr="003D14CB">
        <w:t xml:space="preserve">'NOTIFY': </w:t>
      </w:r>
      <w:r w:rsidRPr="003D14CB">
        <w:rPr>
          <w:b/>
          <w:bCs/>
        </w:rPr>
        <w:t>begin</w:t>
      </w:r>
    </w:p>
    <w:p w14:paraId="4ED02E49" w14:textId="2680E7F4" w:rsidR="003D14CB" w:rsidRPr="003D14CB" w:rsidRDefault="003D14CB" w:rsidP="003D14CB">
      <w:r w:rsidRPr="003D14CB">
        <w:tab/>
      </w:r>
      <w:r w:rsidRPr="003D14CB">
        <w:rPr>
          <w:b/>
          <w:bCs/>
        </w:rPr>
        <w:t>case</w:t>
      </w:r>
      <w:r w:rsidRPr="003D14CB">
        <w:t xml:space="preserve"> event.</w:t>
      </w:r>
      <w:r w:rsidRPr="003D14CB">
        <w:rPr>
          <w:i/>
          <w:iCs/>
        </w:rPr>
        <w:t>tag</w:t>
      </w:r>
      <w:r w:rsidRPr="003D14CB">
        <w:t xml:space="preserve"> </w:t>
      </w:r>
      <w:r w:rsidRPr="003D14CB">
        <w:rPr>
          <w:b/>
          <w:bCs/>
        </w:rPr>
        <w:t>of</w:t>
      </w:r>
    </w:p>
    <w:p w14:paraId="687C8412" w14:textId="7D8109AF" w:rsidR="003D14CB" w:rsidRPr="003D14CB" w:rsidRDefault="003D14CB" w:rsidP="003D14CB">
      <w:r w:rsidRPr="003D14CB">
        <w:tab/>
      </w:r>
      <w:r>
        <w:t xml:space="preserve">       </w:t>
      </w:r>
      <w:r w:rsidRPr="003D14CB">
        <w:t xml:space="preserve">'wizard-action': </w:t>
      </w:r>
      <w:r w:rsidRPr="003D14CB">
        <w:rPr>
          <w:b/>
          <w:bCs/>
        </w:rPr>
        <w:t>begin</w:t>
      </w:r>
    </w:p>
    <w:p w14:paraId="36F69EE7" w14:textId="48AE48D3" w:rsidR="003D14CB" w:rsidRPr="003D14CB" w:rsidRDefault="003D14CB" w:rsidP="003D14CB">
      <w:r w:rsidRPr="003D14CB">
        <w:tab/>
      </w:r>
      <w:r w:rsidRPr="003D14CB">
        <w:tab/>
      </w:r>
      <w:r w:rsidRPr="003D14CB">
        <w:rPr>
          <w:b/>
          <w:bCs/>
        </w:rPr>
        <w:t>if</w:t>
      </w:r>
      <w:r w:rsidRPr="003D14CB">
        <w:t xml:space="preserve"> (*event.</w:t>
      </w:r>
      <w:r w:rsidRPr="003D14CB">
        <w:rPr>
          <w:i/>
          <w:iCs/>
        </w:rPr>
        <w:t>pointer</w:t>
      </w:r>
      <w:r w:rsidRPr="003D14CB">
        <w:t>).</w:t>
      </w:r>
      <w:r w:rsidRPr="003D14CB">
        <w:rPr>
          <w:i/>
          <w:iCs/>
        </w:rPr>
        <w:t>window</w:t>
      </w:r>
      <w:r w:rsidRPr="003D14CB">
        <w:t xml:space="preserve"> </w:t>
      </w:r>
      <w:r w:rsidRPr="003D14CB">
        <w:rPr>
          <w:b/>
          <w:bCs/>
        </w:rPr>
        <w:t>eq</w:t>
      </w:r>
      <w:r w:rsidRPr="003D14CB">
        <w:t xml:space="preserve"> 'Sort EVT' </w:t>
      </w:r>
      <w:r w:rsidRPr="003D14CB">
        <w:rPr>
          <w:b/>
          <w:bCs/>
        </w:rPr>
        <w:t>then</w:t>
      </w:r>
      <w:r w:rsidRPr="003D14CB">
        <w:t xml:space="preserve"> </w:t>
      </w:r>
      <w:r w:rsidRPr="003D14CB">
        <w:rPr>
          <w:b/>
          <w:bCs/>
        </w:rPr>
        <w:t>begin</w:t>
      </w:r>
    </w:p>
    <w:p w14:paraId="2E3AE34E" w14:textId="67936274" w:rsidR="003D14CB" w:rsidRPr="003D14CB" w:rsidRDefault="003D14CB" w:rsidP="003D14CB">
      <w:r w:rsidRPr="003D14CB">
        <w:tab/>
      </w:r>
      <w:r w:rsidRPr="003D14CB">
        <w:tab/>
      </w:r>
      <w:r>
        <w:t xml:space="preserve">       </w:t>
      </w:r>
      <w:r w:rsidRPr="003D14CB">
        <w:rPr>
          <w:b/>
          <w:bCs/>
        </w:rPr>
        <w:t>case</w:t>
      </w:r>
      <w:r w:rsidRPr="003D14CB">
        <w:t xml:space="preserve"> (*event.</w:t>
      </w:r>
      <w:r w:rsidRPr="003D14CB">
        <w:rPr>
          <w:i/>
          <w:iCs/>
        </w:rPr>
        <w:t>pointer</w:t>
      </w:r>
      <w:r w:rsidRPr="003D14CB">
        <w:t>).</w:t>
      </w:r>
      <w:r w:rsidRPr="003D14CB">
        <w:rPr>
          <w:i/>
          <w:iCs/>
        </w:rPr>
        <w:t>command</w:t>
      </w:r>
      <w:r w:rsidRPr="003D14CB">
        <w:t xml:space="preserve"> </w:t>
      </w:r>
      <w:r w:rsidRPr="003D14CB">
        <w:rPr>
          <w:b/>
          <w:bCs/>
        </w:rPr>
        <w:t>of</w:t>
      </w:r>
    </w:p>
    <w:p w14:paraId="1161495B" w14:textId="7D8FFBE1" w:rsidR="003D14CB" w:rsidRPr="003D14CB" w:rsidRDefault="003D14CB" w:rsidP="003D14CB">
      <w:r w:rsidRPr="003D14CB">
        <w:tab/>
      </w:r>
      <w:r w:rsidRPr="003D14CB">
        <w:tab/>
      </w:r>
      <w:r w:rsidRPr="003D14CB">
        <w:tab/>
        <w:t xml:space="preserve">'sort-image': </w:t>
      </w:r>
      <w:r w:rsidRPr="003D14CB">
        <w:rPr>
          <w:b/>
          <w:bCs/>
        </w:rPr>
        <w:t>begin</w:t>
      </w:r>
    </w:p>
    <w:p w14:paraId="4BE066E4" w14:textId="63CFA54D" w:rsidR="003D14CB" w:rsidRPr="003D14CB" w:rsidRDefault="003D14CB" w:rsidP="003D14CB">
      <w:r w:rsidRPr="003D14CB">
        <w:tab/>
      </w:r>
      <w:r w:rsidRPr="003D14CB">
        <w:tab/>
      </w:r>
      <w:r w:rsidRPr="003D14CB">
        <w:tab/>
      </w:r>
      <w:r>
        <w:t xml:space="preserve">       </w:t>
      </w:r>
      <w:r w:rsidRPr="003D14CB">
        <w:t>pw = event.</w:t>
      </w:r>
      <w:r w:rsidRPr="003D14CB">
        <w:rPr>
          <w:i/>
          <w:iCs/>
        </w:rPr>
        <w:t>pointer</w:t>
      </w:r>
    </w:p>
    <w:p w14:paraId="7AD80720" w14:textId="630E346D" w:rsidR="003D14CB" w:rsidRPr="003D14CB" w:rsidRDefault="003D14CB" w:rsidP="003D14CB">
      <w:r w:rsidRPr="003D14CB">
        <w:tab/>
      </w:r>
      <w:r w:rsidRPr="003D14CB">
        <w:tab/>
      </w:r>
      <w:r w:rsidRPr="003D14CB">
        <w:tab/>
      </w:r>
      <w:r>
        <w:t xml:space="preserve">       </w:t>
      </w:r>
      <w:r w:rsidRPr="003D14CB">
        <w:t>pd = (*pw).</w:t>
      </w:r>
      <w:r w:rsidRPr="003D14CB">
        <w:rPr>
          <w:i/>
          <w:iCs/>
        </w:rPr>
        <w:t>pdata</w:t>
      </w:r>
    </w:p>
    <w:p w14:paraId="4C964FB5" w14:textId="29CB39F2" w:rsidR="003D14CB" w:rsidRPr="003D14CB" w:rsidRDefault="003D14CB" w:rsidP="003D14CB">
      <w:r w:rsidRPr="003D14CB">
        <w:tab/>
      </w:r>
      <w:r w:rsidRPr="003D14CB">
        <w:tab/>
      </w:r>
      <w:r w:rsidRPr="003D14CB">
        <w:tab/>
      </w:r>
      <w:r>
        <w:t xml:space="preserve">       </w:t>
      </w:r>
      <w:r w:rsidRPr="003D14CB">
        <w:rPr>
          <w:b/>
          <w:bCs/>
        </w:rPr>
        <w:t>evt_set_device</w:t>
      </w:r>
      <w:r w:rsidRPr="003D14CB">
        <w:t>, pstate, (*pd).</w:t>
      </w:r>
      <w:r w:rsidRPr="003D14CB">
        <w:rPr>
          <w:i/>
          <w:iCs/>
        </w:rPr>
        <w:t>device</w:t>
      </w:r>
      <w:r w:rsidRPr="003D14CB">
        <w:t>, event.</w:t>
      </w:r>
      <w:r w:rsidRPr="003D14CB">
        <w:rPr>
          <w:i/>
          <w:iCs/>
        </w:rPr>
        <w:t>top</w:t>
      </w:r>
    </w:p>
    <w:p w14:paraId="3D7CC0F9" w14:textId="747ACBDB" w:rsidR="003D14CB" w:rsidRPr="003D14CB" w:rsidRDefault="003D14CB" w:rsidP="003D14CB">
      <w:r w:rsidRPr="003D14CB">
        <w:tab/>
      </w:r>
      <w:r w:rsidRPr="003D14CB">
        <w:tab/>
      </w:r>
      <w:r w:rsidRPr="003D14CB">
        <w:tab/>
      </w:r>
      <w:r>
        <w:t xml:space="preserve">       </w:t>
      </w:r>
      <w:r w:rsidRPr="003D14CB">
        <w:rPr>
          <w:b/>
          <w:bCs/>
        </w:rPr>
        <w:t>evt_set_sort_mode</w:t>
      </w:r>
      <w:r w:rsidRPr="003D14CB">
        <w:t>, pstate, (*pd).</w:t>
      </w:r>
      <w:r w:rsidRPr="003D14CB">
        <w:rPr>
          <w:i/>
          <w:iCs/>
        </w:rPr>
        <w:t>image_mode</w:t>
      </w:r>
      <w:r w:rsidRPr="003D14CB">
        <w:t>, event.</w:t>
      </w:r>
      <w:r w:rsidRPr="003D14CB">
        <w:rPr>
          <w:i/>
          <w:iCs/>
        </w:rPr>
        <w:t>top</w:t>
      </w:r>
    </w:p>
    <w:p w14:paraId="7603F1B6" w14:textId="25EB93AF" w:rsidR="003D14CB" w:rsidRPr="003D14CB" w:rsidRDefault="003D14CB" w:rsidP="003D14CB">
      <w:r w:rsidRPr="003D14CB">
        <w:tab/>
      </w:r>
      <w:r w:rsidRPr="003D14CB">
        <w:tab/>
      </w:r>
      <w:r w:rsidRPr="003D14CB">
        <w:tab/>
      </w:r>
      <w:r>
        <w:t xml:space="preserve">       </w:t>
      </w:r>
      <w:r w:rsidRPr="003D14CB">
        <w:rPr>
          <w:b/>
          <w:bCs/>
        </w:rPr>
        <w:t>evt_set_evt_file</w:t>
      </w:r>
      <w:r w:rsidRPr="003D14CB">
        <w:t>, pstate, (*pd).</w:t>
      </w:r>
      <w:r w:rsidRPr="003D14CB">
        <w:rPr>
          <w:i/>
          <w:iCs/>
        </w:rPr>
        <w:t>blog</w:t>
      </w:r>
      <w:r w:rsidRPr="003D14CB">
        <w:t>, event.</w:t>
      </w:r>
      <w:r w:rsidRPr="003D14CB">
        <w:rPr>
          <w:i/>
          <w:iCs/>
        </w:rPr>
        <w:t>top</w:t>
      </w:r>
      <w:r w:rsidRPr="003D14CB">
        <w:t>, /no_cal_adopt</w:t>
      </w:r>
    </w:p>
    <w:p w14:paraId="105CCA7B" w14:textId="598D759E" w:rsidR="003D14CB" w:rsidRPr="003D14CB" w:rsidRDefault="003D14CB" w:rsidP="003D14CB">
      <w:r w:rsidRPr="003D14CB">
        <w:tab/>
      </w:r>
      <w:r w:rsidRPr="003D14CB">
        <w:tab/>
      </w:r>
      <w:r w:rsidRPr="003D14CB">
        <w:tab/>
      </w:r>
      <w:r>
        <w:t xml:space="preserve">       </w:t>
      </w:r>
      <w:r w:rsidRPr="003D14CB">
        <w:rPr>
          <w:b/>
          <w:bCs/>
        </w:rPr>
        <w:t>evt_set_pileup_file</w:t>
      </w:r>
      <w:r w:rsidRPr="003D14CB">
        <w:t>, pstate, (*pd).</w:t>
      </w:r>
      <w:r w:rsidRPr="003D14CB">
        <w:rPr>
          <w:i/>
          <w:iCs/>
        </w:rPr>
        <w:t>pileup</w:t>
      </w:r>
    </w:p>
    <w:p w14:paraId="52D091CC" w14:textId="22E60E75" w:rsidR="003D14CB" w:rsidRPr="003D14CB" w:rsidRDefault="003D14CB" w:rsidP="003D14CB">
      <w:r w:rsidRPr="003D14CB">
        <w:tab/>
      </w:r>
      <w:r w:rsidRPr="003D14CB">
        <w:tab/>
      </w:r>
      <w:r w:rsidRPr="003D14CB">
        <w:tab/>
      </w:r>
      <w:r>
        <w:t xml:space="preserve">       </w:t>
      </w:r>
      <w:r w:rsidRPr="003D14CB">
        <w:rPr>
          <w:b/>
          <w:bCs/>
        </w:rPr>
        <w:t>evt_set_throttle_file</w:t>
      </w:r>
      <w:r w:rsidRPr="003D14CB">
        <w:t>, pstate, (*pd).</w:t>
      </w:r>
      <w:r w:rsidRPr="003D14CB">
        <w:rPr>
          <w:i/>
          <w:iCs/>
        </w:rPr>
        <w:t>throttle</w:t>
      </w:r>
    </w:p>
    <w:p w14:paraId="26761308" w14:textId="25447534" w:rsidR="003D14CB" w:rsidRPr="003D14CB" w:rsidRDefault="003D14CB" w:rsidP="003D14CB">
      <w:r w:rsidRPr="003D14CB">
        <w:tab/>
      </w:r>
      <w:r w:rsidRPr="003D14CB">
        <w:tab/>
      </w:r>
      <w:r w:rsidRPr="003D14CB">
        <w:tab/>
      </w:r>
      <w:r>
        <w:t xml:space="preserve">       </w:t>
      </w:r>
      <w:r w:rsidRPr="003D14CB">
        <w:rPr>
          <w:b/>
          <w:bCs/>
        </w:rPr>
        <w:t>evt_set_evt2_file</w:t>
      </w:r>
      <w:r w:rsidRPr="003D14CB">
        <w:t>, pstate, ''</w:t>
      </w:r>
    </w:p>
    <w:p w14:paraId="1AC4DE2B" w14:textId="6EC57318" w:rsidR="003D14CB" w:rsidRPr="003D14CB" w:rsidRDefault="003D14CB" w:rsidP="003D14CB">
      <w:r w:rsidRPr="003D14CB">
        <w:tab/>
      </w:r>
      <w:r w:rsidRPr="003D14CB">
        <w:tab/>
      </w:r>
      <w:r w:rsidRPr="003D14CB">
        <w:tab/>
      </w:r>
      <w:r>
        <w:t xml:space="preserve">       </w:t>
      </w:r>
      <w:r w:rsidRPr="003D14CB">
        <w:rPr>
          <w:b/>
          <w:bCs/>
        </w:rPr>
        <w:t>evt_set_charge_conversion</w:t>
      </w:r>
      <w:r w:rsidRPr="003D14CB">
        <w:t>, pstate, (*pd).</w:t>
      </w:r>
      <w:r w:rsidRPr="003D14CB">
        <w:rPr>
          <w:i/>
          <w:iCs/>
        </w:rPr>
        <w:t>conv</w:t>
      </w:r>
    </w:p>
    <w:p w14:paraId="0D8BDD4F" w14:textId="27DD62B2" w:rsidR="003D14CB" w:rsidRPr="003D14CB" w:rsidRDefault="003D14CB" w:rsidP="003D14CB">
      <w:r w:rsidRPr="003D14CB">
        <w:tab/>
      </w:r>
      <w:r w:rsidRPr="003D14CB">
        <w:tab/>
      </w:r>
      <w:r w:rsidRPr="003D14CB">
        <w:tab/>
      </w:r>
      <w:r>
        <w:t xml:space="preserve">       </w:t>
      </w:r>
      <w:r w:rsidRPr="003D14CB">
        <w:rPr>
          <w:b/>
          <w:bCs/>
        </w:rPr>
        <w:t>evt_set_charge_mode</w:t>
      </w:r>
      <w:r w:rsidRPr="003D14CB">
        <w:t>, pstate, (*pd).</w:t>
      </w:r>
      <w:r w:rsidRPr="003D14CB">
        <w:rPr>
          <w:i/>
          <w:iCs/>
        </w:rPr>
        <w:t>charge_mode</w:t>
      </w:r>
      <w:r w:rsidRPr="003D14CB">
        <w:t>, event.</w:t>
      </w:r>
      <w:r w:rsidRPr="003D14CB">
        <w:rPr>
          <w:i/>
          <w:iCs/>
        </w:rPr>
        <w:t>top</w:t>
      </w:r>
    </w:p>
    <w:p w14:paraId="49B5D054" w14:textId="73200D9E" w:rsidR="003D14CB" w:rsidRPr="003D14CB" w:rsidRDefault="003D14CB" w:rsidP="003D14CB">
      <w:r w:rsidRPr="003D14CB">
        <w:tab/>
      </w:r>
      <w:r w:rsidRPr="003D14CB">
        <w:tab/>
      </w:r>
      <w:r w:rsidRPr="003D14CB">
        <w:tab/>
      </w:r>
      <w:r>
        <w:t xml:space="preserve">       </w:t>
      </w:r>
      <w:r w:rsidRPr="003D14CB">
        <w:rPr>
          <w:b/>
          <w:bCs/>
        </w:rPr>
        <w:t>evt_set_preamp_pv</w:t>
      </w:r>
      <w:r w:rsidRPr="003D14CB">
        <w:t>, pstate, (*pd).</w:t>
      </w:r>
      <w:r w:rsidRPr="003D14CB">
        <w:rPr>
          <w:i/>
          <w:iCs/>
        </w:rPr>
        <w:t>flux_scaler</w:t>
      </w:r>
    </w:p>
    <w:p w14:paraId="5F05FBEF" w14:textId="2FB76720" w:rsidR="003D14CB" w:rsidRPr="003D14CB" w:rsidRDefault="003D14CB" w:rsidP="003D14CB">
      <w:r w:rsidRPr="003D14CB">
        <w:tab/>
      </w:r>
      <w:r w:rsidRPr="003D14CB">
        <w:tab/>
      </w:r>
      <w:r w:rsidRPr="003D14CB">
        <w:tab/>
      </w:r>
      <w:r>
        <w:t xml:space="preserve">       </w:t>
      </w:r>
      <w:r w:rsidRPr="003D14CB">
        <w:rPr>
          <w:b/>
          <w:bCs/>
        </w:rPr>
        <w:t>evt_set_preamp_sensitivity</w:t>
      </w:r>
      <w:r w:rsidRPr="003D14CB">
        <w:t>, pstate, (*pd).</w:t>
      </w:r>
      <w:r w:rsidRPr="003D14CB">
        <w:rPr>
          <w:i/>
          <w:iCs/>
        </w:rPr>
        <w:t>gain_value</w:t>
      </w:r>
    </w:p>
    <w:p w14:paraId="039EDC5D" w14:textId="29FC12DD" w:rsidR="003D14CB" w:rsidRPr="003D14CB" w:rsidRDefault="003D14CB" w:rsidP="003D14CB">
      <w:r w:rsidRPr="003D14CB">
        <w:tab/>
      </w:r>
      <w:r w:rsidRPr="003D14CB">
        <w:tab/>
      </w:r>
      <w:r w:rsidRPr="003D14CB">
        <w:tab/>
      </w:r>
      <w:r>
        <w:t xml:space="preserve">       </w:t>
      </w:r>
      <w:r w:rsidRPr="003D14CB">
        <w:rPr>
          <w:b/>
          <w:bCs/>
        </w:rPr>
        <w:t>evt_set_preamp_units</w:t>
      </w:r>
      <w:r w:rsidRPr="003D14CB">
        <w:t>, pstate, (*pd).</w:t>
      </w:r>
      <w:r w:rsidRPr="003D14CB">
        <w:rPr>
          <w:i/>
          <w:iCs/>
        </w:rPr>
        <w:t>gain_units</w:t>
      </w:r>
    </w:p>
    <w:p w14:paraId="00789BC7" w14:textId="466C72C4" w:rsidR="003D14CB" w:rsidRPr="003D14CB" w:rsidRDefault="003D14CB" w:rsidP="003D14CB">
      <w:r w:rsidRPr="003D14CB">
        <w:tab/>
      </w:r>
      <w:r w:rsidRPr="003D14CB">
        <w:tab/>
      </w:r>
      <w:r w:rsidRPr="003D14CB">
        <w:tab/>
      </w:r>
      <w:r>
        <w:t xml:space="preserve">       </w:t>
      </w:r>
      <w:r w:rsidRPr="003D14CB">
        <w:rPr>
          <w:b/>
          <w:bCs/>
        </w:rPr>
        <w:t>evt_set_array</w:t>
      </w:r>
      <w:r w:rsidRPr="003D14CB">
        <w:t>, pstate,  (*pd).</w:t>
      </w:r>
      <w:r w:rsidRPr="003D14CB">
        <w:rPr>
          <w:i/>
          <w:iCs/>
        </w:rPr>
        <w:t>array</w:t>
      </w:r>
    </w:p>
    <w:p w14:paraId="2DFCD96A" w14:textId="497B91CF" w:rsidR="003D14CB" w:rsidRPr="003D14CB" w:rsidRDefault="003D14CB" w:rsidP="003D14CB">
      <w:r w:rsidRPr="003D14CB">
        <w:tab/>
      </w:r>
      <w:r w:rsidRPr="003D14CB">
        <w:tab/>
      </w:r>
      <w:r w:rsidRPr="003D14CB">
        <w:tab/>
      </w:r>
      <w:r>
        <w:t xml:space="preserve">       </w:t>
      </w:r>
      <w:r w:rsidRPr="003D14CB">
        <w:rPr>
          <w:b/>
          <w:bCs/>
        </w:rPr>
        <w:t>evt_set_type</w:t>
      </w:r>
      <w:r w:rsidRPr="003D14CB">
        <w:t>, pstate, (*pd).</w:t>
      </w:r>
      <w:r w:rsidRPr="003D14CB">
        <w:rPr>
          <w:i/>
          <w:iCs/>
        </w:rPr>
        <w:t>type</w:t>
      </w:r>
      <w:r w:rsidRPr="003D14CB">
        <w:t>, event.</w:t>
      </w:r>
      <w:r w:rsidRPr="003D14CB">
        <w:rPr>
          <w:i/>
          <w:iCs/>
        </w:rPr>
        <w:t>top</w:t>
      </w:r>
    </w:p>
    <w:p w14:paraId="582D9338" w14:textId="24958C6A" w:rsidR="003D14CB" w:rsidRPr="003D14CB" w:rsidRDefault="003D14CB" w:rsidP="003D14CB">
      <w:r w:rsidRPr="003D14CB">
        <w:tab/>
      </w:r>
      <w:r w:rsidRPr="003D14CB">
        <w:tab/>
      </w:r>
      <w:r w:rsidRPr="003D14CB">
        <w:tab/>
      </w:r>
      <w:r>
        <w:t xml:space="preserve">       </w:t>
      </w:r>
      <w:r w:rsidRPr="003D14CB">
        <w:rPr>
          <w:b/>
          <w:bCs/>
        </w:rPr>
        <w:t>evt_getcal</w:t>
      </w:r>
      <w:r w:rsidRPr="003D14CB">
        <w:t>, pstate, (*pd).</w:t>
      </w:r>
      <w:r w:rsidRPr="003D14CB">
        <w:rPr>
          <w:i/>
          <w:iCs/>
        </w:rPr>
        <w:t>cal</w:t>
      </w:r>
      <w:r w:rsidRPr="003D14CB">
        <w:t>, event.</w:t>
      </w:r>
      <w:r w:rsidRPr="003D14CB">
        <w:rPr>
          <w:i/>
          <w:iCs/>
        </w:rPr>
        <w:t>top</w:t>
      </w:r>
    </w:p>
    <w:p w14:paraId="6775BD45" w14:textId="18388CA9" w:rsidR="003D14CB" w:rsidRPr="003D14CB" w:rsidRDefault="003D14CB" w:rsidP="003D14CB">
      <w:r w:rsidRPr="003D14CB">
        <w:tab/>
      </w:r>
      <w:r w:rsidRPr="003D14CB">
        <w:tab/>
      </w:r>
      <w:r w:rsidRPr="003D14CB">
        <w:tab/>
      </w:r>
      <w:r>
        <w:t xml:space="preserve">       </w:t>
      </w:r>
      <w:r w:rsidRPr="003D14CB">
        <w:rPr>
          <w:b/>
          <w:bCs/>
        </w:rPr>
        <w:t>evt_set_proj_mode</w:t>
      </w:r>
      <w:r w:rsidRPr="003D14CB">
        <w:t>, pstate, (*pd).</w:t>
      </w:r>
      <w:r w:rsidRPr="003D14CB">
        <w:rPr>
          <w:i/>
          <w:iCs/>
        </w:rPr>
        <w:t>proj_mode</w:t>
      </w:r>
      <w:r w:rsidRPr="003D14CB">
        <w:t>, event.</w:t>
      </w:r>
      <w:r w:rsidRPr="003D14CB">
        <w:rPr>
          <w:i/>
          <w:iCs/>
        </w:rPr>
        <w:t>top</w:t>
      </w:r>
    </w:p>
    <w:p w14:paraId="2AEAF435" w14:textId="4C78F42E" w:rsidR="003D14CB" w:rsidRPr="003D14CB" w:rsidRDefault="003D14CB" w:rsidP="003D14CB">
      <w:r w:rsidRPr="003D14CB">
        <w:tab/>
      </w:r>
      <w:r w:rsidRPr="003D14CB">
        <w:tab/>
      </w:r>
      <w:r w:rsidRPr="003D14CB">
        <w:tab/>
      </w:r>
      <w:r>
        <w:t xml:space="preserve">       </w:t>
      </w:r>
      <w:r w:rsidRPr="003D14CB">
        <w:rPr>
          <w:b/>
          <w:bCs/>
        </w:rPr>
        <w:t>evt_set_proj_file</w:t>
      </w:r>
      <w:r w:rsidRPr="003D14CB">
        <w:t>, pstate, (*pd).</w:t>
      </w:r>
      <w:r w:rsidRPr="003D14CB">
        <w:rPr>
          <w:i/>
          <w:iCs/>
        </w:rPr>
        <w:t>dam</w:t>
      </w:r>
    </w:p>
    <w:p w14:paraId="12A75D90" w14:textId="573C58CF" w:rsidR="003D14CB" w:rsidRPr="003D14CB" w:rsidRDefault="003D14CB" w:rsidP="003D14CB">
      <w:r w:rsidRPr="003D14CB">
        <w:tab/>
      </w:r>
      <w:r w:rsidRPr="003D14CB">
        <w:tab/>
      </w:r>
      <w:r w:rsidRPr="003D14CB">
        <w:tab/>
      </w:r>
      <w:r>
        <w:t xml:space="preserve">       </w:t>
      </w:r>
      <w:r w:rsidRPr="003D14CB">
        <w:rPr>
          <w:b/>
          <w:bCs/>
        </w:rPr>
        <w:t>evt_set_output_file</w:t>
      </w:r>
      <w:r w:rsidRPr="003D14CB">
        <w:t>, pstate, (*pd).</w:t>
      </w:r>
      <w:r w:rsidRPr="003D14CB">
        <w:rPr>
          <w:i/>
          <w:iCs/>
        </w:rPr>
        <w:t>output</w:t>
      </w:r>
      <w:r w:rsidRPr="003D14CB">
        <w:t>, event.</w:t>
      </w:r>
      <w:r w:rsidRPr="003D14CB">
        <w:rPr>
          <w:i/>
          <w:iCs/>
        </w:rPr>
        <w:t>top</w:t>
      </w:r>
    </w:p>
    <w:p w14:paraId="14DC5464" w14:textId="67D8A70B" w:rsidR="000D0049" w:rsidRPr="000D0049" w:rsidRDefault="000D0049" w:rsidP="000D0049">
      <w:r w:rsidRPr="000D0049">
        <w:tab/>
      </w:r>
      <w:r w:rsidRPr="000D0049">
        <w:tab/>
      </w:r>
      <w:r w:rsidRPr="000D0049">
        <w:tab/>
      </w:r>
      <w:r>
        <w:t xml:space="preserve">       </w:t>
      </w:r>
      <w:r w:rsidRPr="000D0049">
        <w:t xml:space="preserve">skip = </w:t>
      </w:r>
      <w:r w:rsidRPr="000D0049">
        <w:rPr>
          <w:b/>
          <w:bCs/>
        </w:rPr>
        <w:t>1</w:t>
      </w:r>
    </w:p>
    <w:p w14:paraId="639E4170" w14:textId="005CC75B" w:rsidR="000D0049" w:rsidRPr="000D0049" w:rsidRDefault="000D0049" w:rsidP="000D0049">
      <w:r w:rsidRPr="000D0049">
        <w:tab/>
      </w:r>
      <w:r w:rsidRPr="000D0049">
        <w:tab/>
      </w:r>
      <w:r w:rsidRPr="000D0049">
        <w:tab/>
      </w:r>
      <w:r>
        <w:t xml:space="preserve">       </w:t>
      </w:r>
      <w:r w:rsidRPr="000D0049">
        <w:t xml:space="preserve">load = </w:t>
      </w:r>
      <w:r w:rsidRPr="000D0049">
        <w:rPr>
          <w:b/>
          <w:bCs/>
        </w:rPr>
        <w:t>0</w:t>
      </w:r>
    </w:p>
    <w:p w14:paraId="49415FF8" w14:textId="6B730D03" w:rsidR="000D0049" w:rsidRPr="000D0049" w:rsidRDefault="000D0049" w:rsidP="000D0049">
      <w:r w:rsidRPr="000D0049">
        <w:tab/>
      </w:r>
      <w:r w:rsidRPr="000D0049">
        <w:tab/>
      </w:r>
      <w:r w:rsidRPr="000D0049">
        <w:tab/>
      </w:r>
      <w:r>
        <w:t xml:space="preserve">       </w:t>
      </w:r>
      <w:r w:rsidRPr="000D0049">
        <w:rPr>
          <w:b/>
          <w:bCs/>
        </w:rPr>
        <w:t>if</w:t>
      </w:r>
      <w:r w:rsidRPr="000D0049">
        <w:t xml:space="preserve"> </w:t>
      </w:r>
      <w:r w:rsidRPr="000D0049">
        <w:rPr>
          <w:b/>
          <w:bCs/>
        </w:rPr>
        <w:t>tag_present</w:t>
      </w:r>
      <w:r w:rsidRPr="000D0049">
        <w:t xml:space="preserve">('SKIP', *pd) </w:t>
      </w:r>
      <w:r w:rsidRPr="000D0049">
        <w:rPr>
          <w:b/>
          <w:bCs/>
        </w:rPr>
        <w:t>then</w:t>
      </w:r>
      <w:r w:rsidRPr="000D0049">
        <w:t xml:space="preserve"> skip = (*pd).</w:t>
      </w:r>
      <w:r w:rsidRPr="000D0049">
        <w:rPr>
          <w:i/>
          <w:iCs/>
        </w:rPr>
        <w:t>skip</w:t>
      </w:r>
      <w:r w:rsidRPr="000D0049">
        <w:tab/>
      </w:r>
      <w:r w:rsidRPr="000D0049">
        <w:tab/>
        <w:t>; skip sort if exists</w:t>
      </w:r>
    </w:p>
    <w:p w14:paraId="6C0B97B7" w14:textId="4F4B1220" w:rsidR="000D0049" w:rsidRPr="000D0049" w:rsidRDefault="000D0049" w:rsidP="000D0049">
      <w:r w:rsidRPr="000D0049">
        <w:tab/>
      </w:r>
      <w:r w:rsidRPr="000D0049">
        <w:tab/>
      </w:r>
      <w:r w:rsidRPr="000D0049">
        <w:tab/>
      </w:r>
      <w:r>
        <w:t xml:space="preserve">       </w:t>
      </w:r>
      <w:r w:rsidRPr="000D0049">
        <w:rPr>
          <w:b/>
          <w:bCs/>
        </w:rPr>
        <w:t>if</w:t>
      </w:r>
      <w:r w:rsidRPr="000D0049">
        <w:t xml:space="preserve"> </w:t>
      </w:r>
      <w:r w:rsidRPr="000D0049">
        <w:rPr>
          <w:b/>
          <w:bCs/>
        </w:rPr>
        <w:t>tag_present</w:t>
      </w:r>
      <w:r w:rsidRPr="000D0049">
        <w:t xml:space="preserve">('LOAD', *pd) </w:t>
      </w:r>
      <w:r w:rsidRPr="000D0049">
        <w:rPr>
          <w:b/>
          <w:bCs/>
        </w:rPr>
        <w:t>then</w:t>
      </w:r>
      <w:r w:rsidRPr="000D0049">
        <w:t xml:space="preserve"> load = (*pd).</w:t>
      </w:r>
      <w:r w:rsidRPr="000D0049">
        <w:rPr>
          <w:i/>
          <w:iCs/>
        </w:rPr>
        <w:t>load</w:t>
      </w:r>
      <w:r w:rsidRPr="000D0049">
        <w:tab/>
      </w:r>
      <w:r w:rsidRPr="000D0049">
        <w:tab/>
        <w:t>; load image file</w:t>
      </w:r>
    </w:p>
    <w:p w14:paraId="39BD1BA7" w14:textId="77777777" w:rsidR="003D14CB" w:rsidRPr="003D14CB" w:rsidRDefault="003D14CB" w:rsidP="003D14CB"/>
    <w:p w14:paraId="0CB92012" w14:textId="61D7F60B" w:rsidR="003D14CB" w:rsidRPr="003D14CB" w:rsidRDefault="003D14CB" w:rsidP="003D14CB">
      <w:r w:rsidRPr="003D14CB">
        <w:tab/>
      </w:r>
      <w:r w:rsidRPr="003D14CB">
        <w:tab/>
      </w:r>
      <w:r w:rsidRPr="003D14CB">
        <w:tab/>
      </w:r>
      <w:r w:rsidR="00E57564">
        <w:t xml:space="preserve">       </w:t>
      </w:r>
      <w:r w:rsidRPr="003D14CB">
        <w:t xml:space="preserve">err = </w:t>
      </w:r>
      <w:r w:rsidRPr="003D14CB">
        <w:rPr>
          <w:b/>
          <w:bCs/>
        </w:rPr>
        <w:t>1</w:t>
      </w:r>
    </w:p>
    <w:p w14:paraId="2B6AA9B5" w14:textId="6AFAE2C3" w:rsidR="000D0049" w:rsidRPr="000D0049" w:rsidRDefault="000D0049" w:rsidP="000D0049">
      <w:r w:rsidRPr="000D0049">
        <w:tab/>
      </w:r>
      <w:r w:rsidRPr="000D0049">
        <w:tab/>
      </w:r>
      <w:r w:rsidRPr="000D0049">
        <w:tab/>
      </w:r>
      <w:r>
        <w:t xml:space="preserve">       </w:t>
      </w:r>
      <w:r w:rsidRPr="000D0049">
        <w:t xml:space="preserve">exists = </w:t>
      </w:r>
      <w:r w:rsidRPr="000D0049">
        <w:rPr>
          <w:b/>
          <w:bCs/>
        </w:rPr>
        <w:t>file_test</w:t>
      </w:r>
      <w:r w:rsidRPr="000D0049">
        <w:t>( (*p).</w:t>
      </w:r>
      <w:r w:rsidRPr="000D0049">
        <w:rPr>
          <w:i/>
          <w:iCs/>
        </w:rPr>
        <w:t>output_file</w:t>
      </w:r>
      <w:r w:rsidRPr="000D0049">
        <w:t>)</w:t>
      </w:r>
    </w:p>
    <w:p w14:paraId="35FD5647" w14:textId="6162E017" w:rsidR="000D0049" w:rsidRPr="000D0049" w:rsidRDefault="000D0049" w:rsidP="000D0049">
      <w:r w:rsidRPr="000D0049">
        <w:tab/>
      </w:r>
      <w:r w:rsidRPr="000D0049">
        <w:tab/>
      </w:r>
      <w:r w:rsidRPr="000D0049">
        <w:tab/>
      </w:r>
      <w:r>
        <w:t xml:space="preserve">       </w:t>
      </w:r>
      <w:r w:rsidRPr="000D0049">
        <w:rPr>
          <w:b/>
          <w:bCs/>
        </w:rPr>
        <w:t>if</w:t>
      </w:r>
      <w:r w:rsidRPr="000D0049">
        <w:t xml:space="preserve"> exists </w:t>
      </w:r>
      <w:r w:rsidRPr="000D0049">
        <w:rPr>
          <w:b/>
          <w:bCs/>
        </w:rPr>
        <w:t>and</w:t>
      </w:r>
      <w:r w:rsidRPr="000D0049">
        <w:t xml:space="preserve"> (load </w:t>
      </w:r>
      <w:r w:rsidRPr="000D0049">
        <w:rPr>
          <w:b/>
          <w:bCs/>
        </w:rPr>
        <w:t>or</w:t>
      </w:r>
      <w:r w:rsidRPr="000D0049">
        <w:t xml:space="preserve"> skip) </w:t>
      </w:r>
      <w:r w:rsidRPr="000D0049">
        <w:rPr>
          <w:b/>
          <w:bCs/>
        </w:rPr>
        <w:t>then</w:t>
      </w:r>
      <w:r w:rsidRPr="000D0049">
        <w:t xml:space="preserve"> </w:t>
      </w:r>
      <w:r w:rsidRPr="000D0049">
        <w:rPr>
          <w:b/>
          <w:bCs/>
        </w:rPr>
        <w:t>begin</w:t>
      </w:r>
      <w:r>
        <w:rPr>
          <w:b/>
          <w:bCs/>
        </w:rPr>
        <w:tab/>
      </w:r>
      <w:r w:rsidRPr="000D0049">
        <w:tab/>
        <w:t>; load existing images</w:t>
      </w:r>
    </w:p>
    <w:p w14:paraId="52E3AD3F" w14:textId="363FA0AF" w:rsidR="000D0049" w:rsidRPr="000D0049" w:rsidRDefault="000D0049" w:rsidP="000D0049">
      <w:r w:rsidRPr="000D0049">
        <w:tab/>
      </w:r>
      <w:r w:rsidRPr="000D0049">
        <w:tab/>
      </w:r>
      <w:r w:rsidRPr="000D0049">
        <w:tab/>
      </w:r>
      <w:r w:rsidRPr="000D0049">
        <w:tab/>
        <w:t xml:space="preserve">pp = </w:t>
      </w:r>
      <w:r w:rsidRPr="000D0049">
        <w:rPr>
          <w:b/>
          <w:bCs/>
        </w:rPr>
        <w:t>read_geopixe_image</w:t>
      </w:r>
      <w:r w:rsidRPr="000D0049">
        <w:t>( (*p).</w:t>
      </w:r>
      <w:r w:rsidRPr="000D0049">
        <w:rPr>
          <w:i/>
          <w:iCs/>
        </w:rPr>
        <w:t>output_file</w:t>
      </w:r>
      <w:r w:rsidRPr="000D0049">
        <w:t>, error=error)</w:t>
      </w:r>
    </w:p>
    <w:p w14:paraId="037A205C" w14:textId="6253B4E8" w:rsidR="000D0049" w:rsidRPr="000D0049" w:rsidRDefault="000D0049" w:rsidP="000D0049">
      <w:r w:rsidRPr="000D0049">
        <w:tab/>
      </w:r>
      <w:r w:rsidRPr="000D0049">
        <w:tab/>
      </w:r>
      <w:r w:rsidRPr="000D0049">
        <w:tab/>
      </w:r>
      <w:r w:rsidRPr="000D0049">
        <w:tab/>
      </w:r>
      <w:r w:rsidRPr="000D0049">
        <w:rPr>
          <w:b/>
          <w:bCs/>
        </w:rPr>
        <w:t>if</w:t>
      </w:r>
      <w:r w:rsidRPr="000D0049">
        <w:t xml:space="preserve"> </w:t>
      </w:r>
      <w:r w:rsidRPr="000D0049">
        <w:rPr>
          <w:b/>
          <w:bCs/>
        </w:rPr>
        <w:t>error</w:t>
      </w:r>
      <w:r w:rsidRPr="000D0049">
        <w:t xml:space="preserve"> </w:t>
      </w:r>
      <w:r w:rsidRPr="000D0049">
        <w:rPr>
          <w:b/>
          <w:bCs/>
        </w:rPr>
        <w:t>eq</w:t>
      </w:r>
      <w:r w:rsidRPr="000D0049">
        <w:t xml:space="preserve"> </w:t>
      </w:r>
      <w:r w:rsidRPr="000D0049">
        <w:rPr>
          <w:b/>
          <w:bCs/>
        </w:rPr>
        <w:t>0</w:t>
      </w:r>
      <w:r w:rsidRPr="000D0049">
        <w:t xml:space="preserve"> </w:t>
      </w:r>
      <w:r w:rsidRPr="000D0049">
        <w:rPr>
          <w:b/>
          <w:bCs/>
        </w:rPr>
        <w:t>then</w:t>
      </w:r>
      <w:r w:rsidRPr="000D0049">
        <w:t xml:space="preserve"> </w:t>
      </w:r>
      <w:r w:rsidRPr="000D0049">
        <w:rPr>
          <w:b/>
          <w:bCs/>
        </w:rPr>
        <w:t>begin</w:t>
      </w:r>
    </w:p>
    <w:p w14:paraId="7F380E0F" w14:textId="1796EA31" w:rsidR="000D0049" w:rsidRPr="000D0049" w:rsidRDefault="000D0049" w:rsidP="000D0049">
      <w:r w:rsidRPr="000D0049">
        <w:tab/>
      </w:r>
      <w:r w:rsidRPr="000D0049">
        <w:tab/>
      </w:r>
      <w:r w:rsidRPr="000D0049">
        <w:tab/>
      </w:r>
      <w:r w:rsidRPr="000D0049">
        <w:tab/>
      </w:r>
      <w:r w:rsidRPr="000D0049">
        <w:tab/>
        <w:t>(*pstate).</w:t>
      </w:r>
      <w:r w:rsidRPr="000D0049">
        <w:rPr>
          <w:i/>
          <w:iCs/>
        </w:rPr>
        <w:t>pimage</w:t>
      </w:r>
      <w:r w:rsidRPr="000D0049">
        <w:t xml:space="preserve"> = pp</w:t>
      </w:r>
    </w:p>
    <w:p w14:paraId="24804ED6" w14:textId="2E7BBB2D" w:rsidR="000D0049" w:rsidRPr="000D0049" w:rsidRDefault="000D0049" w:rsidP="000D0049">
      <w:r w:rsidRPr="000D0049">
        <w:tab/>
      </w:r>
      <w:r w:rsidRPr="000D0049">
        <w:tab/>
      </w:r>
      <w:r w:rsidRPr="000D0049">
        <w:tab/>
      </w:r>
      <w:r w:rsidRPr="000D0049">
        <w:tab/>
      </w:r>
      <w:r w:rsidRPr="000D0049">
        <w:tab/>
        <w:t>*(*pstate).</w:t>
      </w:r>
      <w:r w:rsidRPr="000D0049">
        <w:rPr>
          <w:i/>
          <w:iCs/>
        </w:rPr>
        <w:t>path</w:t>
      </w:r>
      <w:r w:rsidRPr="000D0049">
        <w:t xml:space="preserve"> = </w:t>
      </w:r>
      <w:r w:rsidRPr="000D0049">
        <w:rPr>
          <w:b/>
          <w:bCs/>
        </w:rPr>
        <w:t>extract_path</w:t>
      </w:r>
      <w:r w:rsidRPr="000D0049">
        <w:t>( (*p).</w:t>
      </w:r>
      <w:r w:rsidRPr="000D0049">
        <w:rPr>
          <w:i/>
          <w:iCs/>
        </w:rPr>
        <w:t>output_file</w:t>
      </w:r>
      <w:r w:rsidRPr="000D0049">
        <w:t>)</w:t>
      </w:r>
    </w:p>
    <w:p w14:paraId="695D251B" w14:textId="6B74190E" w:rsidR="000D0049" w:rsidRPr="000D0049" w:rsidRDefault="000D0049" w:rsidP="000D0049">
      <w:r w:rsidRPr="000D0049">
        <w:tab/>
      </w:r>
      <w:r w:rsidRPr="000D0049">
        <w:tab/>
      </w:r>
      <w:r w:rsidRPr="000D0049">
        <w:tab/>
      </w:r>
      <w:r w:rsidRPr="000D0049">
        <w:tab/>
      </w:r>
      <w:r w:rsidRPr="000D0049">
        <w:tab/>
      </w:r>
      <w:r w:rsidRPr="000D0049">
        <w:rPr>
          <w:b/>
          <w:bCs/>
        </w:rPr>
        <w:t>notify</w:t>
      </w:r>
      <w:r w:rsidRPr="000D0049">
        <w:t>, 'path', (*pstate).</w:t>
      </w:r>
      <w:r w:rsidRPr="000D0049">
        <w:rPr>
          <w:i/>
          <w:iCs/>
        </w:rPr>
        <w:t>path</w:t>
      </w:r>
      <w:r w:rsidRPr="000D0049">
        <w:t>, from=event.</w:t>
      </w:r>
      <w:r w:rsidRPr="000D0049">
        <w:rPr>
          <w:i/>
          <w:iCs/>
        </w:rPr>
        <w:t>top</w:t>
      </w:r>
    </w:p>
    <w:p w14:paraId="356573F2" w14:textId="2442EDD6" w:rsidR="000D0049" w:rsidRPr="000D0049" w:rsidRDefault="000D0049" w:rsidP="000D0049">
      <w:r w:rsidRPr="000D0049">
        <w:tab/>
      </w:r>
      <w:r w:rsidRPr="000D0049">
        <w:tab/>
      </w:r>
      <w:r w:rsidRPr="000D0049">
        <w:tab/>
      </w:r>
      <w:r w:rsidRPr="000D0049">
        <w:tab/>
      </w:r>
      <w:r w:rsidRPr="000D0049">
        <w:tab/>
      </w:r>
      <w:r w:rsidRPr="000D0049">
        <w:rPr>
          <w:b/>
          <w:bCs/>
        </w:rPr>
        <w:t>notify</w:t>
      </w:r>
      <w:r w:rsidRPr="000D0049">
        <w:t>, 'images', (*pstate).</w:t>
      </w:r>
      <w:r w:rsidRPr="000D0049">
        <w:rPr>
          <w:i/>
          <w:iCs/>
        </w:rPr>
        <w:t>pimage</w:t>
      </w:r>
      <w:r w:rsidRPr="000D0049">
        <w:t>, from=event.</w:t>
      </w:r>
      <w:r w:rsidRPr="000D0049">
        <w:rPr>
          <w:i/>
          <w:iCs/>
        </w:rPr>
        <w:t>top</w:t>
      </w:r>
    </w:p>
    <w:p w14:paraId="101DDD6A" w14:textId="3CD390EC" w:rsidR="000D0049" w:rsidRPr="000D0049" w:rsidRDefault="000D0049" w:rsidP="000D0049">
      <w:r w:rsidRPr="000D0049">
        <w:tab/>
      </w:r>
      <w:r w:rsidRPr="000D0049">
        <w:tab/>
      </w:r>
      <w:r w:rsidRPr="000D0049">
        <w:tab/>
      </w:r>
      <w:r w:rsidRPr="000D0049">
        <w:tab/>
      </w:r>
      <w:r w:rsidRPr="000D0049">
        <w:tab/>
        <w:t xml:space="preserve">err = </w:t>
      </w:r>
      <w:r w:rsidRPr="000D0049">
        <w:rPr>
          <w:b/>
          <w:bCs/>
        </w:rPr>
        <w:t>0</w:t>
      </w:r>
    </w:p>
    <w:p w14:paraId="64C3DE75" w14:textId="09941B3A" w:rsidR="000D0049" w:rsidRPr="000D0049" w:rsidRDefault="000D0049" w:rsidP="000D0049">
      <w:r w:rsidRPr="000D0049">
        <w:tab/>
      </w:r>
      <w:r w:rsidRPr="000D0049">
        <w:tab/>
      </w:r>
      <w:r w:rsidRPr="000D0049">
        <w:tab/>
      </w:r>
      <w:r w:rsidRPr="000D0049">
        <w:tab/>
      </w:r>
      <w:r w:rsidRPr="000D0049">
        <w:rPr>
          <w:b/>
          <w:bCs/>
        </w:rPr>
        <w:t>endif</w:t>
      </w:r>
      <w:r w:rsidRPr="000D0049">
        <w:t xml:space="preserve"> </w:t>
      </w:r>
      <w:r w:rsidRPr="000D0049">
        <w:rPr>
          <w:b/>
          <w:bCs/>
        </w:rPr>
        <w:t>else</w:t>
      </w:r>
      <w:r w:rsidRPr="000D0049">
        <w:t xml:space="preserve"> skip = </w:t>
      </w:r>
      <w:r w:rsidRPr="000D0049">
        <w:rPr>
          <w:b/>
          <w:bCs/>
        </w:rPr>
        <w:t>0</w:t>
      </w:r>
    </w:p>
    <w:p w14:paraId="493A1C20" w14:textId="03A70FAF" w:rsidR="000D0049" w:rsidRPr="000D0049" w:rsidRDefault="000D0049" w:rsidP="000D0049">
      <w:r w:rsidRPr="000D0049">
        <w:tab/>
      </w:r>
      <w:r w:rsidRPr="000D0049">
        <w:tab/>
      </w:r>
      <w:r w:rsidRPr="000D0049">
        <w:tab/>
      </w:r>
      <w:r>
        <w:t xml:space="preserve">       </w:t>
      </w:r>
      <w:r w:rsidRPr="000D0049">
        <w:rPr>
          <w:b/>
          <w:bCs/>
        </w:rPr>
        <w:t>endif</w:t>
      </w:r>
      <w:r w:rsidRPr="000D0049">
        <w:t xml:space="preserve"> </w:t>
      </w:r>
      <w:r w:rsidRPr="000D0049">
        <w:rPr>
          <w:b/>
          <w:bCs/>
        </w:rPr>
        <w:t>else</w:t>
      </w:r>
      <w:r w:rsidRPr="000D0049">
        <w:t xml:space="preserve"> skip = </w:t>
      </w:r>
      <w:r w:rsidRPr="000D0049">
        <w:rPr>
          <w:b/>
          <w:bCs/>
        </w:rPr>
        <w:t>0</w:t>
      </w:r>
    </w:p>
    <w:p w14:paraId="5555C77F" w14:textId="436A8F04" w:rsidR="000D0049" w:rsidRPr="000D0049" w:rsidRDefault="000D0049" w:rsidP="000D0049">
      <w:r w:rsidRPr="000D0049">
        <w:tab/>
      </w:r>
      <w:r w:rsidRPr="000D0049">
        <w:tab/>
      </w:r>
      <w:r w:rsidRPr="000D0049">
        <w:tab/>
      </w:r>
      <w:r>
        <w:t xml:space="preserve">       </w:t>
      </w:r>
      <w:r w:rsidRPr="000D0049">
        <w:rPr>
          <w:b/>
          <w:bCs/>
        </w:rPr>
        <w:t>if</w:t>
      </w:r>
      <w:r w:rsidRPr="000D0049">
        <w:t xml:space="preserve"> (skip </w:t>
      </w:r>
      <w:r w:rsidRPr="000D0049">
        <w:rPr>
          <w:b/>
          <w:bCs/>
        </w:rPr>
        <w:t>eq</w:t>
      </w:r>
      <w:r w:rsidRPr="000D0049">
        <w:t xml:space="preserve"> </w:t>
      </w:r>
      <w:r w:rsidRPr="000D0049">
        <w:rPr>
          <w:b/>
          <w:bCs/>
        </w:rPr>
        <w:t>0</w:t>
      </w:r>
      <w:r w:rsidRPr="000D0049">
        <w:t xml:space="preserve">) </w:t>
      </w:r>
      <w:r w:rsidRPr="000D0049">
        <w:rPr>
          <w:b/>
          <w:bCs/>
        </w:rPr>
        <w:t>then</w:t>
      </w:r>
      <w:r w:rsidRPr="000D0049">
        <w:t xml:space="preserve"> </w:t>
      </w:r>
      <w:r w:rsidRPr="000D0049">
        <w:rPr>
          <w:b/>
          <w:bCs/>
        </w:rPr>
        <w:t>begin</w:t>
      </w:r>
      <w:r>
        <w:rPr>
          <w:b/>
          <w:bCs/>
        </w:rPr>
        <w:tab/>
      </w:r>
      <w:r w:rsidRPr="000D0049">
        <w:tab/>
      </w:r>
      <w:r w:rsidRPr="000D0049">
        <w:tab/>
      </w:r>
      <w:r w:rsidRPr="000D0049">
        <w:tab/>
        <w:t>; sort raw data into images</w:t>
      </w:r>
    </w:p>
    <w:p w14:paraId="56D3451A" w14:textId="71DAE351" w:rsidR="000D0049" w:rsidRPr="000D0049" w:rsidRDefault="000D0049" w:rsidP="000D0049">
      <w:r w:rsidRPr="000D0049">
        <w:tab/>
      </w:r>
      <w:r w:rsidRPr="000D0049">
        <w:tab/>
      </w:r>
      <w:r w:rsidRPr="000D0049">
        <w:tab/>
      </w:r>
      <w:r w:rsidRPr="000D0049">
        <w:tab/>
        <w:t xml:space="preserve">verify = </w:t>
      </w:r>
      <w:r w:rsidRPr="000D0049">
        <w:rPr>
          <w:b/>
          <w:bCs/>
        </w:rPr>
        <w:t>0</w:t>
      </w:r>
    </w:p>
    <w:p w14:paraId="020EDADA" w14:textId="5A3E245A" w:rsidR="000D0049" w:rsidRPr="000D0049" w:rsidRDefault="000D0049" w:rsidP="000D0049">
      <w:r w:rsidRPr="000D0049">
        <w:tab/>
      </w:r>
      <w:r w:rsidRPr="000D0049">
        <w:tab/>
      </w:r>
      <w:r w:rsidRPr="000D0049">
        <w:tab/>
      </w:r>
      <w:r w:rsidRPr="000D0049">
        <w:tab/>
      </w:r>
      <w:r w:rsidRPr="000D0049">
        <w:rPr>
          <w:b/>
          <w:bCs/>
        </w:rPr>
        <w:t>if</w:t>
      </w:r>
      <w:r w:rsidRPr="000D0049">
        <w:t xml:space="preserve"> </w:t>
      </w:r>
      <w:r w:rsidRPr="000D0049">
        <w:rPr>
          <w:b/>
          <w:bCs/>
        </w:rPr>
        <w:t>tag_present</w:t>
      </w:r>
      <w:r w:rsidRPr="000D0049">
        <w:t xml:space="preserve">('VERIFY', *pd) </w:t>
      </w:r>
      <w:r w:rsidRPr="000D0049">
        <w:rPr>
          <w:b/>
          <w:bCs/>
        </w:rPr>
        <w:t>then</w:t>
      </w:r>
      <w:r w:rsidRPr="000D0049">
        <w:t xml:space="preserve"> verify=(*pd).</w:t>
      </w:r>
      <w:r w:rsidRPr="000D0049">
        <w:rPr>
          <w:i/>
          <w:iCs/>
        </w:rPr>
        <w:t>verify</w:t>
      </w:r>
    </w:p>
    <w:p w14:paraId="0EEE9FF6" w14:textId="4F348241" w:rsidR="000D0049" w:rsidRPr="000D0049" w:rsidRDefault="000D0049" w:rsidP="000D0049">
      <w:r w:rsidRPr="000D0049">
        <w:tab/>
      </w:r>
      <w:r w:rsidRPr="000D0049">
        <w:tab/>
      </w:r>
      <w:r w:rsidRPr="000D0049">
        <w:tab/>
      </w:r>
      <w:r w:rsidRPr="000D0049">
        <w:tab/>
        <w:t>(*p).</w:t>
      </w:r>
      <w:r w:rsidRPr="000D0049">
        <w:rPr>
          <w:i/>
          <w:iCs/>
        </w:rPr>
        <w:t>flux</w:t>
      </w:r>
      <w:r w:rsidRPr="000D0049">
        <w:t xml:space="preserve"> = </w:t>
      </w:r>
      <w:r w:rsidRPr="000D0049">
        <w:rPr>
          <w:b/>
          <w:bCs/>
        </w:rPr>
        <w:t>0.0</w:t>
      </w:r>
    </w:p>
    <w:p w14:paraId="737B4DC6" w14:textId="2E1C7C85" w:rsidR="000D0049" w:rsidRPr="000D0049" w:rsidRDefault="000D0049" w:rsidP="000D0049">
      <w:r w:rsidRPr="000D0049">
        <w:tab/>
      </w:r>
      <w:r w:rsidRPr="000D0049">
        <w:tab/>
      </w:r>
      <w:r w:rsidRPr="000D0049">
        <w:tab/>
      </w:r>
      <w:r w:rsidRPr="000D0049">
        <w:tab/>
      </w:r>
      <w:r w:rsidRPr="000D0049">
        <w:rPr>
          <w:b/>
          <w:bCs/>
        </w:rPr>
        <w:t>widget_control</w:t>
      </w:r>
      <w:r w:rsidRPr="000D0049">
        <w:t>, hourglass=</w:t>
      </w:r>
      <w:r w:rsidRPr="000D0049">
        <w:rPr>
          <w:b/>
          <w:bCs/>
        </w:rPr>
        <w:t>1</w:t>
      </w:r>
    </w:p>
    <w:p w14:paraId="5C63989E" w14:textId="57E20CC6" w:rsidR="000D0049" w:rsidRDefault="000D0049" w:rsidP="000D0049">
      <w:r w:rsidRPr="000D0049">
        <w:tab/>
      </w:r>
      <w:r w:rsidRPr="000D0049">
        <w:tab/>
      </w:r>
      <w:r w:rsidRPr="000D0049">
        <w:tab/>
      </w:r>
      <w:r w:rsidRPr="000D0049">
        <w:tab/>
      </w:r>
      <w:r w:rsidRPr="000D0049">
        <w:rPr>
          <w:b/>
          <w:bCs/>
        </w:rPr>
        <w:t>evt_start</w:t>
      </w:r>
      <w:r w:rsidRPr="000D0049">
        <w:t>, pstate, group=event.</w:t>
      </w:r>
      <w:r w:rsidRPr="000D0049">
        <w:rPr>
          <w:i/>
          <w:iCs/>
        </w:rPr>
        <w:t>top</w:t>
      </w:r>
      <w:r w:rsidRPr="000D0049">
        <w:t>, pprefs=(*pstate).</w:t>
      </w:r>
      <w:r w:rsidRPr="000D0049">
        <w:rPr>
          <w:i/>
          <w:iCs/>
        </w:rPr>
        <w:t>pprefs</w:t>
      </w:r>
      <w:r w:rsidRPr="000D0049">
        <w:t>, $</w:t>
      </w:r>
    </w:p>
    <w:p w14:paraId="73E2D09E" w14:textId="79C04192" w:rsidR="000D0049" w:rsidRPr="000D0049" w:rsidRDefault="000D0049" w:rsidP="000D0049">
      <w:r>
        <w:tab/>
      </w:r>
      <w:r>
        <w:tab/>
      </w:r>
      <w:r>
        <w:tab/>
      </w:r>
      <w:r>
        <w:tab/>
      </w:r>
      <w:r>
        <w:tab/>
      </w:r>
      <w:r>
        <w:tab/>
      </w:r>
      <w:r w:rsidRPr="000D0049">
        <w:t>verify=verify, file_return=sret, error=err</w:t>
      </w:r>
    </w:p>
    <w:p w14:paraId="5F6A3AD4" w14:textId="7F6B6680" w:rsidR="000D0049" w:rsidRPr="000D0049" w:rsidRDefault="000D0049" w:rsidP="000D0049">
      <w:r w:rsidRPr="000D0049">
        <w:tab/>
      </w:r>
      <w:r w:rsidRPr="000D0049">
        <w:tab/>
      </w:r>
      <w:r w:rsidRPr="000D0049">
        <w:tab/>
      </w:r>
      <w:r>
        <w:t xml:space="preserve">       </w:t>
      </w:r>
      <w:r w:rsidRPr="000D0049">
        <w:rPr>
          <w:b/>
          <w:bCs/>
        </w:rPr>
        <w:t>endif</w:t>
      </w:r>
    </w:p>
    <w:p w14:paraId="504D76E3" w14:textId="6E718ECD" w:rsidR="003D14CB" w:rsidRPr="003D14CB" w:rsidRDefault="003D14CB" w:rsidP="003D14CB">
      <w:r w:rsidRPr="003D14CB">
        <w:tab/>
      </w:r>
      <w:r w:rsidRPr="003D14CB">
        <w:tab/>
      </w:r>
      <w:r w:rsidRPr="003D14CB">
        <w:tab/>
      </w:r>
      <w:r w:rsidR="00E57564">
        <w:t xml:space="preserve">       </w:t>
      </w:r>
      <w:r w:rsidRPr="003D14CB">
        <w:t>(*pw).</w:t>
      </w:r>
      <w:r w:rsidRPr="003D14CB">
        <w:rPr>
          <w:i/>
          <w:iCs/>
        </w:rPr>
        <w:t>error</w:t>
      </w:r>
      <w:r w:rsidRPr="003D14CB">
        <w:t xml:space="preserve"> = err</w:t>
      </w:r>
    </w:p>
    <w:p w14:paraId="46D6D03C" w14:textId="538DDC44" w:rsidR="003D14CB" w:rsidRPr="003D14CB" w:rsidRDefault="003D14CB" w:rsidP="003D14CB">
      <w:r w:rsidRPr="003D14CB">
        <w:tab/>
      </w:r>
      <w:r w:rsidRPr="003D14CB">
        <w:tab/>
      </w:r>
      <w:r w:rsidRPr="003D14CB">
        <w:tab/>
      </w:r>
      <w:r w:rsidR="00E57564">
        <w:t xml:space="preserve">       </w:t>
      </w:r>
      <w:r w:rsidRPr="003D14CB">
        <w:t>(*pd).</w:t>
      </w:r>
      <w:r w:rsidRPr="003D14CB">
        <w:rPr>
          <w:i/>
          <w:iCs/>
        </w:rPr>
        <w:t>output</w:t>
      </w:r>
      <w:r w:rsidRPr="003D14CB">
        <w:t xml:space="preserve"> = (*p).</w:t>
      </w:r>
      <w:r w:rsidRPr="003D14CB">
        <w:rPr>
          <w:i/>
          <w:iCs/>
        </w:rPr>
        <w:t>output_file</w:t>
      </w:r>
      <w:r w:rsidRPr="003D14CB">
        <w:tab/>
      </w:r>
      <w:r w:rsidRPr="003D14CB">
        <w:tab/>
      </w:r>
      <w:r w:rsidRPr="003D14CB">
        <w:tab/>
        <w:t>; file-name</w:t>
      </w:r>
    </w:p>
    <w:p w14:paraId="39FF6B9C" w14:textId="3B29937B" w:rsidR="003D14CB" w:rsidRPr="003D14CB" w:rsidRDefault="003D14CB" w:rsidP="003D14CB">
      <w:r w:rsidRPr="003D14CB">
        <w:tab/>
      </w:r>
      <w:r w:rsidRPr="003D14CB">
        <w:tab/>
      </w:r>
      <w:r w:rsidRPr="003D14CB">
        <w:tab/>
      </w:r>
      <w:r w:rsidR="00E57564">
        <w:t xml:space="preserve">       </w:t>
      </w:r>
      <w:r w:rsidRPr="003D14CB">
        <w:rPr>
          <w:b/>
          <w:bCs/>
        </w:rPr>
        <w:t>if</w:t>
      </w:r>
      <w:r w:rsidRPr="003D14CB">
        <w:t xml:space="preserve"> </w:t>
      </w:r>
      <w:r w:rsidRPr="003D14CB">
        <w:rPr>
          <w:b/>
          <w:bCs/>
        </w:rPr>
        <w:t>tag_present</w:t>
      </w:r>
      <w:r w:rsidRPr="003D14CB">
        <w:t xml:space="preserve">('PNEW', *pd) </w:t>
      </w:r>
      <w:r w:rsidRPr="003D14CB">
        <w:rPr>
          <w:b/>
          <w:bCs/>
        </w:rPr>
        <w:t>then</w:t>
      </w:r>
      <w:r w:rsidRPr="003D14CB">
        <w:t xml:space="preserve"> </w:t>
      </w:r>
      <w:r w:rsidRPr="003D14CB">
        <w:rPr>
          <w:b/>
          <w:bCs/>
        </w:rPr>
        <w:t>begin</w:t>
      </w:r>
    </w:p>
    <w:p w14:paraId="16D00309" w14:textId="01DFFB40" w:rsidR="003D14CB" w:rsidRPr="003D14CB" w:rsidRDefault="003D14CB" w:rsidP="003D14CB">
      <w:r w:rsidRPr="003D14CB">
        <w:tab/>
      </w:r>
      <w:r w:rsidRPr="003D14CB">
        <w:tab/>
      </w:r>
      <w:r w:rsidRPr="003D14CB">
        <w:tab/>
      </w:r>
      <w:r w:rsidRPr="003D14CB">
        <w:tab/>
      </w:r>
      <w:r w:rsidRPr="003D14CB">
        <w:rPr>
          <w:b/>
          <w:bCs/>
        </w:rPr>
        <w:t>if</w:t>
      </w:r>
      <w:r w:rsidRPr="003D14CB">
        <w:t xml:space="preserve"> </w:t>
      </w:r>
      <w:r w:rsidRPr="003D14CB">
        <w:rPr>
          <w:b/>
          <w:bCs/>
        </w:rPr>
        <w:t>n_elements</w:t>
      </w:r>
      <w:r w:rsidRPr="003D14CB">
        <w:t xml:space="preserve">(sret) </w:t>
      </w:r>
      <w:r w:rsidRPr="003D14CB">
        <w:rPr>
          <w:b/>
          <w:bCs/>
        </w:rPr>
        <w:t>gt</w:t>
      </w:r>
      <w:r w:rsidRPr="003D14CB">
        <w:t xml:space="preserve"> </w:t>
      </w:r>
      <w:r w:rsidRPr="003D14CB">
        <w:rPr>
          <w:b/>
          <w:bCs/>
        </w:rPr>
        <w:t>0</w:t>
      </w:r>
      <w:r w:rsidRPr="003D14CB">
        <w:t xml:space="preserve"> </w:t>
      </w:r>
      <w:r w:rsidRPr="003D14CB">
        <w:rPr>
          <w:b/>
          <w:bCs/>
        </w:rPr>
        <w:t>then</w:t>
      </w:r>
      <w:r w:rsidRPr="003D14CB">
        <w:t xml:space="preserve"> *(*pd).</w:t>
      </w:r>
      <w:r w:rsidRPr="003D14CB">
        <w:rPr>
          <w:i/>
          <w:iCs/>
        </w:rPr>
        <w:t>pnew</w:t>
      </w:r>
      <w:r w:rsidRPr="003D14CB">
        <w:t xml:space="preserve"> = sret</w:t>
      </w:r>
    </w:p>
    <w:p w14:paraId="45112F0F" w14:textId="4FC6B2FD" w:rsidR="003D14CB" w:rsidRPr="003D14CB" w:rsidRDefault="003D14CB" w:rsidP="003D14CB">
      <w:r w:rsidRPr="003D14CB">
        <w:tab/>
      </w:r>
      <w:r w:rsidRPr="003D14CB">
        <w:tab/>
      </w:r>
      <w:r w:rsidRPr="003D14CB">
        <w:tab/>
      </w:r>
      <w:r w:rsidR="00E57564">
        <w:t xml:space="preserve">       </w:t>
      </w:r>
      <w:r w:rsidRPr="003D14CB">
        <w:rPr>
          <w:b/>
          <w:bCs/>
        </w:rPr>
        <w:t>endif</w:t>
      </w:r>
    </w:p>
    <w:p w14:paraId="3F473488" w14:textId="341B2763" w:rsidR="003D14CB" w:rsidRPr="003D14CB" w:rsidRDefault="003D14CB" w:rsidP="003D14CB">
      <w:r w:rsidRPr="003D14CB">
        <w:tab/>
      </w:r>
      <w:r w:rsidRPr="003D14CB">
        <w:tab/>
      </w:r>
      <w:r w:rsidRPr="003D14CB">
        <w:tab/>
      </w:r>
      <w:r w:rsidR="00E57564">
        <w:t xml:space="preserve">       </w:t>
      </w:r>
      <w:r w:rsidRPr="003D14CB">
        <w:rPr>
          <w:b/>
          <w:bCs/>
        </w:rPr>
        <w:t>notify</w:t>
      </w:r>
      <w:r w:rsidRPr="003D14CB">
        <w:t>, 'wizard-return', pw</w:t>
      </w:r>
    </w:p>
    <w:p w14:paraId="29B71655" w14:textId="1703A397" w:rsidR="003D14CB" w:rsidRPr="003D14CB" w:rsidRDefault="003D14CB" w:rsidP="003D14CB">
      <w:r w:rsidRPr="003D14CB">
        <w:tab/>
      </w:r>
      <w:r w:rsidRPr="003D14CB">
        <w:tab/>
      </w:r>
      <w:r w:rsidR="00E57564">
        <w:tab/>
        <w:t xml:space="preserve">       </w:t>
      </w:r>
      <w:r w:rsidRPr="003D14CB">
        <w:rPr>
          <w:b/>
          <w:bCs/>
        </w:rPr>
        <w:t>end</w:t>
      </w:r>
    </w:p>
    <w:p w14:paraId="47C6936C" w14:textId="32BABEE4" w:rsidR="003D14CB" w:rsidRPr="003D14CB" w:rsidRDefault="003D14CB" w:rsidP="003D14CB">
      <w:r w:rsidRPr="003D14CB">
        <w:tab/>
      </w:r>
      <w:r w:rsidRPr="003D14CB">
        <w:tab/>
      </w:r>
      <w:r>
        <w:t xml:space="preserve">       </w:t>
      </w:r>
      <w:r w:rsidRPr="003D14CB">
        <w:rPr>
          <w:b/>
          <w:bCs/>
        </w:rPr>
        <w:t>endcase</w:t>
      </w:r>
    </w:p>
    <w:p w14:paraId="502A0069" w14:textId="44B2BA59" w:rsidR="003D14CB" w:rsidRPr="003D14CB" w:rsidRDefault="003D14CB" w:rsidP="00E57564">
      <w:pPr>
        <w:ind w:left="720" w:firstLine="720"/>
      </w:pPr>
      <w:r w:rsidRPr="003D14CB">
        <w:rPr>
          <w:b/>
          <w:bCs/>
        </w:rPr>
        <w:t>endif</w:t>
      </w:r>
    </w:p>
    <w:p w14:paraId="27CBFDC7" w14:textId="05784F00" w:rsidR="003D14CB" w:rsidRPr="003D14CB" w:rsidRDefault="003D14CB" w:rsidP="003D14CB">
      <w:r w:rsidRPr="003D14CB">
        <w:tab/>
      </w:r>
      <w:r w:rsidR="00E57564">
        <w:tab/>
      </w:r>
      <w:r w:rsidRPr="003D14CB">
        <w:rPr>
          <w:b/>
          <w:bCs/>
        </w:rPr>
        <w:t>end</w:t>
      </w:r>
    </w:p>
    <w:p w14:paraId="69411FB7" w14:textId="26CA70F0" w:rsidR="003D14CB" w:rsidRDefault="003D14CB" w:rsidP="003D14CB">
      <w:pPr>
        <w:rPr>
          <w:b/>
          <w:bCs/>
        </w:rPr>
      </w:pPr>
      <w:r w:rsidRPr="003D14CB">
        <w:tab/>
      </w:r>
      <w:r w:rsidRPr="003D14CB">
        <w:rPr>
          <w:b/>
          <w:bCs/>
        </w:rPr>
        <w:t>endcase</w:t>
      </w:r>
    </w:p>
    <w:p w14:paraId="3D0FBC71" w14:textId="11FBAC84" w:rsidR="0028143F" w:rsidRDefault="0028143F" w:rsidP="003D14CB">
      <w:pPr>
        <w:rPr>
          <w:b/>
          <w:bCs/>
        </w:rPr>
      </w:pPr>
      <w:r>
        <w:rPr>
          <w:b/>
          <w:bCs/>
        </w:rPr>
        <w:tab/>
        <w:t>end</w:t>
      </w:r>
    </w:p>
    <w:p w14:paraId="029B14D1" w14:textId="16FF0D10" w:rsidR="0028143F" w:rsidRPr="003D14CB" w:rsidRDefault="0028143F" w:rsidP="003D14CB">
      <w:r>
        <w:rPr>
          <w:b/>
          <w:bCs/>
        </w:rPr>
        <w:t>endcase</w:t>
      </w:r>
    </w:p>
    <w:p w14:paraId="31A7D948" w14:textId="77777777" w:rsidR="003D14CB" w:rsidRDefault="003D14CB" w:rsidP="00B501F1"/>
    <w:p w14:paraId="2C58A141" w14:textId="23574D67" w:rsidR="00D15690" w:rsidRDefault="00D15690" w:rsidP="00D15690">
      <w:pPr>
        <w:pStyle w:val="Heading4"/>
      </w:pPr>
      <w:r>
        <w:t xml:space="preserve">Respond to return </w:t>
      </w:r>
    </w:p>
    <w:p w14:paraId="1007E243" w14:textId="4643034E" w:rsidR="00D15690" w:rsidRDefault="00D15690" w:rsidP="00B501F1">
      <w:r>
        <w:t xml:space="preserve">On return, detected as the </w:t>
      </w:r>
      <w:r w:rsidRPr="00D15690">
        <w:t>'wizard-return'</w:t>
      </w:r>
      <w:r>
        <w:t xml:space="preserve"> Notify event, the pointer ‘pw’ contains the optional callback routine to execute on return. It also check to see if there is another wizard command daisy chained to this one to execute.</w:t>
      </w:r>
      <w:r w:rsidR="00B75C04">
        <w:t xml:space="preserve"> For a </w:t>
      </w:r>
      <w:r w:rsidR="00B75C04" w:rsidRPr="00B75C04">
        <w:rPr>
          <w:i/>
          <w:iCs/>
        </w:rPr>
        <w:t>Batch Wizard</w:t>
      </w:r>
      <w:r w:rsidR="00B75C04">
        <w:t>, the callback could simply increment the row index ‘i’ and call the initiation routine again</w:t>
      </w:r>
      <w:r w:rsidR="001E1D19">
        <w:t xml:space="preserve"> for another loop</w:t>
      </w:r>
      <w:r w:rsidR="00B75C04">
        <w:t>.</w:t>
      </w:r>
    </w:p>
    <w:p w14:paraId="4FA6004D" w14:textId="77777777" w:rsidR="00D15690" w:rsidRDefault="00D15690" w:rsidP="00B501F1"/>
    <w:p w14:paraId="75569CDD" w14:textId="77777777" w:rsidR="00D15690" w:rsidRPr="003D14CB" w:rsidRDefault="00D15690" w:rsidP="007D0D26">
      <w:pPr>
        <w:ind w:firstLine="720"/>
      </w:pPr>
      <w:r w:rsidRPr="003D14CB">
        <w:rPr>
          <w:b/>
          <w:bCs/>
        </w:rPr>
        <w:t>case</w:t>
      </w:r>
      <w:r w:rsidRPr="003D14CB">
        <w:t xml:space="preserve"> </w:t>
      </w:r>
      <w:r w:rsidRPr="003D14CB">
        <w:rPr>
          <w:b/>
          <w:bCs/>
        </w:rPr>
        <w:t>tag_names</w:t>
      </w:r>
      <w:r w:rsidRPr="003D14CB">
        <w:t xml:space="preserve">( event, /structure) </w:t>
      </w:r>
      <w:r w:rsidRPr="003D14CB">
        <w:rPr>
          <w:b/>
          <w:bCs/>
        </w:rPr>
        <w:t>of</w:t>
      </w:r>
    </w:p>
    <w:p w14:paraId="16CCD32F" w14:textId="77777777" w:rsidR="00D15690" w:rsidRPr="003D14CB" w:rsidRDefault="00D15690" w:rsidP="007D0D26">
      <w:pPr>
        <w:ind w:firstLine="720"/>
      </w:pPr>
      <w:r>
        <w:t xml:space="preserve">       </w:t>
      </w:r>
      <w:r w:rsidRPr="003D14CB">
        <w:t xml:space="preserve">'NOTIFY': </w:t>
      </w:r>
      <w:r w:rsidRPr="003D14CB">
        <w:rPr>
          <w:b/>
          <w:bCs/>
        </w:rPr>
        <w:t>begin</w:t>
      </w:r>
    </w:p>
    <w:p w14:paraId="4ACE6028" w14:textId="1754CA7A" w:rsidR="00D15690" w:rsidRPr="003D14CB" w:rsidRDefault="00D15690" w:rsidP="00D15690">
      <w:r w:rsidRPr="003D14CB">
        <w:tab/>
      </w:r>
      <w:r w:rsidR="007D0D26">
        <w:tab/>
      </w:r>
      <w:r w:rsidRPr="003D14CB">
        <w:rPr>
          <w:b/>
          <w:bCs/>
        </w:rPr>
        <w:t>case</w:t>
      </w:r>
      <w:r w:rsidRPr="003D14CB">
        <w:t xml:space="preserve"> event.</w:t>
      </w:r>
      <w:r w:rsidRPr="003D14CB">
        <w:rPr>
          <w:i/>
          <w:iCs/>
        </w:rPr>
        <w:t>tag</w:t>
      </w:r>
      <w:r w:rsidRPr="003D14CB">
        <w:t xml:space="preserve"> </w:t>
      </w:r>
      <w:r w:rsidRPr="003D14CB">
        <w:rPr>
          <w:b/>
          <w:bCs/>
        </w:rPr>
        <w:t>of</w:t>
      </w:r>
    </w:p>
    <w:p w14:paraId="545B477D" w14:textId="2AE863DE" w:rsidR="00D15690" w:rsidRPr="00D15690" w:rsidRDefault="00D15690" w:rsidP="00D15690">
      <w:r w:rsidRPr="00D15690">
        <w:tab/>
      </w:r>
      <w:r w:rsidR="007D0D26">
        <w:tab/>
      </w:r>
      <w:r>
        <w:t xml:space="preserve">       </w:t>
      </w:r>
      <w:r w:rsidRPr="00D15690">
        <w:t xml:space="preserve">'wizard-return': </w:t>
      </w:r>
      <w:r w:rsidRPr="00D15690">
        <w:rPr>
          <w:b/>
          <w:bCs/>
        </w:rPr>
        <w:t>begin</w:t>
      </w:r>
      <w:r w:rsidRPr="00D15690">
        <w:tab/>
      </w:r>
    </w:p>
    <w:p w14:paraId="3F9AB3B6" w14:textId="304C024F" w:rsidR="00D15690" w:rsidRPr="00D15690" w:rsidRDefault="00D15690" w:rsidP="00D15690">
      <w:r w:rsidRPr="00D15690">
        <w:tab/>
      </w:r>
      <w:r w:rsidR="007D0D26">
        <w:tab/>
      </w:r>
      <w:r w:rsidRPr="00D15690">
        <w:tab/>
        <w:t>pw = event.</w:t>
      </w:r>
      <w:r w:rsidRPr="00D15690">
        <w:rPr>
          <w:i/>
          <w:iCs/>
        </w:rPr>
        <w:t>pointer</w:t>
      </w:r>
    </w:p>
    <w:p w14:paraId="07807A79" w14:textId="6F014F30" w:rsidR="00D15690" w:rsidRPr="00D15690" w:rsidRDefault="00D15690" w:rsidP="00D15690">
      <w:r w:rsidRPr="00D15690">
        <w:tab/>
      </w:r>
      <w:r w:rsidR="007D0D26">
        <w:tab/>
      </w:r>
      <w:r w:rsidRPr="00D15690">
        <w:tab/>
      </w:r>
      <w:r w:rsidRPr="00D15690">
        <w:rPr>
          <w:b/>
          <w:bCs/>
        </w:rPr>
        <w:t>if</w:t>
      </w:r>
      <w:r w:rsidRPr="00D15690">
        <w:t xml:space="preserve"> (*pw).</w:t>
      </w:r>
      <w:r w:rsidRPr="00D15690">
        <w:rPr>
          <w:i/>
          <w:iCs/>
        </w:rPr>
        <w:t>callback</w:t>
      </w:r>
      <w:r w:rsidRPr="00D15690">
        <w:t xml:space="preserve"> </w:t>
      </w:r>
      <w:r w:rsidRPr="00D15690">
        <w:rPr>
          <w:b/>
          <w:bCs/>
        </w:rPr>
        <w:t>ne</w:t>
      </w:r>
      <w:r w:rsidRPr="00D15690">
        <w:t xml:space="preserve"> '' </w:t>
      </w:r>
      <w:r w:rsidRPr="00D15690">
        <w:rPr>
          <w:b/>
          <w:bCs/>
        </w:rPr>
        <w:t>then</w:t>
      </w:r>
      <w:r w:rsidRPr="00D15690">
        <w:t xml:space="preserve"> </w:t>
      </w:r>
      <w:r w:rsidRPr="00D15690">
        <w:rPr>
          <w:b/>
          <w:bCs/>
        </w:rPr>
        <w:t>begin</w:t>
      </w:r>
    </w:p>
    <w:p w14:paraId="4FA0DF50" w14:textId="2047D103" w:rsidR="00D15690" w:rsidRPr="00D15690" w:rsidRDefault="00D15690" w:rsidP="00D15690">
      <w:r w:rsidRPr="00D15690">
        <w:tab/>
      </w:r>
      <w:r w:rsidR="007D0D26">
        <w:tab/>
      </w:r>
      <w:r w:rsidRPr="00D15690">
        <w:tab/>
      </w:r>
      <w:r>
        <w:t xml:space="preserve">       </w:t>
      </w:r>
      <w:r w:rsidRPr="00D15690">
        <w:rPr>
          <w:b/>
          <w:bCs/>
        </w:rPr>
        <w:t>call_procedure</w:t>
      </w:r>
      <w:r w:rsidRPr="00D15690">
        <w:t>, (*pw).</w:t>
      </w:r>
      <w:r w:rsidRPr="00D15690">
        <w:rPr>
          <w:i/>
          <w:iCs/>
        </w:rPr>
        <w:t>callback</w:t>
      </w:r>
      <w:r w:rsidRPr="00D15690">
        <w:t xml:space="preserve">, pstate, pw, error=error </w:t>
      </w:r>
    </w:p>
    <w:p w14:paraId="69A3CD3D" w14:textId="7E2A1B34" w:rsidR="00D15690" w:rsidRPr="00D15690" w:rsidRDefault="00D15690" w:rsidP="00D15690">
      <w:r w:rsidRPr="00D15690">
        <w:tab/>
      </w:r>
      <w:r w:rsidR="007D0D26">
        <w:tab/>
      </w:r>
      <w:r w:rsidRPr="00D15690">
        <w:tab/>
      </w:r>
      <w:r>
        <w:t xml:space="preserve">       </w:t>
      </w:r>
      <w:r w:rsidRPr="00D15690">
        <w:rPr>
          <w:b/>
          <w:bCs/>
        </w:rPr>
        <w:t>if</w:t>
      </w:r>
      <w:r w:rsidRPr="00D15690">
        <w:t xml:space="preserve"> </w:t>
      </w:r>
      <w:r w:rsidRPr="00D15690">
        <w:rPr>
          <w:b/>
          <w:bCs/>
        </w:rPr>
        <w:t>error</w:t>
      </w:r>
      <w:r w:rsidRPr="00D15690">
        <w:t xml:space="preserve"> </w:t>
      </w:r>
      <w:r w:rsidRPr="00D15690">
        <w:rPr>
          <w:b/>
          <w:bCs/>
        </w:rPr>
        <w:t>then</w:t>
      </w:r>
      <w:r w:rsidRPr="00D15690">
        <w:t xml:space="preserve"> </w:t>
      </w:r>
      <w:r>
        <w:rPr>
          <w:b/>
          <w:bCs/>
        </w:rPr>
        <w:t>…</w:t>
      </w:r>
    </w:p>
    <w:p w14:paraId="43960216" w14:textId="3062A628" w:rsidR="00D15690" w:rsidRPr="00D15690" w:rsidRDefault="00D15690" w:rsidP="00D15690">
      <w:pPr>
        <w:rPr>
          <w:b/>
          <w:bCs/>
        </w:rPr>
      </w:pPr>
      <w:r w:rsidRPr="00D15690">
        <w:tab/>
      </w:r>
      <w:r w:rsidR="007D0D26">
        <w:tab/>
      </w:r>
      <w:r w:rsidRPr="00D15690">
        <w:tab/>
      </w:r>
      <w:r w:rsidRPr="00D15690">
        <w:rPr>
          <w:b/>
          <w:bCs/>
        </w:rPr>
        <w:t>endif</w:t>
      </w:r>
    </w:p>
    <w:p w14:paraId="30EE0FD7" w14:textId="538D2791" w:rsidR="00D15690" w:rsidRPr="00D15690" w:rsidRDefault="00D15690" w:rsidP="00D15690">
      <w:r w:rsidRPr="00D15690">
        <w:tab/>
      </w:r>
      <w:r w:rsidR="007D0D26">
        <w:tab/>
      </w:r>
      <w:r w:rsidRPr="00D15690">
        <w:tab/>
      </w:r>
      <w:r w:rsidRPr="00D15690">
        <w:rPr>
          <w:b/>
          <w:bCs/>
        </w:rPr>
        <w:t>if</w:t>
      </w:r>
      <w:r w:rsidRPr="00D15690">
        <w:t xml:space="preserve"> </w:t>
      </w:r>
      <w:r w:rsidRPr="00D15690">
        <w:rPr>
          <w:b/>
          <w:bCs/>
        </w:rPr>
        <w:t>ptr_good</w:t>
      </w:r>
      <w:r w:rsidRPr="00D15690">
        <w:t>( (*pw).</w:t>
      </w:r>
      <w:r w:rsidRPr="00D15690">
        <w:rPr>
          <w:i/>
          <w:iCs/>
        </w:rPr>
        <w:t>pnext</w:t>
      </w:r>
      <w:r w:rsidRPr="00D15690">
        <w:t xml:space="preserve">) </w:t>
      </w:r>
      <w:r w:rsidRPr="00D15690">
        <w:rPr>
          <w:b/>
          <w:bCs/>
        </w:rPr>
        <w:t>then</w:t>
      </w:r>
      <w:r w:rsidRPr="00D15690">
        <w:t xml:space="preserve"> </w:t>
      </w:r>
      <w:r w:rsidRPr="00D15690">
        <w:rPr>
          <w:b/>
          <w:bCs/>
        </w:rPr>
        <w:t>begin</w:t>
      </w:r>
    </w:p>
    <w:p w14:paraId="06022163" w14:textId="6933DA1D" w:rsidR="00D15690" w:rsidRPr="00D15690" w:rsidRDefault="00D15690" w:rsidP="00D15690">
      <w:r w:rsidRPr="00D15690">
        <w:lastRenderedPageBreak/>
        <w:tab/>
      </w:r>
      <w:r w:rsidR="007D0D26">
        <w:tab/>
      </w:r>
      <w:r w:rsidRPr="00D15690">
        <w:tab/>
      </w:r>
      <w:r>
        <w:t xml:space="preserve">       </w:t>
      </w:r>
      <w:r w:rsidRPr="00D15690">
        <w:rPr>
          <w:b/>
          <w:bCs/>
        </w:rPr>
        <w:t>notify</w:t>
      </w:r>
      <w:r w:rsidRPr="00D15690">
        <w:t>, 'wizard-action', (*pw).</w:t>
      </w:r>
      <w:r w:rsidRPr="00D15690">
        <w:rPr>
          <w:i/>
          <w:iCs/>
        </w:rPr>
        <w:t>pnext</w:t>
      </w:r>
    </w:p>
    <w:p w14:paraId="1AC77D01" w14:textId="05436EB8" w:rsidR="00D15690" w:rsidRPr="00D15690" w:rsidRDefault="00D15690" w:rsidP="00D15690">
      <w:r w:rsidRPr="00D15690">
        <w:tab/>
      </w:r>
      <w:r w:rsidR="007D0D26">
        <w:tab/>
      </w:r>
      <w:r w:rsidRPr="00D15690">
        <w:tab/>
      </w:r>
      <w:r w:rsidRPr="00D15690">
        <w:rPr>
          <w:b/>
          <w:bCs/>
        </w:rPr>
        <w:t>endif</w:t>
      </w:r>
      <w:r w:rsidRPr="00D15690">
        <w:t xml:space="preserve"> </w:t>
      </w:r>
      <w:r w:rsidRPr="00D15690">
        <w:rPr>
          <w:b/>
          <w:bCs/>
        </w:rPr>
        <w:t>else</w:t>
      </w:r>
      <w:r w:rsidRPr="00D15690">
        <w:t xml:space="preserve"> </w:t>
      </w:r>
      <w:r w:rsidRPr="00D15690">
        <w:rPr>
          <w:b/>
          <w:bCs/>
        </w:rPr>
        <w:t>begin</w:t>
      </w:r>
    </w:p>
    <w:p w14:paraId="72133F04" w14:textId="06FB36B4" w:rsidR="00D15690" w:rsidRPr="00D15690" w:rsidRDefault="00D15690" w:rsidP="00D15690">
      <w:r w:rsidRPr="00D15690">
        <w:tab/>
      </w:r>
      <w:r w:rsidR="007D0D26">
        <w:tab/>
      </w:r>
      <w:r w:rsidRPr="00D15690">
        <w:tab/>
      </w:r>
      <w:r>
        <w:t xml:space="preserve">       </w:t>
      </w:r>
      <w:r w:rsidRPr="00D15690">
        <w:rPr>
          <w:b/>
          <w:bCs/>
        </w:rPr>
        <w:t>print</w:t>
      </w:r>
      <w:r w:rsidRPr="00D15690">
        <w:t>, '   &gt;&gt;&gt; End sequence, no Notify next.'</w:t>
      </w:r>
    </w:p>
    <w:p w14:paraId="67656A5F" w14:textId="6E6E5128" w:rsidR="00D15690" w:rsidRDefault="00D15690" w:rsidP="00D15690">
      <w:pPr>
        <w:rPr>
          <w:b/>
          <w:bCs/>
        </w:rPr>
      </w:pPr>
      <w:r w:rsidRPr="00D15690">
        <w:tab/>
      </w:r>
      <w:r w:rsidR="007D0D26">
        <w:tab/>
      </w:r>
      <w:r>
        <w:tab/>
      </w:r>
      <w:r>
        <w:rPr>
          <w:b/>
          <w:bCs/>
        </w:rPr>
        <w:t>e</w:t>
      </w:r>
      <w:r w:rsidRPr="00D15690">
        <w:rPr>
          <w:b/>
          <w:bCs/>
        </w:rPr>
        <w:t>ndelse</w:t>
      </w:r>
    </w:p>
    <w:p w14:paraId="4A99D2B5" w14:textId="192C6D76" w:rsidR="00D15690" w:rsidRDefault="00D15690" w:rsidP="00D15690">
      <w:pPr>
        <w:rPr>
          <w:b/>
          <w:bCs/>
        </w:rPr>
      </w:pPr>
      <w:r>
        <w:rPr>
          <w:b/>
          <w:bCs/>
        </w:rPr>
        <w:tab/>
      </w:r>
      <w:r w:rsidR="007D0D26">
        <w:rPr>
          <w:b/>
          <w:bCs/>
        </w:rPr>
        <w:tab/>
      </w:r>
      <w:r>
        <w:rPr>
          <w:b/>
          <w:bCs/>
        </w:rPr>
        <w:tab/>
        <w:t>end</w:t>
      </w:r>
    </w:p>
    <w:p w14:paraId="71D20F5E" w14:textId="586FFA25" w:rsidR="00D15690" w:rsidRDefault="00D15690" w:rsidP="00D15690">
      <w:pPr>
        <w:rPr>
          <w:b/>
          <w:bCs/>
        </w:rPr>
      </w:pPr>
      <w:r>
        <w:rPr>
          <w:b/>
          <w:bCs/>
        </w:rPr>
        <w:tab/>
      </w:r>
      <w:r w:rsidR="007D0D26">
        <w:rPr>
          <w:b/>
          <w:bCs/>
        </w:rPr>
        <w:tab/>
      </w:r>
      <w:r>
        <w:rPr>
          <w:b/>
          <w:bCs/>
        </w:rPr>
        <w:t>endcase</w:t>
      </w:r>
    </w:p>
    <w:p w14:paraId="07C12670" w14:textId="5ADC32B5" w:rsidR="00D15690" w:rsidRDefault="00D15690" w:rsidP="00D15690">
      <w:pPr>
        <w:rPr>
          <w:b/>
          <w:bCs/>
        </w:rPr>
      </w:pPr>
      <w:r>
        <w:rPr>
          <w:b/>
          <w:bCs/>
        </w:rPr>
        <w:tab/>
      </w:r>
      <w:r w:rsidR="007D0D26">
        <w:rPr>
          <w:b/>
          <w:bCs/>
        </w:rPr>
        <w:tab/>
      </w:r>
      <w:r>
        <w:rPr>
          <w:b/>
          <w:bCs/>
        </w:rPr>
        <w:t>end</w:t>
      </w:r>
    </w:p>
    <w:p w14:paraId="7B946C7A" w14:textId="6486AAFF" w:rsidR="00D15690" w:rsidRPr="00D15690" w:rsidRDefault="00D15690" w:rsidP="007D0D26">
      <w:pPr>
        <w:ind w:firstLine="720"/>
      </w:pPr>
      <w:r>
        <w:rPr>
          <w:b/>
          <w:bCs/>
        </w:rPr>
        <w:t>endcase</w:t>
      </w:r>
    </w:p>
    <w:p w14:paraId="2BF872BE" w14:textId="77777777" w:rsidR="00D15690" w:rsidRDefault="00D15690" w:rsidP="00B501F1"/>
    <w:p w14:paraId="0EECBAEB" w14:textId="7A13BB50" w:rsidR="00B75C04" w:rsidRDefault="00387A13" w:rsidP="00387A13">
      <w:pPr>
        <w:pStyle w:val="Heading4"/>
      </w:pPr>
      <w:r>
        <w:t>Callback routine</w:t>
      </w:r>
    </w:p>
    <w:p w14:paraId="189BFA93" w14:textId="4F97A26E" w:rsidR="00387A13" w:rsidRDefault="00387A13" w:rsidP="00B501F1">
      <w:r>
        <w:t xml:space="preserve">In the context of a </w:t>
      </w:r>
      <w:r w:rsidRPr="007D0D26">
        <w:rPr>
          <w:i/>
          <w:iCs/>
        </w:rPr>
        <w:t>Batch Wizard</w:t>
      </w:r>
      <w:r>
        <w:t>, the key aspects of the callback routine are (i)</w:t>
      </w:r>
      <w:r w:rsidR="007D0D26">
        <w:t xml:space="preserve"> update the table (e.g. showing charge)</w:t>
      </w:r>
      <w:r>
        <w:t>,</w:t>
      </w:r>
      <w:r w:rsidR="007D0D26">
        <w:t xml:space="preserve"> and</w:t>
      </w:r>
      <w:r>
        <w:t xml:space="preserve"> (ii)</w:t>
      </w:r>
      <w:r w:rsidR="007D0D26">
        <w:t xml:space="preserve"> increment the loop index</w:t>
      </w:r>
      <w:r>
        <w:t>, as summarized in these lines</w:t>
      </w:r>
      <w:r w:rsidR="007D0D26">
        <w:t>. The routine ‘</w:t>
      </w:r>
      <w:r w:rsidR="007D0D26" w:rsidRPr="007D0D26">
        <w:t>wizard_standards_process_blog</w:t>
      </w:r>
      <w:r w:rsidR="007D0D26">
        <w:t xml:space="preserve">’ will </w:t>
      </w:r>
      <w:r w:rsidR="001E1D19">
        <w:t xml:space="preserve">simply </w:t>
      </w:r>
      <w:r w:rsidR="007D0D26">
        <w:t>return if the incremented loop count indicates all have been done.</w:t>
      </w:r>
    </w:p>
    <w:p w14:paraId="651FCF3D" w14:textId="77777777" w:rsidR="00387A13" w:rsidRDefault="00387A13" w:rsidP="00B501F1"/>
    <w:p w14:paraId="5410C646" w14:textId="481144AC" w:rsidR="00C3067B" w:rsidRPr="00C3067B" w:rsidRDefault="00C3067B" w:rsidP="00C3067B">
      <w:r w:rsidRPr="00C3067B">
        <w:tab/>
      </w:r>
      <w:r w:rsidRPr="00C3067B">
        <w:rPr>
          <w:b/>
          <w:bCs/>
        </w:rPr>
        <w:t>wizard_standards_update_table</w:t>
      </w:r>
      <w:r w:rsidRPr="00C3067B">
        <w:t>, pstate</w:t>
      </w:r>
    </w:p>
    <w:p w14:paraId="40084CDD" w14:textId="77777777" w:rsidR="00C3067B" w:rsidRPr="00C3067B" w:rsidRDefault="00C3067B" w:rsidP="00C3067B">
      <w:r w:rsidRPr="00C3067B">
        <w:tab/>
        <w:t>(*pstate).</w:t>
      </w:r>
      <w:r w:rsidRPr="00C3067B">
        <w:rPr>
          <w:i/>
          <w:iCs/>
        </w:rPr>
        <w:t>loop</w:t>
      </w:r>
      <w:r w:rsidRPr="00C3067B">
        <w:t xml:space="preserve"> += </w:t>
      </w:r>
      <w:r w:rsidRPr="00C3067B">
        <w:rPr>
          <w:b/>
          <w:bCs/>
        </w:rPr>
        <w:t>1</w:t>
      </w:r>
    </w:p>
    <w:p w14:paraId="09457645" w14:textId="3245CE49" w:rsidR="00387A13" w:rsidRDefault="00C3067B" w:rsidP="00B501F1">
      <w:r w:rsidRPr="00C3067B">
        <w:tab/>
      </w:r>
      <w:bookmarkStart w:id="7" w:name="_Hlk208935211"/>
      <w:r w:rsidRPr="00C3067B">
        <w:rPr>
          <w:b/>
          <w:bCs/>
        </w:rPr>
        <w:t>wizard_standards_process_blog</w:t>
      </w:r>
      <w:bookmarkEnd w:id="7"/>
      <w:r w:rsidRPr="00C3067B">
        <w:t>, pstate, error=error</w:t>
      </w:r>
    </w:p>
    <w:p w14:paraId="217CE114" w14:textId="75F05AFF" w:rsidR="007D0D26" w:rsidRDefault="009E6278" w:rsidP="009E6278">
      <w:pPr>
        <w:pStyle w:val="Heading2"/>
      </w:pPr>
      <w:bookmarkStart w:id="8" w:name="_Toc210295949"/>
      <w:r>
        <w:t>Wizard Batch</w:t>
      </w:r>
      <w:bookmarkEnd w:id="8"/>
    </w:p>
    <w:p w14:paraId="49D487C4" w14:textId="083A9391" w:rsidR="009E6278" w:rsidRDefault="009E6278" w:rsidP="00B501F1">
      <w:r>
        <w:t xml:space="preserve">Starting with the </w:t>
      </w:r>
      <w:r w:rsidRPr="009E6278">
        <w:rPr>
          <w:i/>
          <w:iCs/>
        </w:rPr>
        <w:t>Standards Wizard</w:t>
      </w:r>
      <w:r>
        <w:t>, which has the main sorting loop in place, make the following changes:</w:t>
      </w:r>
    </w:p>
    <w:p w14:paraId="6138E13E" w14:textId="77777777" w:rsidR="009E6278" w:rsidRDefault="009E6278" w:rsidP="009E6278">
      <w:pPr>
        <w:pStyle w:val="ListParagraph"/>
        <w:numPr>
          <w:ilvl w:val="0"/>
          <w:numId w:val="8"/>
        </w:numPr>
      </w:pPr>
      <w:r>
        <w:t xml:space="preserve">Wizard_batch_scan_dir: </w:t>
      </w:r>
    </w:p>
    <w:p w14:paraId="11500716" w14:textId="77777777" w:rsidR="00FE30E2" w:rsidRDefault="009E6278" w:rsidP="009E6278">
      <w:pPr>
        <w:pStyle w:val="ListParagraph"/>
        <w:numPr>
          <w:ilvl w:val="1"/>
          <w:numId w:val="8"/>
        </w:numPr>
      </w:pPr>
      <w:r>
        <w:t>Ignore the “find_match” step, which matches ‘sample’, ‘serial’, ‘detector’ and ‘energy’ to the standards table in config.</w:t>
      </w:r>
      <w:r w:rsidR="00FE30E2">
        <w:t xml:space="preserve"> </w:t>
      </w:r>
    </w:p>
    <w:p w14:paraId="74E5C568" w14:textId="02B26818" w:rsidR="009E6278" w:rsidRDefault="00FE30E2" w:rsidP="009E6278">
      <w:pPr>
        <w:pStyle w:val="ListParagraph"/>
        <w:numPr>
          <w:ilvl w:val="1"/>
          <w:numId w:val="8"/>
        </w:numPr>
      </w:pPr>
      <w:r>
        <w:t>Expand ‘scan_dir_evt’ to also scan the ‘analysis’ dir for matching DAI files. Then extract the DAM filename from the DAI image file. The danger here may be that it is old, out of date, or on a non-existing path.</w:t>
      </w:r>
    </w:p>
    <w:p w14:paraId="61D674EB" w14:textId="46722853" w:rsidR="009E6278" w:rsidRDefault="009E6278" w:rsidP="009E6278">
      <w:pPr>
        <w:pStyle w:val="ListParagraph"/>
        <w:numPr>
          <w:ilvl w:val="0"/>
          <w:numId w:val="8"/>
        </w:numPr>
      </w:pPr>
      <w:r>
        <w:t>Wizard_batch_test_row:</w:t>
      </w:r>
    </w:p>
    <w:p w14:paraId="21456743" w14:textId="17A5408D" w:rsidR="009E6278" w:rsidRDefault="009E6278" w:rsidP="009E6278">
      <w:pPr>
        <w:pStyle w:val="ListParagraph"/>
        <w:numPr>
          <w:ilvl w:val="1"/>
          <w:numId w:val="8"/>
        </w:numPr>
      </w:pPr>
      <w:r>
        <w:t>Only check for a non-blank ‘blog’. Ignore: ‘detector ID’, ‘energy’, ‘gain’ and ‘el’.</w:t>
      </w:r>
    </w:p>
    <w:p w14:paraId="501C23D7" w14:textId="03C83BA1" w:rsidR="009E6278" w:rsidRDefault="009E6278" w:rsidP="009E6278">
      <w:pPr>
        <w:pStyle w:val="ListParagraph"/>
        <w:numPr>
          <w:ilvl w:val="0"/>
          <w:numId w:val="8"/>
        </w:numPr>
      </w:pPr>
      <w:r>
        <w:t>Wizard_batch_process_blog:</w:t>
      </w:r>
    </w:p>
    <w:p w14:paraId="7336C8E1" w14:textId="073C90BB" w:rsidR="009E6278" w:rsidRDefault="009E6278" w:rsidP="009E6278">
      <w:pPr>
        <w:pStyle w:val="ListParagraph"/>
        <w:numPr>
          <w:ilvl w:val="1"/>
          <w:numId w:val="8"/>
        </w:numPr>
      </w:pPr>
      <w:r>
        <w:t>It needs the “da_file”.</w:t>
      </w:r>
      <w:r w:rsidR="00C1649D">
        <w:t xml:space="preserve"> </w:t>
      </w:r>
    </w:p>
    <w:p w14:paraId="2CD35632" w14:textId="5C60049E" w:rsidR="009E6278" w:rsidRDefault="009E6278" w:rsidP="009E6278">
      <w:pPr>
        <w:pStyle w:val="ListParagraph"/>
        <w:numPr>
          <w:ilvl w:val="1"/>
          <w:numId w:val="8"/>
        </w:numPr>
      </w:pPr>
      <w:r>
        <w:t>It checks for a “gain” and a “PV”, which old data may not have.</w:t>
      </w:r>
    </w:p>
    <w:p w14:paraId="6DE5F4E9" w14:textId="750999DA" w:rsidR="00E822B4" w:rsidRDefault="00E822B4" w:rsidP="00E822B4">
      <w:pPr>
        <w:pStyle w:val="ListParagraph"/>
        <w:numPr>
          <w:ilvl w:val="2"/>
          <w:numId w:val="8"/>
        </w:numPr>
      </w:pPr>
      <w:r>
        <w:t>‘evt_check_mp’ sets these from mp.sensitivity.</w:t>
      </w:r>
    </w:p>
    <w:p w14:paraId="5F41463B" w14:textId="0B9E2165" w:rsidR="009E6278" w:rsidRDefault="009E6278" w:rsidP="009E6278">
      <w:pPr>
        <w:pStyle w:val="ListParagraph"/>
        <w:numPr>
          <w:ilvl w:val="1"/>
          <w:numId w:val="8"/>
        </w:numPr>
      </w:pPr>
      <w:r>
        <w:t>It uses ‘pileup’, ‘throttle’ as specified in the blog file (or from DAI found), which old data may not have.</w:t>
      </w:r>
    </w:p>
    <w:p w14:paraId="11A433DE" w14:textId="7C068866" w:rsidR="009E6278" w:rsidRDefault="009E6278" w:rsidP="009E6278">
      <w:pPr>
        <w:pStyle w:val="ListParagraph"/>
        <w:numPr>
          <w:ilvl w:val="1"/>
          <w:numId w:val="8"/>
        </w:numPr>
      </w:pPr>
      <w:r>
        <w:t>It uses ‘conv’ = 1.</w:t>
      </w:r>
    </w:p>
    <w:p w14:paraId="503AFF7D" w14:textId="4DA92A5E" w:rsidR="009E6278" w:rsidRDefault="00D01B95" w:rsidP="009E6278">
      <w:pPr>
        <w:pStyle w:val="ListParagraph"/>
        <w:numPr>
          <w:ilvl w:val="1"/>
          <w:numId w:val="8"/>
        </w:numPr>
      </w:pPr>
      <w:r>
        <w:t>Uses the E cal file from input tab page, which works OK.</w:t>
      </w:r>
    </w:p>
    <w:p w14:paraId="2310E018" w14:textId="33DB2183" w:rsidR="00D01B95" w:rsidRDefault="00D01B95" w:rsidP="009E6278">
      <w:pPr>
        <w:pStyle w:val="ListParagraph"/>
        <w:numPr>
          <w:ilvl w:val="1"/>
          <w:numId w:val="8"/>
        </w:numPr>
      </w:pPr>
      <w:r>
        <w:t>Assumes data type = 7 (for SXRF).</w:t>
      </w:r>
    </w:p>
    <w:p w14:paraId="665698F1" w14:textId="1F3E9F85" w:rsidR="00D01B95" w:rsidRDefault="00D01B95" w:rsidP="009E6278">
      <w:pPr>
        <w:pStyle w:val="ListParagraph"/>
        <w:numPr>
          <w:ilvl w:val="1"/>
          <w:numId w:val="8"/>
        </w:numPr>
      </w:pPr>
      <w:r>
        <w:t>Detector array mode seems to default to the default for the device., which works OK.</w:t>
      </w:r>
    </w:p>
    <w:p w14:paraId="2968D024" w14:textId="77777777" w:rsidR="00D01B95" w:rsidRDefault="00D01B95" w:rsidP="00D01B95"/>
    <w:p w14:paraId="574E59DF" w14:textId="48449536" w:rsidR="00D01B95" w:rsidRDefault="009707F3" w:rsidP="00D01B95">
      <w:r>
        <w:t xml:space="preserve">Problem for old files would be a lack of complete metadata details in the raw data file header, such as </w:t>
      </w:r>
      <w:r w:rsidR="002E708B">
        <w:t xml:space="preserve">X,Y size, </w:t>
      </w:r>
      <w:r>
        <w:t xml:space="preserve">flux/ charge mode/ gain settings. Also need to set a “conv” and “data type” somewhere. This is why </w:t>
      </w:r>
      <w:r w:rsidRPr="009707F3">
        <w:rPr>
          <w:i/>
          <w:iCs/>
        </w:rPr>
        <w:t>Batch Sort</w:t>
      </w:r>
      <w:r>
        <w:t xml:space="preserve"> uses a </w:t>
      </w:r>
      <w:r w:rsidRPr="00FE30E2">
        <w:rPr>
          <w:b/>
          <w:bCs/>
        </w:rPr>
        <w:t>template DAI file</w:t>
      </w:r>
      <w:r>
        <w:t xml:space="preserve"> loaded into EVT to set these defaults. Could have a field for this “default DAI”.</w:t>
      </w:r>
    </w:p>
    <w:p w14:paraId="0C6BCED6" w14:textId="77777777" w:rsidR="004D6148" w:rsidRDefault="004D6148" w:rsidP="00D01B95"/>
    <w:p w14:paraId="2C1D44D1" w14:textId="61700B7B" w:rsidR="004D6148" w:rsidRDefault="004D6148" w:rsidP="00D01B95">
      <w:r>
        <w:t xml:space="preserve">Also, must still set the parameters that </w:t>
      </w:r>
      <w:r w:rsidRPr="004D6148">
        <w:rPr>
          <w:i/>
          <w:iCs/>
        </w:rPr>
        <w:t>Batch Sort</w:t>
      </w:r>
      <w:r>
        <w:t xml:space="preserve"> does from ‘get_header_info’ in “Start-EVT” Notify in </w:t>
      </w:r>
      <w:r w:rsidRPr="004D6148">
        <w:rPr>
          <w:i/>
          <w:iCs/>
        </w:rPr>
        <w:t>Sort EVT</w:t>
      </w:r>
      <w:r>
        <w:t>, such as:</w:t>
      </w:r>
    </w:p>
    <w:p w14:paraId="1B71F94C" w14:textId="4BBA9462" w:rsidR="004D6148" w:rsidRDefault="004D6148" w:rsidP="00E822B4">
      <w:pPr>
        <w:pStyle w:val="ListParagraph"/>
        <w:numPr>
          <w:ilvl w:val="0"/>
          <w:numId w:val="9"/>
        </w:numPr>
      </w:pPr>
      <w:r>
        <w:t>Dwell</w:t>
      </w:r>
      <w:r w:rsidR="00E822B4">
        <w:tab/>
      </w:r>
      <w:r w:rsidR="00E822B4">
        <w:tab/>
      </w:r>
      <w:r w:rsidR="00E822B4">
        <w:tab/>
        <w:t>done in ‘evt_check_mp’ from ‘evt_set_evt_file’</w:t>
      </w:r>
    </w:p>
    <w:p w14:paraId="68F940D3" w14:textId="2026CE2D" w:rsidR="004D6148" w:rsidRDefault="004D6148" w:rsidP="004D6148">
      <w:pPr>
        <w:pStyle w:val="ListParagraph"/>
        <w:numPr>
          <w:ilvl w:val="0"/>
          <w:numId w:val="9"/>
        </w:numPr>
      </w:pPr>
      <w:r>
        <w:t>Xorigin, Yorigin, Zorigin</w:t>
      </w:r>
      <w:r w:rsidR="00E822B4">
        <w:tab/>
        <w:t>these are done in ‘evt_check_mp’ from ‘evt_set_evt_file’</w:t>
      </w:r>
    </w:p>
    <w:p w14:paraId="17EF54F4" w14:textId="7A5B787D" w:rsidR="004D6148" w:rsidRDefault="00E822B4" w:rsidP="00E822B4">
      <w:pPr>
        <w:pStyle w:val="ListParagraph"/>
        <w:numPr>
          <w:ilvl w:val="0"/>
          <w:numId w:val="9"/>
        </w:numPr>
      </w:pPr>
      <w:r>
        <w:t>F</w:t>
      </w:r>
      <w:r w:rsidR="004D6148">
        <w:t>acility</w:t>
      </w:r>
      <w:r>
        <w:t xml:space="preserve">, </w:t>
      </w:r>
      <w:r w:rsidR="004D6148">
        <w:t>endstation</w:t>
      </w:r>
      <w:r>
        <w:tab/>
      </w:r>
      <w:r>
        <w:tab/>
        <w:t>these are done in ‘evt_check_mp’ from ‘evt_set_evt_file’</w:t>
      </w:r>
    </w:p>
    <w:p w14:paraId="5669B64D" w14:textId="6A4E410E" w:rsidR="00E822B4" w:rsidRDefault="004D6148" w:rsidP="00E822B4">
      <w:pPr>
        <w:pStyle w:val="ListParagraph"/>
        <w:numPr>
          <w:ilvl w:val="0"/>
          <w:numId w:val="9"/>
        </w:numPr>
      </w:pPr>
      <w:r>
        <w:t>comment</w:t>
      </w:r>
      <w:r w:rsidR="00E822B4">
        <w:t xml:space="preserve">, </w:t>
      </w:r>
      <w:r>
        <w:t>sample</w:t>
      </w:r>
      <w:r w:rsidR="00E822B4">
        <w:t>, g</w:t>
      </w:r>
      <w:r>
        <w:t>rain</w:t>
      </w:r>
      <w:r w:rsidR="00E822B4" w:rsidRPr="00E822B4">
        <w:t xml:space="preserve"> </w:t>
      </w:r>
      <w:r w:rsidR="00E822B4">
        <w:tab/>
        <w:t>these are done in ‘evt_check_mp’ from ‘evt_set_evt_file’</w:t>
      </w:r>
    </w:p>
    <w:p w14:paraId="69159EA5" w14:textId="7303A39C" w:rsidR="004D6148" w:rsidRDefault="00F64B86" w:rsidP="00E822B4">
      <w:r>
        <w:lastRenderedPageBreak/>
        <w:t>which depend on ‘mp’ returned from ‘get_header_info’ having these values and ‘mp.metadata’.</w:t>
      </w:r>
    </w:p>
    <w:p w14:paraId="759857FC" w14:textId="77777777" w:rsidR="00F64B86" w:rsidRDefault="00F64B86" w:rsidP="00E822B4"/>
    <w:p w14:paraId="1D17FB99" w14:textId="4353D332" w:rsidR="00C1649D" w:rsidRDefault="00C1649D" w:rsidP="00E822B4">
      <w:r>
        <w:t xml:space="preserve">Perhaps all we need is a field for a template DAI file. This contains the DAM file as well as some parameters that may not be found in (old) headers, such as flux PV, etc. </w:t>
      </w:r>
    </w:p>
    <w:p w14:paraId="3969D442" w14:textId="77777777" w:rsidR="00F64B86" w:rsidRDefault="00F64B86" w:rsidP="00E822B4"/>
    <w:p w14:paraId="39DF5D17" w14:textId="5E01E951" w:rsidR="00317609" w:rsidRPr="00317609" w:rsidRDefault="00317609" w:rsidP="00317609">
      <w:r>
        <w:t>Should we u</w:t>
      </w:r>
      <w:r w:rsidRPr="00317609">
        <w:t>pdate DAM file details from the "template DAI file" field and set '(*p)[j].dam'</w:t>
      </w:r>
      <w:r>
        <w:t xml:space="preserve"> in ‘</w:t>
      </w:r>
      <w:r w:rsidRPr="00317609">
        <w:t>wizard_batch_process_blog</w:t>
      </w:r>
      <w:r>
        <w:t xml:space="preserve">’? </w:t>
      </w:r>
      <w:r w:rsidR="00FE30E2">
        <w:t>Yes, if the Dam file is updated from the initial scan dir (and DAM file is blank?). Then we still have</w:t>
      </w:r>
      <w:r w:rsidRPr="00317609">
        <w:t xml:space="preserve"> the mechanism to update files not found and returned as the 'new' filenames</w:t>
      </w:r>
      <w:r w:rsidR="00FE30E2">
        <w:t xml:space="preserve"> during processing</w:t>
      </w:r>
      <w:r w:rsidRPr="00317609">
        <w:t>.</w:t>
      </w:r>
      <w:r>
        <w:t xml:space="preserve"> </w:t>
      </w:r>
    </w:p>
    <w:p w14:paraId="49030EE6" w14:textId="069DE53C" w:rsidR="00317609" w:rsidRDefault="00317609" w:rsidP="00317609">
      <w:pPr>
        <w:pStyle w:val="ListParagraph"/>
        <w:numPr>
          <w:ilvl w:val="0"/>
          <w:numId w:val="10"/>
        </w:numPr>
      </w:pPr>
      <w:r w:rsidRPr="00317609">
        <w:t>After 'scan_dir_evt', which will return DAM files in DAI file</w:t>
      </w:r>
      <w:r>
        <w:t xml:space="preserve"> (perhaps do a ‘file_requester’ search to update the path). </w:t>
      </w:r>
      <w:r w:rsidR="000925CC">
        <w:t xml:space="preserve">This sets </w:t>
      </w:r>
      <w:r w:rsidR="000925CC" w:rsidRPr="00317609">
        <w:t>'(*p)[j].dam'</w:t>
      </w:r>
    </w:p>
    <w:p w14:paraId="211955DC" w14:textId="4D05531B" w:rsidR="00317609" w:rsidRDefault="00317609" w:rsidP="00317609">
      <w:pPr>
        <w:pStyle w:val="ListParagraph"/>
        <w:numPr>
          <w:ilvl w:val="0"/>
          <w:numId w:val="10"/>
        </w:numPr>
      </w:pPr>
      <w:r>
        <w:t>Use this to set the DAM file field (</w:t>
      </w:r>
      <w:r w:rsidR="00FE30E2">
        <w:t>if blank?).</w:t>
      </w:r>
      <w:r>
        <w:t xml:space="preserve"> You can still change it then.</w:t>
      </w:r>
    </w:p>
    <w:p w14:paraId="6C65C628" w14:textId="20E0DD57" w:rsidR="00317609" w:rsidRDefault="00317609" w:rsidP="00317609">
      <w:pPr>
        <w:pStyle w:val="ListParagraph"/>
        <w:numPr>
          <w:ilvl w:val="0"/>
          <w:numId w:val="10"/>
        </w:numPr>
      </w:pPr>
      <w:r>
        <w:t xml:space="preserve">Processing may still update them on return using the ‘new’ mechanism, if </w:t>
      </w:r>
      <w:r w:rsidR="00FE30E2">
        <w:t>path changes</w:t>
      </w:r>
      <w:r>
        <w:t>.</w:t>
      </w:r>
      <w:r w:rsidR="00EE476B">
        <w:t xml:space="preserve"> This would fix using a DAM from a template DAI file too.</w:t>
      </w:r>
    </w:p>
    <w:p w14:paraId="64E2AA0E" w14:textId="77777777" w:rsidR="00317609" w:rsidRDefault="00317609" w:rsidP="000925CC"/>
    <w:p w14:paraId="14C014B6" w14:textId="0CDAEBED" w:rsidR="004965C5" w:rsidRDefault="000925CC" w:rsidP="004965C5">
      <w:r>
        <w:t>Tabs</w:t>
      </w:r>
    </w:p>
    <w:p w14:paraId="432EA79E" w14:textId="77777777" w:rsidR="00A64DE9" w:rsidRDefault="00A64DE9" w:rsidP="004965C5">
      <w:pPr>
        <w:pStyle w:val="ListParagraph"/>
        <w:numPr>
          <w:ilvl w:val="0"/>
          <w:numId w:val="12"/>
        </w:numPr>
      </w:pPr>
      <w:r>
        <w:t>Files</w:t>
      </w:r>
    </w:p>
    <w:p w14:paraId="374270CA" w14:textId="234E436C" w:rsidR="004965C5" w:rsidRDefault="004965C5" w:rsidP="00A64DE9">
      <w:pPr>
        <w:pStyle w:val="ListParagraph"/>
        <w:numPr>
          <w:ilvl w:val="1"/>
          <w:numId w:val="12"/>
        </w:numPr>
      </w:pPr>
      <w:r>
        <w:t>Device, Input paths (</w:t>
      </w:r>
      <w:r w:rsidR="001B7D90">
        <w:t>raw</w:t>
      </w:r>
      <w:r>
        <w:t>, analysis)</w:t>
      </w:r>
    </w:p>
    <w:p w14:paraId="5A20D6D8" w14:textId="77777777" w:rsidR="00A64DE9" w:rsidRDefault="00A64DE9" w:rsidP="00A64DE9">
      <w:pPr>
        <w:pStyle w:val="ListParagraph"/>
        <w:numPr>
          <w:ilvl w:val="1"/>
          <w:numId w:val="12"/>
        </w:numPr>
      </w:pPr>
      <w:r>
        <w:t>Energy cal file</w:t>
      </w:r>
      <w:r w:rsidRPr="00F02B87">
        <w:t xml:space="preserve"> </w:t>
      </w:r>
      <w:r>
        <w:t>button and text</w:t>
      </w:r>
    </w:p>
    <w:p w14:paraId="2EC6CF05" w14:textId="50D71920" w:rsidR="00A64DE9" w:rsidRDefault="00EE476B" w:rsidP="00EE476B">
      <w:pPr>
        <w:pStyle w:val="ListParagraph"/>
        <w:numPr>
          <w:ilvl w:val="1"/>
          <w:numId w:val="12"/>
        </w:numPr>
      </w:pPr>
      <w:r>
        <w:t>Load</w:t>
      </w:r>
      <w:r w:rsidR="00A64DE9">
        <w:t xml:space="preserve"> “Template </w:t>
      </w:r>
      <w:r>
        <w:t xml:space="preserve">Sort </w:t>
      </w:r>
      <w:r w:rsidR="00A64DE9">
        <w:t>DAI file”</w:t>
      </w:r>
      <w:r w:rsidR="001B7D90">
        <w:t xml:space="preserve"> to set DAM</w:t>
      </w:r>
      <w:r w:rsidR="00A64DE9">
        <w:t xml:space="preserve">, which </w:t>
      </w:r>
      <w:r>
        <w:t xml:space="preserve">may </w:t>
      </w:r>
      <w:r w:rsidR="00A64DE9">
        <w:t>set other parameters too.</w:t>
      </w:r>
    </w:p>
    <w:p w14:paraId="3220C0D5" w14:textId="22EA8EAD" w:rsidR="00031C51" w:rsidRDefault="00031C51" w:rsidP="00031C51">
      <w:pPr>
        <w:pStyle w:val="ListParagraph"/>
        <w:numPr>
          <w:ilvl w:val="2"/>
          <w:numId w:val="12"/>
        </w:numPr>
      </w:pPr>
      <w:r>
        <w:t>Will set element list for filters tab table (if no template loaded for it)</w:t>
      </w:r>
    </w:p>
    <w:p w14:paraId="5E930FBD" w14:textId="5BBC64B8" w:rsidR="00A64DE9" w:rsidRDefault="00A64DE9" w:rsidP="00A64DE9">
      <w:pPr>
        <w:pStyle w:val="ListParagraph"/>
        <w:numPr>
          <w:ilvl w:val="1"/>
          <w:numId w:val="12"/>
        </w:numPr>
      </w:pPr>
      <w:r>
        <w:t>step to next tab.</w:t>
      </w:r>
    </w:p>
    <w:p w14:paraId="2564BCCC" w14:textId="1354FE81" w:rsidR="00670798" w:rsidRDefault="00670798" w:rsidP="004965C5">
      <w:pPr>
        <w:pStyle w:val="ListParagraph"/>
        <w:numPr>
          <w:ilvl w:val="0"/>
          <w:numId w:val="12"/>
        </w:numPr>
      </w:pPr>
      <w:r>
        <w:t>Device tab</w:t>
      </w:r>
    </w:p>
    <w:p w14:paraId="68137599" w14:textId="3EB44A71" w:rsidR="00670798" w:rsidRDefault="00670798" w:rsidP="00670798">
      <w:pPr>
        <w:pStyle w:val="ListParagraph"/>
        <w:numPr>
          <w:ilvl w:val="1"/>
          <w:numId w:val="12"/>
        </w:numPr>
      </w:pPr>
      <w:r>
        <w:t>Device specific stuff</w:t>
      </w:r>
    </w:p>
    <w:p w14:paraId="47618FCE" w14:textId="18663DFC" w:rsidR="00F02B87" w:rsidRDefault="00A64DE9" w:rsidP="004965C5">
      <w:pPr>
        <w:pStyle w:val="ListParagraph"/>
        <w:numPr>
          <w:ilvl w:val="0"/>
          <w:numId w:val="12"/>
        </w:numPr>
      </w:pPr>
      <w:r>
        <w:t>Image corrections</w:t>
      </w:r>
    </w:p>
    <w:p w14:paraId="31F4571C" w14:textId="1B7040AB" w:rsidR="00A64DE9" w:rsidRDefault="00A64DE9" w:rsidP="00A64DE9">
      <w:pPr>
        <w:pStyle w:val="ListParagraph"/>
        <w:numPr>
          <w:ilvl w:val="1"/>
          <w:numId w:val="12"/>
        </w:numPr>
      </w:pPr>
      <w:r>
        <w:t xml:space="preserve">Load </w:t>
      </w:r>
      <w:r w:rsidR="00EE476B">
        <w:t>“T</w:t>
      </w:r>
      <w:r>
        <w:t xml:space="preserve">emplate </w:t>
      </w:r>
      <w:r w:rsidR="00EE476B">
        <w:t xml:space="preserve">corrections </w:t>
      </w:r>
      <w:r>
        <w:t>DAI file</w:t>
      </w:r>
      <w:r w:rsidR="00EE476B">
        <w:t>”</w:t>
      </w:r>
      <w:r>
        <w:t xml:space="preserve"> button and text</w:t>
      </w:r>
      <w:r w:rsidR="00EE476B">
        <w:t xml:space="preserve"> (different to above template)</w:t>
      </w:r>
    </w:p>
    <w:p w14:paraId="0B01E527" w14:textId="27885FB3" w:rsidR="00A64DE9" w:rsidRDefault="00A64DE9" w:rsidP="00A64DE9">
      <w:pPr>
        <w:pStyle w:val="ListParagraph"/>
        <w:numPr>
          <w:ilvl w:val="1"/>
          <w:numId w:val="12"/>
        </w:numPr>
      </w:pPr>
      <w:r>
        <w:t>Table of image operations by element name</w:t>
      </w:r>
    </w:p>
    <w:p w14:paraId="27057729" w14:textId="3F62AA20" w:rsidR="00A64DE9" w:rsidRDefault="00A64DE9" w:rsidP="00A64DE9">
      <w:pPr>
        <w:pStyle w:val="ListParagraph"/>
        <w:numPr>
          <w:ilvl w:val="2"/>
          <w:numId w:val="12"/>
        </w:numPr>
      </w:pPr>
      <w:r>
        <w:t>Shows all history records, on rows</w:t>
      </w:r>
      <w:r w:rsidR="009A7F32">
        <w:t>, plus display tweaks (min, max, function)</w:t>
      </w:r>
    </w:p>
    <w:p w14:paraId="3C4F5503" w14:textId="377E09F8" w:rsidR="00584E16" w:rsidRDefault="00031C51" w:rsidP="005F482A">
      <w:pPr>
        <w:pStyle w:val="ListParagraph"/>
        <w:numPr>
          <w:ilvl w:val="3"/>
          <w:numId w:val="12"/>
        </w:numPr>
      </w:pPr>
      <w:r>
        <w:t>not</w:t>
      </w:r>
      <w:r w:rsidR="00584E16">
        <w:t xml:space="preserve"> editable</w:t>
      </w:r>
    </w:p>
    <w:p w14:paraId="78BEB165" w14:textId="2F01DBEA" w:rsidR="00031C51" w:rsidRDefault="00031C51" w:rsidP="005F482A">
      <w:pPr>
        <w:pStyle w:val="ListParagraph"/>
        <w:numPr>
          <w:ilvl w:val="3"/>
          <w:numId w:val="12"/>
        </w:numPr>
      </w:pPr>
      <w:r>
        <w:t>Multiple rows per element possible</w:t>
      </w:r>
    </w:p>
    <w:p w14:paraId="4352F891" w14:textId="1C9FA746" w:rsidR="00031C51" w:rsidRDefault="00031C51" w:rsidP="005F482A">
      <w:pPr>
        <w:pStyle w:val="ListParagraph"/>
        <w:numPr>
          <w:ilvl w:val="3"/>
          <w:numId w:val="12"/>
        </w:numPr>
      </w:pPr>
      <w:r>
        <w:t>Show “*” terms in only the “[]” element row.</w:t>
      </w:r>
    </w:p>
    <w:p w14:paraId="258ADB2E" w14:textId="77777777" w:rsidR="00031C51" w:rsidRDefault="00031C51" w:rsidP="00031C51">
      <w:pPr>
        <w:pStyle w:val="ListParagraph"/>
        <w:numPr>
          <w:ilvl w:val="2"/>
          <w:numId w:val="12"/>
        </w:numPr>
      </w:pPr>
      <w:r>
        <w:t>Edit filter: Delete, Add buttons</w:t>
      </w:r>
    </w:p>
    <w:p w14:paraId="5B073E30" w14:textId="6323C362" w:rsidR="00031C51" w:rsidRDefault="00031C51" w:rsidP="00031C51">
      <w:pPr>
        <w:pStyle w:val="ListParagraph"/>
        <w:numPr>
          <w:ilvl w:val="2"/>
          <w:numId w:val="12"/>
        </w:numPr>
      </w:pPr>
      <w:r>
        <w:t>Edit display: min, max, scaling function, Modify</w:t>
      </w:r>
      <w:r w:rsidR="002B7C84">
        <w:t>/Apply</w:t>
      </w:r>
      <w:r>
        <w:t xml:space="preserve"> button</w:t>
      </w:r>
    </w:p>
    <w:p w14:paraId="2A50FCAA" w14:textId="6EBC28DF" w:rsidR="005F482A" w:rsidRDefault="005F482A" w:rsidP="00031C51">
      <w:pPr>
        <w:pStyle w:val="ListParagraph"/>
        <w:numPr>
          <w:ilvl w:val="1"/>
          <w:numId w:val="12"/>
        </w:numPr>
      </w:pPr>
      <w:r>
        <w:t>Extra specific corrections:</w:t>
      </w:r>
    </w:p>
    <w:p w14:paraId="0EDB7BFA" w14:textId="5A5F803D" w:rsidR="005F482A" w:rsidRDefault="002B7C84" w:rsidP="00031C51">
      <w:pPr>
        <w:pStyle w:val="ListParagraph"/>
        <w:numPr>
          <w:ilvl w:val="2"/>
          <w:numId w:val="12"/>
        </w:numPr>
      </w:pPr>
      <w:r>
        <w:t xml:space="preserve">Apply template corrections, </w:t>
      </w:r>
      <w:r w:rsidR="005F482A">
        <w:t>Apply Correct X, Mirror X, … (mirror tab 4)</w:t>
      </w:r>
    </w:p>
    <w:p w14:paraId="1DC042AA" w14:textId="62964132" w:rsidR="00A64DE9" w:rsidRDefault="00A64DE9" w:rsidP="00A64DE9">
      <w:pPr>
        <w:pStyle w:val="ListParagraph"/>
        <w:numPr>
          <w:ilvl w:val="1"/>
          <w:numId w:val="12"/>
        </w:numPr>
      </w:pPr>
      <w:r>
        <w:t>step to next tab.</w:t>
      </w:r>
    </w:p>
    <w:p w14:paraId="6582EEA0" w14:textId="5886AEB3" w:rsidR="00A64DE9" w:rsidRDefault="009A7F32" w:rsidP="009A7F32">
      <w:pPr>
        <w:pStyle w:val="ListParagraph"/>
        <w:numPr>
          <w:ilvl w:val="0"/>
          <w:numId w:val="12"/>
        </w:numPr>
      </w:pPr>
      <w:r>
        <w:t>RGB export options</w:t>
      </w:r>
    </w:p>
    <w:p w14:paraId="6053D3BF" w14:textId="0651899C" w:rsidR="00584E16" w:rsidRDefault="00584E16" w:rsidP="00A64DE9">
      <w:pPr>
        <w:pStyle w:val="ListParagraph"/>
        <w:numPr>
          <w:ilvl w:val="1"/>
          <w:numId w:val="12"/>
        </w:numPr>
      </w:pPr>
      <w:r>
        <w:t xml:space="preserve">Load </w:t>
      </w:r>
      <w:r w:rsidR="00EE476B">
        <w:t xml:space="preserve">“RGB </w:t>
      </w:r>
      <w:r>
        <w:t>Learn sequence file</w:t>
      </w:r>
      <w:r w:rsidR="00EE476B">
        <w:t>”</w:t>
      </w:r>
      <w:r>
        <w:t xml:space="preserve"> of RGB plots</w:t>
      </w:r>
    </w:p>
    <w:p w14:paraId="1F03886F" w14:textId="1C22DA18" w:rsidR="009A7F32" w:rsidRDefault="00584E16" w:rsidP="00A64DE9">
      <w:pPr>
        <w:pStyle w:val="ListParagraph"/>
        <w:numPr>
          <w:ilvl w:val="1"/>
          <w:numId w:val="12"/>
        </w:numPr>
      </w:pPr>
      <w:r>
        <w:t>Table of RGB plots: R element, G, B, zoom for each</w:t>
      </w:r>
    </w:p>
    <w:p w14:paraId="01A1BE00" w14:textId="768735DD" w:rsidR="00031C51" w:rsidRDefault="00031C51" w:rsidP="00A64DE9">
      <w:pPr>
        <w:pStyle w:val="ListParagraph"/>
        <w:numPr>
          <w:ilvl w:val="1"/>
          <w:numId w:val="12"/>
        </w:numPr>
      </w:pPr>
      <w:r>
        <w:t>Edit: Delete button, R,G,B,zoom fields, Add button</w:t>
      </w:r>
    </w:p>
    <w:p w14:paraId="17C9CA3E" w14:textId="745EC9DC" w:rsidR="00031C51" w:rsidRDefault="00031C51" w:rsidP="00A64DE9">
      <w:pPr>
        <w:pStyle w:val="ListParagraph"/>
        <w:numPr>
          <w:ilvl w:val="1"/>
          <w:numId w:val="12"/>
        </w:numPr>
      </w:pPr>
      <w:r>
        <w:t>Save button</w:t>
      </w:r>
      <w:r w:rsidR="002B7C84">
        <w:t xml:space="preserve"> (to a RGB csv file)</w:t>
      </w:r>
    </w:p>
    <w:p w14:paraId="388EE1BC" w14:textId="63C1308B" w:rsidR="00584E16" w:rsidRDefault="00584E16" w:rsidP="00584E16">
      <w:pPr>
        <w:pStyle w:val="ListParagraph"/>
        <w:numPr>
          <w:ilvl w:val="1"/>
          <w:numId w:val="12"/>
        </w:numPr>
      </w:pPr>
      <w:r>
        <w:t>step to next tab.</w:t>
      </w:r>
    </w:p>
    <w:p w14:paraId="32731943" w14:textId="09260462" w:rsidR="00584E16" w:rsidRDefault="00584E16" w:rsidP="00584E16">
      <w:pPr>
        <w:pStyle w:val="ListParagraph"/>
        <w:numPr>
          <w:ilvl w:val="0"/>
          <w:numId w:val="12"/>
        </w:numPr>
      </w:pPr>
      <w:r>
        <w:t>Processing table</w:t>
      </w:r>
    </w:p>
    <w:p w14:paraId="08D704A3" w14:textId="52DBA5C0" w:rsidR="00031C51" w:rsidRDefault="00031C51" w:rsidP="00A64DE9">
      <w:pPr>
        <w:pStyle w:val="ListParagraph"/>
        <w:numPr>
          <w:ilvl w:val="1"/>
          <w:numId w:val="12"/>
        </w:numPr>
      </w:pPr>
      <w:r>
        <w:t xml:space="preserve">Toggle column shows “Off”, </w:t>
      </w:r>
      <w:r w:rsidR="002B7C84">
        <w:t xml:space="preserve">“On”, </w:t>
      </w:r>
      <w:r>
        <w:t>“Done” or “Error”</w:t>
      </w:r>
    </w:p>
    <w:p w14:paraId="6F7DCA56" w14:textId="2F03407B" w:rsidR="00031C51" w:rsidRDefault="00031C51" w:rsidP="00031C51">
      <w:pPr>
        <w:pStyle w:val="ListParagraph"/>
        <w:numPr>
          <w:ilvl w:val="2"/>
          <w:numId w:val="12"/>
        </w:numPr>
      </w:pPr>
      <w:r>
        <w:t>Toggle On</w:t>
      </w:r>
      <w:r>
        <w:sym w:font="Wingdings" w:char="F0E0"/>
      </w:r>
      <w:r>
        <w:t>Off, Off</w:t>
      </w:r>
      <w:r>
        <w:sym w:font="Wingdings" w:char="F0E0"/>
      </w:r>
      <w:r>
        <w:t>On, others</w:t>
      </w:r>
      <w:r>
        <w:sym w:font="Wingdings" w:char="F0E0"/>
      </w:r>
      <w:r>
        <w:t>O</w:t>
      </w:r>
      <w:r w:rsidR="002B7C84">
        <w:t>ff</w:t>
      </w:r>
      <w:r>
        <w:t>.</w:t>
      </w:r>
    </w:p>
    <w:p w14:paraId="3FF9BB77" w14:textId="23F69676" w:rsidR="00793FAE" w:rsidRDefault="00EE476B" w:rsidP="00A64DE9">
      <w:pPr>
        <w:pStyle w:val="ListParagraph"/>
        <w:numPr>
          <w:ilvl w:val="1"/>
          <w:numId w:val="12"/>
        </w:numPr>
      </w:pPr>
      <w:r>
        <w:t xml:space="preserve">Button: “Scan for </w:t>
      </w:r>
      <w:r w:rsidR="00793FAE">
        <w:t>raw files”</w:t>
      </w:r>
    </w:p>
    <w:p w14:paraId="09914698" w14:textId="77777777" w:rsidR="004034B4" w:rsidRDefault="004034B4" w:rsidP="004034B4">
      <w:pPr>
        <w:pStyle w:val="ListParagraph"/>
        <w:numPr>
          <w:ilvl w:val="1"/>
          <w:numId w:val="12"/>
        </w:numPr>
      </w:pPr>
      <w:r>
        <w:t>“Conv” factor field</w:t>
      </w:r>
    </w:p>
    <w:p w14:paraId="3E7103BC" w14:textId="5A5668A7" w:rsidR="00584E16" w:rsidRDefault="00584E16" w:rsidP="00A64DE9">
      <w:pPr>
        <w:pStyle w:val="ListParagraph"/>
        <w:numPr>
          <w:ilvl w:val="1"/>
          <w:numId w:val="12"/>
        </w:numPr>
      </w:pPr>
      <w:r>
        <w:t>Table of files</w:t>
      </w:r>
    </w:p>
    <w:p w14:paraId="6A735DC3" w14:textId="751A2223" w:rsidR="00584E16" w:rsidRDefault="00584E16" w:rsidP="00584E16">
      <w:pPr>
        <w:pStyle w:val="ListParagraph"/>
        <w:numPr>
          <w:ilvl w:val="2"/>
          <w:numId w:val="12"/>
        </w:numPr>
      </w:pPr>
      <w:r>
        <w:t>Includes progress columns</w:t>
      </w:r>
      <w:r w:rsidR="00793FAE">
        <w:t xml:space="preserve">: Done, Error, </w:t>
      </w:r>
    </w:p>
    <w:p w14:paraId="3C96AF9F" w14:textId="5A30A4A3" w:rsidR="001B7D90" w:rsidRDefault="001B7D90" w:rsidP="001B7D90">
      <w:pPr>
        <w:pStyle w:val="ListParagraph"/>
        <w:numPr>
          <w:ilvl w:val="3"/>
          <w:numId w:val="12"/>
        </w:numPr>
      </w:pPr>
      <w:r>
        <w:t>Could these be cycled from “On” in column 1?</w:t>
      </w:r>
      <w:r w:rsidR="002B7C84">
        <w:t xml:space="preserve"> Yes.</w:t>
      </w:r>
    </w:p>
    <w:p w14:paraId="6ECA2CD5" w14:textId="1DFC69C1" w:rsidR="001B7D90" w:rsidRDefault="00533AD8" w:rsidP="001B7D90">
      <w:pPr>
        <w:pStyle w:val="ListParagraph"/>
        <w:numPr>
          <w:ilvl w:val="4"/>
          <w:numId w:val="12"/>
        </w:numPr>
      </w:pPr>
      <w:r>
        <w:t xml:space="preserve">Off, </w:t>
      </w:r>
      <w:r w:rsidR="001B7D90">
        <w:t>On, Done, Error</w:t>
      </w:r>
    </w:p>
    <w:p w14:paraId="396279C0" w14:textId="7EEA4CB4" w:rsidR="00EE476B" w:rsidRDefault="00EE476B" w:rsidP="00584E16">
      <w:pPr>
        <w:pStyle w:val="ListParagraph"/>
        <w:numPr>
          <w:ilvl w:val="2"/>
          <w:numId w:val="12"/>
        </w:numPr>
      </w:pPr>
      <w:r>
        <w:lastRenderedPageBreak/>
        <w:t xml:space="preserve">Remove: </w:t>
      </w:r>
      <w:r w:rsidR="001B7D90">
        <w:t xml:space="preserve">serial, El, </w:t>
      </w:r>
    </w:p>
    <w:p w14:paraId="45869B33" w14:textId="53E6C510" w:rsidR="002E6537" w:rsidRDefault="002E6537" w:rsidP="00584E16">
      <w:pPr>
        <w:pStyle w:val="ListParagraph"/>
        <w:numPr>
          <w:ilvl w:val="2"/>
          <w:numId w:val="12"/>
        </w:numPr>
      </w:pPr>
      <w:r>
        <w:t>What’s missing that Batch-Sort has?</w:t>
      </w:r>
    </w:p>
    <w:p w14:paraId="40D25824" w14:textId="607FAEB3" w:rsidR="00584E16" w:rsidRDefault="00584E16" w:rsidP="00A64DE9">
      <w:pPr>
        <w:pStyle w:val="ListParagraph"/>
        <w:numPr>
          <w:ilvl w:val="1"/>
          <w:numId w:val="12"/>
        </w:numPr>
      </w:pPr>
      <w:r>
        <w:t xml:space="preserve">Options (some checked already, such as RGB Export, Apply filters if set) as in </w:t>
      </w:r>
      <w:r w:rsidRPr="00584E16">
        <w:rPr>
          <w:i/>
          <w:iCs/>
        </w:rPr>
        <w:t>Batch Sort</w:t>
      </w:r>
      <w:r>
        <w:t>.</w:t>
      </w:r>
    </w:p>
    <w:p w14:paraId="4ED460A2" w14:textId="7847FD64" w:rsidR="00584E16" w:rsidRDefault="00584E16" w:rsidP="00584E16">
      <w:pPr>
        <w:pStyle w:val="ListParagraph"/>
        <w:numPr>
          <w:ilvl w:val="2"/>
          <w:numId w:val="12"/>
        </w:numPr>
      </w:pPr>
      <w:r>
        <w:t>Group by</w:t>
      </w:r>
    </w:p>
    <w:p w14:paraId="74A6684A" w14:textId="3627876B" w:rsidR="00584E16" w:rsidRDefault="00584E16" w:rsidP="00584E16">
      <w:pPr>
        <w:pStyle w:val="ListParagraph"/>
        <w:numPr>
          <w:ilvl w:val="3"/>
          <w:numId w:val="12"/>
        </w:numPr>
      </w:pPr>
      <w:r>
        <w:t>Output files (skip if, overwrite)</w:t>
      </w:r>
    </w:p>
    <w:p w14:paraId="27205C3F" w14:textId="21C43A78" w:rsidR="00584E16" w:rsidRDefault="00584E16" w:rsidP="00584E16">
      <w:pPr>
        <w:pStyle w:val="ListParagraph"/>
        <w:numPr>
          <w:ilvl w:val="3"/>
          <w:numId w:val="12"/>
        </w:numPr>
      </w:pPr>
      <w:r>
        <w:t>Apply corrections (Apply filters, Apply Correct X, Mirror X)</w:t>
      </w:r>
    </w:p>
    <w:p w14:paraId="371E618D" w14:textId="3FBF256E" w:rsidR="005F482A" w:rsidRDefault="005F482A" w:rsidP="005F482A">
      <w:pPr>
        <w:pStyle w:val="ListParagraph"/>
        <w:numPr>
          <w:ilvl w:val="4"/>
          <w:numId w:val="12"/>
        </w:numPr>
      </w:pPr>
      <w:r>
        <w:t>These mirror from tab 2.</w:t>
      </w:r>
    </w:p>
    <w:p w14:paraId="09C533A3" w14:textId="7EE32656" w:rsidR="005F482A" w:rsidRDefault="005F482A" w:rsidP="005F482A">
      <w:pPr>
        <w:pStyle w:val="ListParagraph"/>
        <w:numPr>
          <w:ilvl w:val="4"/>
          <w:numId w:val="12"/>
        </w:numPr>
      </w:pPr>
      <w:r>
        <w:t>If switch “Apply filter” on, then bounce back to tab 2</w:t>
      </w:r>
      <w:r w:rsidR="002B7C84">
        <w:t xml:space="preserve"> if tab 2 was not setup</w:t>
      </w:r>
      <w:r>
        <w:t>.</w:t>
      </w:r>
    </w:p>
    <w:p w14:paraId="2CD2017C" w14:textId="43F7A7FC" w:rsidR="005F482A" w:rsidRDefault="005F482A" w:rsidP="005F482A">
      <w:pPr>
        <w:pStyle w:val="ListParagraph"/>
        <w:numPr>
          <w:ilvl w:val="5"/>
          <w:numId w:val="12"/>
        </w:numPr>
      </w:pPr>
      <w:r>
        <w:t>Perhaps after a pop-up message.</w:t>
      </w:r>
    </w:p>
    <w:p w14:paraId="5D99852F" w14:textId="774F88FC" w:rsidR="00584E16" w:rsidRDefault="00584E16" w:rsidP="00584E16">
      <w:pPr>
        <w:pStyle w:val="ListParagraph"/>
        <w:numPr>
          <w:ilvl w:val="3"/>
          <w:numId w:val="12"/>
        </w:numPr>
      </w:pPr>
      <w:r>
        <w:t xml:space="preserve">Save and export options </w:t>
      </w:r>
      <w:r w:rsidR="00793FAE">
        <w:t>(8)</w:t>
      </w:r>
    </w:p>
    <w:p w14:paraId="60A8AA77" w14:textId="77777777" w:rsidR="00793FAE" w:rsidRDefault="00584E16" w:rsidP="00A64DE9">
      <w:pPr>
        <w:pStyle w:val="ListParagraph"/>
        <w:numPr>
          <w:ilvl w:val="1"/>
          <w:numId w:val="12"/>
        </w:numPr>
      </w:pPr>
      <w:r>
        <w:t xml:space="preserve">Start, First, … buttons. </w:t>
      </w:r>
    </w:p>
    <w:p w14:paraId="52114444" w14:textId="41472023" w:rsidR="00584E16" w:rsidRDefault="00584E16" w:rsidP="00A64DE9">
      <w:pPr>
        <w:pStyle w:val="ListParagraph"/>
        <w:numPr>
          <w:ilvl w:val="1"/>
          <w:numId w:val="12"/>
        </w:numPr>
      </w:pPr>
      <w:r>
        <w:t>Progress displayed as it goes in table.</w:t>
      </w:r>
    </w:p>
    <w:p w14:paraId="46CA86EC" w14:textId="28F70192" w:rsidR="00793FAE" w:rsidRDefault="00793FAE" w:rsidP="00793FAE">
      <w:pPr>
        <w:pStyle w:val="ListParagraph"/>
        <w:numPr>
          <w:ilvl w:val="2"/>
          <w:numId w:val="12"/>
        </w:numPr>
      </w:pPr>
      <w:r>
        <w:t>Highlight active row green.</w:t>
      </w:r>
    </w:p>
    <w:p w14:paraId="3CB52E62" w14:textId="43D81C0F" w:rsidR="00793FAE" w:rsidRDefault="00793FAE" w:rsidP="00793FAE">
      <w:pPr>
        <w:pStyle w:val="ListParagraph"/>
        <w:numPr>
          <w:ilvl w:val="3"/>
          <w:numId w:val="12"/>
        </w:numPr>
      </w:pPr>
      <w:r>
        <w:t>Any error causes row to stay orange.</w:t>
      </w:r>
    </w:p>
    <w:p w14:paraId="7A56004C" w14:textId="624E9D90" w:rsidR="002B7C84" w:rsidRPr="00317609" w:rsidRDefault="002B7C84" w:rsidP="00793FAE">
      <w:pPr>
        <w:pStyle w:val="ListParagraph"/>
        <w:numPr>
          <w:ilvl w:val="3"/>
          <w:numId w:val="12"/>
        </w:numPr>
      </w:pPr>
      <w:r>
        <w:t>Change column 1 to “Done” or “Error”.</w:t>
      </w:r>
    </w:p>
    <w:p w14:paraId="09038945" w14:textId="4B9CE30F" w:rsidR="00317609" w:rsidRDefault="00F14300" w:rsidP="00F14300">
      <w:pPr>
        <w:pStyle w:val="Heading3"/>
      </w:pPr>
      <w:r>
        <w:t>Still to do</w:t>
      </w:r>
    </w:p>
    <w:p w14:paraId="07F4CF44" w14:textId="026B546E" w:rsidR="00681EFD" w:rsidRDefault="00681EFD" w:rsidP="00681EFD">
      <w:pPr>
        <w:pStyle w:val="ListParagraph"/>
        <w:numPr>
          <w:ilvl w:val="0"/>
          <w:numId w:val="13"/>
        </w:numPr>
      </w:pPr>
      <w:r>
        <w:t>Test using PIXE, older, APS examples.</w:t>
      </w:r>
    </w:p>
    <w:p w14:paraId="5831D058" w14:textId="232AB383" w:rsidR="000A3EB4" w:rsidRDefault="003F0DFD" w:rsidP="00681EFD">
      <w:pPr>
        <w:pStyle w:val="ListParagraph"/>
        <w:numPr>
          <w:ilvl w:val="0"/>
          <w:numId w:val="13"/>
        </w:numPr>
      </w:pPr>
      <w:r>
        <w:t>Do we need these copied from (*pstate).pdai  ?</w:t>
      </w:r>
    </w:p>
    <w:p w14:paraId="209F5525" w14:textId="6FF529CD" w:rsidR="003F0DFD" w:rsidRDefault="003F0DFD" w:rsidP="003F0DFD">
      <w:pPr>
        <w:pStyle w:val="ListParagraph"/>
        <w:numPr>
          <w:ilvl w:val="1"/>
          <w:numId w:val="13"/>
        </w:numPr>
      </w:pPr>
      <w:r>
        <w:t>Device options</w:t>
      </w:r>
      <w:r w:rsidR="004535CB">
        <w:t xml:space="preserve"> – needed.</w:t>
      </w:r>
    </w:p>
    <w:p w14:paraId="0DFA72C3" w14:textId="6C9D2473" w:rsidR="00163774" w:rsidRDefault="00163774" w:rsidP="00163774">
      <w:pPr>
        <w:pStyle w:val="ListParagraph"/>
        <w:numPr>
          <w:ilvl w:val="2"/>
          <w:numId w:val="13"/>
        </w:numPr>
      </w:pPr>
      <w:r>
        <w:t>Use get_options function, set_options pro, methods</w:t>
      </w:r>
    </w:p>
    <w:p w14:paraId="15786974" w14:textId="033F2598" w:rsidR="00163774" w:rsidRDefault="00817D4B" w:rsidP="00163774">
      <w:pPr>
        <w:pStyle w:val="ListParagraph"/>
        <w:numPr>
          <w:ilvl w:val="2"/>
          <w:numId w:val="13"/>
        </w:numPr>
      </w:pPr>
      <w:r>
        <w:t>Perhaps show the (*pstate).pDevObj settings on a new tab?</w:t>
      </w:r>
    </w:p>
    <w:p w14:paraId="01175CD3" w14:textId="47247F2F" w:rsidR="00817D4B" w:rsidRDefault="00817D4B" w:rsidP="00817D4B">
      <w:pPr>
        <w:pStyle w:val="ListParagraph"/>
        <w:numPr>
          <w:ilvl w:val="3"/>
          <w:numId w:val="13"/>
        </w:numPr>
      </w:pPr>
      <w:r>
        <w:t>Can it change if device droplist changes?</w:t>
      </w:r>
    </w:p>
    <w:p w14:paraId="7626CC6F" w14:textId="192F59E3" w:rsidR="0077140A" w:rsidRDefault="00487119" w:rsidP="0077140A">
      <w:pPr>
        <w:pStyle w:val="ListParagraph"/>
        <w:numPr>
          <w:ilvl w:val="0"/>
          <w:numId w:val="13"/>
        </w:numPr>
      </w:pPr>
      <w:r>
        <w:t>Results table does not resize</w:t>
      </w:r>
      <w:r w:rsidR="00EE0D00">
        <w:t xml:space="preserve"> on Linux only</w:t>
      </w:r>
    </w:p>
    <w:p w14:paraId="4F024BDC" w14:textId="1EF74943" w:rsidR="00E11363" w:rsidRDefault="00E11363" w:rsidP="00E11363">
      <w:pPr>
        <w:pStyle w:val="ListParagraph"/>
        <w:numPr>
          <w:ilvl w:val="1"/>
          <w:numId w:val="13"/>
        </w:numPr>
      </w:pPr>
      <w:r>
        <w:t>Actually all tables on Linux</w:t>
      </w:r>
    </w:p>
    <w:p w14:paraId="6B49A327" w14:textId="7B58289B" w:rsidR="00487119" w:rsidRDefault="00DF13E8" w:rsidP="0077140A">
      <w:pPr>
        <w:pStyle w:val="ListParagraph"/>
        <w:numPr>
          <w:ilvl w:val="0"/>
          <w:numId w:val="13"/>
        </w:numPr>
      </w:pPr>
      <w:r>
        <w:t>No processing and RGB window open warnings are annoying.</w:t>
      </w:r>
    </w:p>
    <w:p w14:paraId="33D0014A" w14:textId="77777777" w:rsidR="00DF13E8" w:rsidRDefault="00DF13E8" w:rsidP="0077140A">
      <w:pPr>
        <w:pStyle w:val="ListParagraph"/>
        <w:numPr>
          <w:ilvl w:val="0"/>
          <w:numId w:val="13"/>
        </w:numPr>
      </w:pPr>
    </w:p>
    <w:sectPr w:rsidR="00DF13E8" w:rsidSect="00334B98">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DF04E" w14:textId="77777777" w:rsidR="00A1259A" w:rsidRDefault="00A1259A" w:rsidP="00742286">
      <w:r>
        <w:separator/>
      </w:r>
    </w:p>
  </w:endnote>
  <w:endnote w:type="continuationSeparator" w:id="0">
    <w:p w14:paraId="02CEE5D9" w14:textId="77777777" w:rsidR="00A1259A" w:rsidRDefault="00A1259A" w:rsidP="00742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26DC9" w14:textId="25B6AAA7" w:rsidR="00742286" w:rsidRDefault="000C2721">
    <w:pPr>
      <w:pStyle w:val="Footer"/>
    </w:pPr>
    <w:r>
      <w:rPr>
        <w:noProof/>
      </w:rPr>
      <mc:AlternateContent>
        <mc:Choice Requires="wps">
          <w:drawing>
            <wp:anchor distT="0" distB="0" distL="0" distR="0" simplePos="0" relativeHeight="251674624" behindDoc="0" locked="0" layoutInCell="1" allowOverlap="1" wp14:anchorId="6BBD95EB" wp14:editId="45CBDF80">
              <wp:simplePos x="635" y="635"/>
              <wp:positionH relativeFrom="page">
                <wp:align>center</wp:align>
              </wp:positionH>
              <wp:positionV relativeFrom="page">
                <wp:align>bottom</wp:align>
              </wp:positionV>
              <wp:extent cx="833755" cy="376555"/>
              <wp:effectExtent l="0" t="0" r="4445" b="0"/>
              <wp:wrapNone/>
              <wp:docPr id="243396721" name="Text Box 11" descr="UN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3755" cy="376555"/>
                      </a:xfrm>
                      <a:prstGeom prst="rect">
                        <a:avLst/>
                      </a:prstGeom>
                      <a:noFill/>
                      <a:ln>
                        <a:noFill/>
                      </a:ln>
                    </wps:spPr>
                    <wps:txbx>
                      <w:txbxContent>
                        <w:p w14:paraId="597BA176" w14:textId="76EE15D0" w:rsidR="000C2721" w:rsidRPr="000C2721" w:rsidRDefault="000C2721" w:rsidP="000C2721">
                          <w:pPr>
                            <w:rPr>
                              <w:rFonts w:ascii="Aptos" w:eastAsia="Aptos" w:hAnsi="Aptos" w:cs="Aptos"/>
                              <w:noProof/>
                              <w:color w:val="FF0000"/>
                              <w:sz w:val="24"/>
                              <w:szCs w:val="24"/>
                            </w:rPr>
                          </w:pPr>
                          <w:r w:rsidRPr="000C2721">
                            <w:rPr>
                              <w:rFonts w:ascii="Aptos" w:eastAsia="Aptos" w:hAnsi="Aptos" w:cs="Aptos"/>
                              <w:noProof/>
                              <w:color w:val="FF0000"/>
                              <w:sz w:val="24"/>
                              <w:szCs w:val="24"/>
                            </w:rPr>
                            <w:t>UNOFFICIAL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BBD95EB" id="_x0000_t202" coordsize="21600,21600" o:spt="202" path="m,l,21600r21600,l21600,xe">
              <v:stroke joinstyle="miter"/>
              <v:path gradientshapeok="t" o:connecttype="rect"/>
            </v:shapetype>
            <v:shape id="Text Box 11" o:spid="_x0000_s1028" type="#_x0000_t202" alt="UNOFFICIAL" style="position:absolute;margin-left:0;margin-top:0;width:65.65pt;height:29.65pt;z-index:2516746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" filled="f" stroked="f">
              <v:fill o:detectmouseclick="t"/>
              <v:textbox style="mso-fit-shape-to-text:t" inset="0,0,0,15pt">
                <w:txbxContent>
                  <w:p w14:paraId="597BA176" w14:textId="76EE15D0" w:rsidR="000C2721" w:rsidRPr="000C2721" w:rsidRDefault="000C2721" w:rsidP="000C2721">
                    <w:pPr>
                      <w:rPr>
                        <w:rFonts w:ascii="Aptos" w:eastAsia="Aptos" w:hAnsi="Aptos" w:cs="Aptos"/>
                        <w:noProof/>
                        <w:color w:val="FF0000"/>
                        <w:sz w:val="24"/>
                        <w:szCs w:val="24"/>
                      </w:rPr>
                    </w:pPr>
                    <w:r w:rsidRPr="000C2721">
                      <w:rPr>
                        <w:rFonts w:ascii="Aptos" w:eastAsia="Aptos" w:hAnsi="Aptos" w:cs="Aptos"/>
                        <w:noProof/>
                        <w:color w:val="FF0000"/>
                        <w:sz w:val="24"/>
                        <w:szCs w:val="24"/>
                      </w:rPr>
                      <w:t>UNOFFICIAL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6F964" w14:textId="6696B1D0" w:rsidR="00742286" w:rsidRDefault="000C2721">
    <w:pPr>
      <w:pStyle w:val="Footer"/>
    </w:pPr>
    <w:r>
      <w:rPr>
        <w:noProof/>
      </w:rPr>
      <mc:AlternateContent>
        <mc:Choice Requires="wps">
          <w:drawing>
            <wp:anchor distT="0" distB="0" distL="0" distR="0" simplePos="0" relativeHeight="251675648" behindDoc="0" locked="0" layoutInCell="1" allowOverlap="1" wp14:anchorId="3E306715" wp14:editId="2C492C42">
              <wp:simplePos x="690113" y="10064438"/>
              <wp:positionH relativeFrom="page">
                <wp:align>center</wp:align>
              </wp:positionH>
              <wp:positionV relativeFrom="page">
                <wp:align>bottom</wp:align>
              </wp:positionV>
              <wp:extent cx="833755" cy="376555"/>
              <wp:effectExtent l="0" t="0" r="4445" b="0"/>
              <wp:wrapNone/>
              <wp:docPr id="1409698031" name="Text Box 12" descr="UN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3755" cy="376555"/>
                      </a:xfrm>
                      <a:prstGeom prst="rect">
                        <a:avLst/>
                      </a:prstGeom>
                      <a:noFill/>
                      <a:ln>
                        <a:noFill/>
                      </a:ln>
                    </wps:spPr>
                    <wps:txbx>
                      <w:txbxContent>
                        <w:p w14:paraId="385E7492" w14:textId="1AAAC794" w:rsidR="000C2721" w:rsidRPr="000C2721" w:rsidRDefault="000C2721" w:rsidP="000C2721">
                          <w:pPr>
                            <w:rPr>
                              <w:rFonts w:ascii="Aptos" w:eastAsia="Aptos" w:hAnsi="Aptos" w:cs="Aptos"/>
                              <w:noProof/>
                              <w:color w:val="FF0000"/>
                              <w:sz w:val="24"/>
                              <w:szCs w:val="24"/>
                            </w:rPr>
                          </w:pPr>
                          <w:r w:rsidRPr="000C2721">
                            <w:rPr>
                              <w:rFonts w:ascii="Aptos" w:eastAsia="Aptos" w:hAnsi="Aptos" w:cs="Aptos"/>
                              <w:noProof/>
                              <w:color w:val="FF0000"/>
                              <w:sz w:val="24"/>
                              <w:szCs w:val="24"/>
                            </w:rPr>
                            <w:t>UNOFFICIAL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E306715" id="_x0000_t202" coordsize="21600,21600" o:spt="202" path="m,l,21600r21600,l21600,xe">
              <v:stroke joinstyle="miter"/>
              <v:path gradientshapeok="t" o:connecttype="rect"/>
            </v:shapetype>
            <v:shape id="Text Box 12" o:spid="_x0000_s1029" type="#_x0000_t202" alt="UNOFFICIAL" style="position:absolute;margin-left:0;margin-top:0;width:65.65pt;height:29.65pt;z-index:2516756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" filled="f" stroked="f">
              <v:fill o:detectmouseclick="t"/>
              <v:textbox style="mso-fit-shape-to-text:t" inset="0,0,0,15pt">
                <w:txbxContent>
                  <w:p w14:paraId="385E7492" w14:textId="1AAAC794" w:rsidR="000C2721" w:rsidRPr="000C2721" w:rsidRDefault="000C2721" w:rsidP="000C2721">
                    <w:pPr>
                      <w:rPr>
                        <w:rFonts w:ascii="Aptos" w:eastAsia="Aptos" w:hAnsi="Aptos" w:cs="Aptos"/>
                        <w:noProof/>
                        <w:color w:val="FF0000"/>
                        <w:sz w:val="24"/>
                        <w:szCs w:val="24"/>
                      </w:rPr>
                    </w:pPr>
                    <w:r w:rsidRPr="000C2721">
                      <w:rPr>
                        <w:rFonts w:ascii="Aptos" w:eastAsia="Aptos" w:hAnsi="Aptos" w:cs="Aptos"/>
                        <w:noProof/>
                        <w:color w:val="FF0000"/>
                        <w:sz w:val="24"/>
                        <w:szCs w:val="24"/>
                      </w:rPr>
                      <w:t>UNOFFICIAL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D308F" w14:textId="19A579F7" w:rsidR="00742286" w:rsidRDefault="000C2721">
    <w:pPr>
      <w:pStyle w:val="Footer"/>
    </w:pPr>
    <w:r>
      <w:rPr>
        <w:noProof/>
      </w:rPr>
      <mc:AlternateContent>
        <mc:Choice Requires="wps">
          <w:drawing>
            <wp:anchor distT="0" distB="0" distL="0" distR="0" simplePos="0" relativeHeight="251673600" behindDoc="0" locked="0" layoutInCell="1" allowOverlap="1" wp14:anchorId="7C44BD70" wp14:editId="2F7B580E">
              <wp:simplePos x="635" y="635"/>
              <wp:positionH relativeFrom="page">
                <wp:align>center</wp:align>
              </wp:positionH>
              <wp:positionV relativeFrom="page">
                <wp:align>bottom</wp:align>
              </wp:positionV>
              <wp:extent cx="833755" cy="376555"/>
              <wp:effectExtent l="0" t="0" r="4445" b="0"/>
              <wp:wrapNone/>
              <wp:docPr id="1095689536" name="Text Box 10" descr="UN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3755" cy="376555"/>
                      </a:xfrm>
                      <a:prstGeom prst="rect">
                        <a:avLst/>
                      </a:prstGeom>
                      <a:noFill/>
                      <a:ln>
                        <a:noFill/>
                      </a:ln>
                    </wps:spPr>
                    <wps:txbx>
                      <w:txbxContent>
                        <w:p w14:paraId="32B10657" w14:textId="4C4D0F59" w:rsidR="000C2721" w:rsidRPr="000C2721" w:rsidRDefault="000C2721" w:rsidP="000C2721">
                          <w:pPr>
                            <w:rPr>
                              <w:rFonts w:ascii="Aptos" w:eastAsia="Aptos" w:hAnsi="Aptos" w:cs="Aptos"/>
                              <w:noProof/>
                              <w:color w:val="FF0000"/>
                              <w:sz w:val="24"/>
                              <w:szCs w:val="24"/>
                            </w:rPr>
                          </w:pPr>
                          <w:r w:rsidRPr="000C2721">
                            <w:rPr>
                              <w:rFonts w:ascii="Aptos" w:eastAsia="Aptos" w:hAnsi="Aptos" w:cs="Aptos"/>
                              <w:noProof/>
                              <w:color w:val="FF0000"/>
                              <w:sz w:val="24"/>
                              <w:szCs w:val="24"/>
                            </w:rPr>
                            <w:t>UNOFFICIAL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C44BD70" id="_x0000_t202" coordsize="21600,21600" o:spt="202" path="m,l,21600r21600,l21600,xe">
              <v:stroke joinstyle="miter"/>
              <v:path gradientshapeok="t" o:connecttype="rect"/>
            </v:shapetype>
            <v:shape id="Text Box 10" o:spid="_x0000_s1031" type="#_x0000_t202" alt="UNOFFICIAL" style="position:absolute;margin-left:0;margin-top:0;width:65.65pt;height:29.65pt;z-index:2516736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" filled="f" stroked="f">
              <v:fill o:detectmouseclick="t"/>
              <v:textbox style="mso-fit-shape-to-text:t" inset="0,0,0,15pt">
                <w:txbxContent>
                  <w:p w14:paraId="32B10657" w14:textId="4C4D0F59" w:rsidR="000C2721" w:rsidRPr="000C2721" w:rsidRDefault="000C2721" w:rsidP="000C2721">
                    <w:pPr>
                      <w:rPr>
                        <w:rFonts w:ascii="Aptos" w:eastAsia="Aptos" w:hAnsi="Aptos" w:cs="Aptos"/>
                        <w:noProof/>
                        <w:color w:val="FF0000"/>
                        <w:sz w:val="24"/>
                        <w:szCs w:val="24"/>
                      </w:rPr>
                    </w:pPr>
                    <w:r w:rsidRPr="000C2721">
                      <w:rPr>
                        <w:rFonts w:ascii="Aptos" w:eastAsia="Aptos" w:hAnsi="Aptos" w:cs="Aptos"/>
                        <w:noProof/>
                        <w:color w:val="FF0000"/>
                        <w:sz w:val="24"/>
                        <w:szCs w:val="24"/>
                      </w:rPr>
                      <w:t>UNOFFICIAL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C6114" w14:textId="77777777" w:rsidR="00A1259A" w:rsidRDefault="00A1259A" w:rsidP="00742286">
      <w:r>
        <w:separator/>
      </w:r>
    </w:p>
  </w:footnote>
  <w:footnote w:type="continuationSeparator" w:id="0">
    <w:p w14:paraId="70D3FCA4" w14:textId="77777777" w:rsidR="00A1259A" w:rsidRDefault="00A1259A" w:rsidP="007422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5ECF" w14:textId="0FE18E78" w:rsidR="00742286" w:rsidRDefault="000C2721">
    <w:pPr>
      <w:pStyle w:val="Header"/>
    </w:pPr>
    <w:r>
      <w:rPr>
        <w:noProof/>
      </w:rPr>
      <mc:AlternateContent>
        <mc:Choice Requires="wps">
          <w:drawing>
            <wp:anchor distT="0" distB="0" distL="0" distR="0" simplePos="0" relativeHeight="251671552" behindDoc="0" locked="0" layoutInCell="1" allowOverlap="1" wp14:anchorId="5B235614" wp14:editId="35D25E96">
              <wp:simplePos x="635" y="635"/>
              <wp:positionH relativeFrom="page">
                <wp:align>center</wp:align>
              </wp:positionH>
              <wp:positionV relativeFrom="page">
                <wp:align>top</wp:align>
              </wp:positionV>
              <wp:extent cx="833755" cy="376555"/>
              <wp:effectExtent l="0" t="0" r="4445" b="4445"/>
              <wp:wrapNone/>
              <wp:docPr id="411742645" name="Text Box 8" descr="UN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33755" cy="376555"/>
                      </a:xfrm>
                      <a:prstGeom prst="rect">
                        <a:avLst/>
                      </a:prstGeom>
                      <a:noFill/>
                      <a:ln>
                        <a:noFill/>
                      </a:ln>
                    </wps:spPr>
                    <wps:txbx>
                      <w:txbxContent>
                        <w:p w14:paraId="1961F731" w14:textId="5E54C2FA" w:rsidR="000C2721" w:rsidRPr="000C2721" w:rsidRDefault="000C2721" w:rsidP="000C2721">
                          <w:pPr>
                            <w:rPr>
                              <w:rFonts w:ascii="Aptos" w:eastAsia="Aptos" w:hAnsi="Aptos" w:cs="Aptos"/>
                              <w:noProof/>
                              <w:color w:val="FF0000"/>
                              <w:sz w:val="24"/>
                              <w:szCs w:val="24"/>
                            </w:rPr>
                          </w:pPr>
                          <w:r w:rsidRPr="000C2721">
                            <w:rPr>
                              <w:rFonts w:ascii="Aptos" w:eastAsia="Aptos" w:hAnsi="Aptos" w:cs="Aptos"/>
                              <w:noProof/>
                              <w:color w:val="FF0000"/>
                              <w:sz w:val="24"/>
                              <w:szCs w:val="24"/>
                            </w:rPr>
                            <w:t>UNOFFICIAL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B235614" id="_x0000_t202" coordsize="21600,21600" o:spt="202" path="m,l,21600r21600,l21600,xe">
              <v:stroke joinstyle="miter"/>
              <v:path gradientshapeok="t" o:connecttype="rect"/>
            </v:shapetype>
            <v:shape id="Text Box 8" o:spid="_x0000_s1026" type="#_x0000_t202" alt="UNOFFICIAL" style="position:absolute;margin-left:0;margin-top:0;width:65.65pt;height:29.65pt;z-index:2516715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" filled="f" stroked="f">
              <v:fill o:detectmouseclick="t"/>
              <v:textbox style="mso-fit-shape-to-text:t" inset="0,15pt,0,0">
                <w:txbxContent>
                  <w:p w14:paraId="1961F731" w14:textId="5E54C2FA" w:rsidR="000C2721" w:rsidRPr="000C2721" w:rsidRDefault="000C2721" w:rsidP="000C2721">
                    <w:pPr>
                      <w:rPr>
                        <w:rFonts w:ascii="Aptos" w:eastAsia="Aptos" w:hAnsi="Aptos" w:cs="Aptos"/>
                        <w:noProof/>
                        <w:color w:val="FF0000"/>
                        <w:sz w:val="24"/>
                        <w:szCs w:val="24"/>
                      </w:rPr>
                    </w:pPr>
                    <w:r w:rsidRPr="000C2721">
                      <w:rPr>
                        <w:rFonts w:ascii="Aptos" w:eastAsia="Aptos" w:hAnsi="Aptos" w:cs="Aptos"/>
                        <w:noProof/>
                        <w:color w:val="FF0000"/>
                        <w:sz w:val="24"/>
                        <w:szCs w:val="24"/>
                      </w:rPr>
                      <w:t>UNOFFICIAL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C948C" w14:textId="68C522E0" w:rsidR="00742286" w:rsidRDefault="000C2721">
    <w:pPr>
      <w:pStyle w:val="Header"/>
    </w:pPr>
    <w:r>
      <w:rPr>
        <w:noProof/>
      </w:rPr>
      <mc:AlternateContent>
        <mc:Choice Requires="wps">
          <w:drawing>
            <wp:anchor distT="0" distB="0" distL="0" distR="0" simplePos="0" relativeHeight="251672576" behindDoc="0" locked="0" layoutInCell="1" allowOverlap="1" wp14:anchorId="6DD7E894" wp14:editId="42956283">
              <wp:simplePos x="690113" y="445986"/>
              <wp:positionH relativeFrom="page">
                <wp:align>center</wp:align>
              </wp:positionH>
              <wp:positionV relativeFrom="page">
                <wp:align>top</wp:align>
              </wp:positionV>
              <wp:extent cx="833755" cy="376555"/>
              <wp:effectExtent l="0" t="0" r="4445" b="4445"/>
              <wp:wrapNone/>
              <wp:docPr id="284388893" name="Text Box 9" descr="UN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33755" cy="376555"/>
                      </a:xfrm>
                      <a:prstGeom prst="rect">
                        <a:avLst/>
                      </a:prstGeom>
                      <a:noFill/>
                      <a:ln>
                        <a:noFill/>
                      </a:ln>
                    </wps:spPr>
                    <wps:txbx>
                      <w:txbxContent>
                        <w:p w14:paraId="69B43C99" w14:textId="4285AD1F" w:rsidR="000C2721" w:rsidRPr="000C2721" w:rsidRDefault="000C2721" w:rsidP="000C2721">
                          <w:pPr>
                            <w:rPr>
                              <w:rFonts w:ascii="Aptos" w:eastAsia="Aptos" w:hAnsi="Aptos" w:cs="Aptos"/>
                              <w:noProof/>
                              <w:color w:val="FF0000"/>
                              <w:sz w:val="24"/>
                              <w:szCs w:val="24"/>
                            </w:rPr>
                          </w:pPr>
                          <w:r w:rsidRPr="000C2721">
                            <w:rPr>
                              <w:rFonts w:ascii="Aptos" w:eastAsia="Aptos" w:hAnsi="Aptos" w:cs="Aptos"/>
                              <w:noProof/>
                              <w:color w:val="FF0000"/>
                              <w:sz w:val="24"/>
                              <w:szCs w:val="24"/>
                            </w:rPr>
                            <w:t>UNOFFICIAL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DD7E894" id="_x0000_t202" coordsize="21600,21600" o:spt="202" path="m,l,21600r21600,l21600,xe">
              <v:stroke joinstyle="miter"/>
              <v:path gradientshapeok="t" o:connecttype="rect"/>
            </v:shapetype>
            <v:shape id="Text Box 9" o:spid="_x0000_s1027" type="#_x0000_t202" alt="UNOFFICIAL" style="position:absolute;margin-left:0;margin-top:0;width:65.65pt;height:29.65pt;z-index:2516725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" filled="f" stroked="f">
              <v:fill o:detectmouseclick="t"/>
              <v:textbox style="mso-fit-shape-to-text:t" inset="0,15pt,0,0">
                <w:txbxContent>
                  <w:p w14:paraId="69B43C99" w14:textId="4285AD1F" w:rsidR="000C2721" w:rsidRPr="000C2721" w:rsidRDefault="000C2721" w:rsidP="000C2721">
                    <w:pPr>
                      <w:rPr>
                        <w:rFonts w:ascii="Aptos" w:eastAsia="Aptos" w:hAnsi="Aptos" w:cs="Aptos"/>
                        <w:noProof/>
                        <w:color w:val="FF0000"/>
                        <w:sz w:val="24"/>
                        <w:szCs w:val="24"/>
                      </w:rPr>
                    </w:pPr>
                    <w:r w:rsidRPr="000C2721">
                      <w:rPr>
                        <w:rFonts w:ascii="Aptos" w:eastAsia="Aptos" w:hAnsi="Aptos" w:cs="Aptos"/>
                        <w:noProof/>
                        <w:color w:val="FF0000"/>
                        <w:sz w:val="24"/>
                        <w:szCs w:val="24"/>
                      </w:rPr>
                      <w:t>UNOFFICIAL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66E94" w14:textId="2DAA4D80" w:rsidR="00742286" w:rsidRDefault="000C2721">
    <w:pPr>
      <w:pStyle w:val="Header"/>
    </w:pPr>
    <w:r>
      <w:rPr>
        <w:noProof/>
      </w:rPr>
      <mc:AlternateContent>
        <mc:Choice Requires="wps">
          <w:drawing>
            <wp:anchor distT="0" distB="0" distL="0" distR="0" simplePos="0" relativeHeight="251670528" behindDoc="0" locked="0" layoutInCell="1" allowOverlap="1" wp14:anchorId="796C0216" wp14:editId="5C800ACD">
              <wp:simplePos x="635" y="635"/>
              <wp:positionH relativeFrom="page">
                <wp:align>center</wp:align>
              </wp:positionH>
              <wp:positionV relativeFrom="page">
                <wp:align>top</wp:align>
              </wp:positionV>
              <wp:extent cx="833755" cy="376555"/>
              <wp:effectExtent l="0" t="0" r="4445" b="4445"/>
              <wp:wrapNone/>
              <wp:docPr id="432902781" name="Text Box 7" descr="UN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33755" cy="376555"/>
                      </a:xfrm>
                      <a:prstGeom prst="rect">
                        <a:avLst/>
                      </a:prstGeom>
                      <a:noFill/>
                      <a:ln>
                        <a:noFill/>
                      </a:ln>
                    </wps:spPr>
                    <wps:txbx>
                      <w:txbxContent>
                        <w:p w14:paraId="6A47F816" w14:textId="66055C53" w:rsidR="000C2721" w:rsidRPr="000C2721" w:rsidRDefault="000C2721" w:rsidP="000C2721">
                          <w:pPr>
                            <w:rPr>
                              <w:rFonts w:ascii="Aptos" w:eastAsia="Aptos" w:hAnsi="Aptos" w:cs="Aptos"/>
                              <w:noProof/>
                              <w:color w:val="FF0000"/>
                              <w:sz w:val="24"/>
                              <w:szCs w:val="24"/>
                            </w:rPr>
                          </w:pPr>
                          <w:r w:rsidRPr="000C2721">
                            <w:rPr>
                              <w:rFonts w:ascii="Aptos" w:eastAsia="Aptos" w:hAnsi="Aptos" w:cs="Aptos"/>
                              <w:noProof/>
                              <w:color w:val="FF0000"/>
                              <w:sz w:val="24"/>
                              <w:szCs w:val="24"/>
                            </w:rPr>
                            <w:t>UNOFFICIAL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96C0216" id="_x0000_t202" coordsize="21600,21600" o:spt="202" path="m,l,21600r21600,l21600,xe">
              <v:stroke joinstyle="miter"/>
              <v:path gradientshapeok="t" o:connecttype="rect"/>
            </v:shapetype>
            <v:shape id="Text Box 7" o:spid="_x0000_s1030" type="#_x0000_t202" alt="UNOFFICIAL" style="position:absolute;margin-left:0;margin-top:0;width:65.65pt;height:29.65pt;z-index:25167052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" filled="f" stroked="f">
              <v:fill o:detectmouseclick="t"/>
              <v:textbox style="mso-fit-shape-to-text:t" inset="0,15pt,0,0">
                <w:txbxContent>
                  <w:p w14:paraId="6A47F816" w14:textId="66055C53" w:rsidR="000C2721" w:rsidRPr="000C2721" w:rsidRDefault="000C2721" w:rsidP="000C2721">
                    <w:pPr>
                      <w:rPr>
                        <w:rFonts w:ascii="Aptos" w:eastAsia="Aptos" w:hAnsi="Aptos" w:cs="Aptos"/>
                        <w:noProof/>
                        <w:color w:val="FF0000"/>
                        <w:sz w:val="24"/>
                        <w:szCs w:val="24"/>
                      </w:rPr>
                    </w:pPr>
                    <w:r w:rsidRPr="000C2721">
                      <w:rPr>
                        <w:rFonts w:ascii="Aptos" w:eastAsia="Aptos" w:hAnsi="Aptos" w:cs="Aptos"/>
                        <w:noProof/>
                        <w:color w:val="FF0000"/>
                        <w:sz w:val="24"/>
                        <w:szCs w:val="24"/>
                      </w:rPr>
                      <w:t>UNOFFICIAL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76D"/>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A42898"/>
    <w:multiLevelType w:val="hybridMultilevel"/>
    <w:tmpl w:val="21BED0B6"/>
    <w:lvl w:ilvl="0" w:tplc="66CAAF04">
      <w:start w:val="1"/>
      <w:numFmt w:val="decimal"/>
      <w:pStyle w:val="ListParagraph"/>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A186714"/>
    <w:multiLevelType w:val="hybridMultilevel"/>
    <w:tmpl w:val="17D6BF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2C41DCE"/>
    <w:multiLevelType w:val="hybridMultilevel"/>
    <w:tmpl w:val="6428EB3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6FF4123"/>
    <w:multiLevelType w:val="hybridMultilevel"/>
    <w:tmpl w:val="3A762B7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BDD0B8C"/>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FBB4749"/>
    <w:multiLevelType w:val="hybridMultilevel"/>
    <w:tmpl w:val="BC00BD1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0872E05"/>
    <w:multiLevelType w:val="hybridMultilevel"/>
    <w:tmpl w:val="0D4C650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8E546AC"/>
    <w:multiLevelType w:val="hybridMultilevel"/>
    <w:tmpl w:val="26BECA24"/>
    <w:lvl w:ilvl="0" w:tplc="BEC415B6">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51045FAD"/>
    <w:multiLevelType w:val="hybridMultilevel"/>
    <w:tmpl w:val="662E4D9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18C3772"/>
    <w:multiLevelType w:val="hybridMultilevel"/>
    <w:tmpl w:val="9C34E04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61B678D"/>
    <w:multiLevelType w:val="hybridMultilevel"/>
    <w:tmpl w:val="49E2CD9A"/>
    <w:lvl w:ilvl="0" w:tplc="897CC620">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7B8D2378"/>
    <w:multiLevelType w:val="hybridMultilevel"/>
    <w:tmpl w:val="A740C9FC"/>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51648051">
    <w:abstractNumId w:val="5"/>
  </w:num>
  <w:num w:numId="2" w16cid:durableId="791752877">
    <w:abstractNumId w:val="0"/>
  </w:num>
  <w:num w:numId="3" w16cid:durableId="53509600">
    <w:abstractNumId w:val="4"/>
  </w:num>
  <w:num w:numId="4" w16cid:durableId="1541085242">
    <w:abstractNumId w:val="1"/>
  </w:num>
  <w:num w:numId="5" w16cid:durableId="160044050">
    <w:abstractNumId w:val="2"/>
  </w:num>
  <w:num w:numId="6" w16cid:durableId="275217834">
    <w:abstractNumId w:val="11"/>
  </w:num>
  <w:num w:numId="7" w16cid:durableId="1399326711">
    <w:abstractNumId w:val="9"/>
  </w:num>
  <w:num w:numId="8" w16cid:durableId="896548465">
    <w:abstractNumId w:val="3"/>
  </w:num>
  <w:num w:numId="9" w16cid:durableId="1528173981">
    <w:abstractNumId w:val="8"/>
  </w:num>
  <w:num w:numId="10" w16cid:durableId="1541088353">
    <w:abstractNumId w:val="10"/>
  </w:num>
  <w:num w:numId="11" w16cid:durableId="261838203">
    <w:abstractNumId w:val="7"/>
  </w:num>
  <w:num w:numId="12" w16cid:durableId="2123062143">
    <w:abstractNumId w:val="12"/>
  </w:num>
  <w:num w:numId="13" w16cid:durableId="7057619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attachedTemplate r:id="rId1"/>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FD9"/>
    <w:rsid w:val="000006FC"/>
    <w:rsid w:val="00001FE3"/>
    <w:rsid w:val="0000441D"/>
    <w:rsid w:val="00004889"/>
    <w:rsid w:val="000068BC"/>
    <w:rsid w:val="00010BC6"/>
    <w:rsid w:val="00012AA8"/>
    <w:rsid w:val="00020232"/>
    <w:rsid w:val="0002055A"/>
    <w:rsid w:val="00021066"/>
    <w:rsid w:val="00024340"/>
    <w:rsid w:val="00024871"/>
    <w:rsid w:val="0002587D"/>
    <w:rsid w:val="000311C8"/>
    <w:rsid w:val="0003180F"/>
    <w:rsid w:val="00031C51"/>
    <w:rsid w:val="0003206A"/>
    <w:rsid w:val="0003250E"/>
    <w:rsid w:val="000328C0"/>
    <w:rsid w:val="00037087"/>
    <w:rsid w:val="00041FDE"/>
    <w:rsid w:val="000424B6"/>
    <w:rsid w:val="000426DF"/>
    <w:rsid w:val="00042B9E"/>
    <w:rsid w:val="00045BE8"/>
    <w:rsid w:val="00045E9D"/>
    <w:rsid w:val="00050A7E"/>
    <w:rsid w:val="0005105A"/>
    <w:rsid w:val="000544C6"/>
    <w:rsid w:val="0005540F"/>
    <w:rsid w:val="00055D96"/>
    <w:rsid w:val="000600FA"/>
    <w:rsid w:val="00060721"/>
    <w:rsid w:val="00060D15"/>
    <w:rsid w:val="0006172D"/>
    <w:rsid w:val="0006209B"/>
    <w:rsid w:val="000669A1"/>
    <w:rsid w:val="00067362"/>
    <w:rsid w:val="0007170A"/>
    <w:rsid w:val="00072222"/>
    <w:rsid w:val="000747A1"/>
    <w:rsid w:val="000807CF"/>
    <w:rsid w:val="000819B3"/>
    <w:rsid w:val="000835D2"/>
    <w:rsid w:val="00086C9D"/>
    <w:rsid w:val="000917AD"/>
    <w:rsid w:val="000920F7"/>
    <w:rsid w:val="000925CC"/>
    <w:rsid w:val="000940BD"/>
    <w:rsid w:val="00094AB5"/>
    <w:rsid w:val="000A0293"/>
    <w:rsid w:val="000A07B0"/>
    <w:rsid w:val="000A14DA"/>
    <w:rsid w:val="000A3EB4"/>
    <w:rsid w:val="000A7673"/>
    <w:rsid w:val="000B1987"/>
    <w:rsid w:val="000B2156"/>
    <w:rsid w:val="000B50B2"/>
    <w:rsid w:val="000B740F"/>
    <w:rsid w:val="000C183F"/>
    <w:rsid w:val="000C1E96"/>
    <w:rsid w:val="000C2721"/>
    <w:rsid w:val="000C4668"/>
    <w:rsid w:val="000C7983"/>
    <w:rsid w:val="000D0049"/>
    <w:rsid w:val="000D06A3"/>
    <w:rsid w:val="000D1763"/>
    <w:rsid w:val="000D382E"/>
    <w:rsid w:val="000D5AB3"/>
    <w:rsid w:val="000D720D"/>
    <w:rsid w:val="000E146C"/>
    <w:rsid w:val="000E260B"/>
    <w:rsid w:val="000E262F"/>
    <w:rsid w:val="000E3111"/>
    <w:rsid w:val="000F2DB6"/>
    <w:rsid w:val="000F302B"/>
    <w:rsid w:val="000F4BF7"/>
    <w:rsid w:val="000F6C0F"/>
    <w:rsid w:val="000F782B"/>
    <w:rsid w:val="000F7EFD"/>
    <w:rsid w:val="00101201"/>
    <w:rsid w:val="00102175"/>
    <w:rsid w:val="001032CE"/>
    <w:rsid w:val="001053BF"/>
    <w:rsid w:val="00105D68"/>
    <w:rsid w:val="00105F4E"/>
    <w:rsid w:val="00110A95"/>
    <w:rsid w:val="00113883"/>
    <w:rsid w:val="00114761"/>
    <w:rsid w:val="00114B05"/>
    <w:rsid w:val="001172B7"/>
    <w:rsid w:val="00117528"/>
    <w:rsid w:val="001240BC"/>
    <w:rsid w:val="00125264"/>
    <w:rsid w:val="00125363"/>
    <w:rsid w:val="001254FB"/>
    <w:rsid w:val="00130B8E"/>
    <w:rsid w:val="00134581"/>
    <w:rsid w:val="001346CC"/>
    <w:rsid w:val="00134796"/>
    <w:rsid w:val="00144EDB"/>
    <w:rsid w:val="00144FA6"/>
    <w:rsid w:val="001508E1"/>
    <w:rsid w:val="00152F69"/>
    <w:rsid w:val="00155560"/>
    <w:rsid w:val="00162966"/>
    <w:rsid w:val="00163774"/>
    <w:rsid w:val="0016389C"/>
    <w:rsid w:val="00167B09"/>
    <w:rsid w:val="001706D0"/>
    <w:rsid w:val="00170776"/>
    <w:rsid w:val="0017102E"/>
    <w:rsid w:val="00171D84"/>
    <w:rsid w:val="00176031"/>
    <w:rsid w:val="00176848"/>
    <w:rsid w:val="0017748E"/>
    <w:rsid w:val="00183DE6"/>
    <w:rsid w:val="0018746E"/>
    <w:rsid w:val="00190591"/>
    <w:rsid w:val="00190BED"/>
    <w:rsid w:val="00193012"/>
    <w:rsid w:val="00193D49"/>
    <w:rsid w:val="0019703D"/>
    <w:rsid w:val="001A0669"/>
    <w:rsid w:val="001A50C4"/>
    <w:rsid w:val="001A6CC5"/>
    <w:rsid w:val="001B0DF9"/>
    <w:rsid w:val="001B22DD"/>
    <w:rsid w:val="001B49CF"/>
    <w:rsid w:val="001B601A"/>
    <w:rsid w:val="001B6679"/>
    <w:rsid w:val="001B7D90"/>
    <w:rsid w:val="001C06B4"/>
    <w:rsid w:val="001C0EED"/>
    <w:rsid w:val="001C10D5"/>
    <w:rsid w:val="001C1F8C"/>
    <w:rsid w:val="001C268A"/>
    <w:rsid w:val="001C4977"/>
    <w:rsid w:val="001C5313"/>
    <w:rsid w:val="001C5448"/>
    <w:rsid w:val="001D0319"/>
    <w:rsid w:val="001D145A"/>
    <w:rsid w:val="001D1572"/>
    <w:rsid w:val="001D4FED"/>
    <w:rsid w:val="001D6DB1"/>
    <w:rsid w:val="001D6DBD"/>
    <w:rsid w:val="001E01C3"/>
    <w:rsid w:val="001E03FD"/>
    <w:rsid w:val="001E1D19"/>
    <w:rsid w:val="001E2C25"/>
    <w:rsid w:val="001E4F29"/>
    <w:rsid w:val="001E537A"/>
    <w:rsid w:val="001E5A27"/>
    <w:rsid w:val="001E5F45"/>
    <w:rsid w:val="001E6090"/>
    <w:rsid w:val="001E6CFC"/>
    <w:rsid w:val="001E7D3C"/>
    <w:rsid w:val="001F123B"/>
    <w:rsid w:val="001F3540"/>
    <w:rsid w:val="001F5146"/>
    <w:rsid w:val="001F68F7"/>
    <w:rsid w:val="00200247"/>
    <w:rsid w:val="00200782"/>
    <w:rsid w:val="002009A0"/>
    <w:rsid w:val="00202477"/>
    <w:rsid w:val="00203836"/>
    <w:rsid w:val="00203A53"/>
    <w:rsid w:val="002066E6"/>
    <w:rsid w:val="0021157C"/>
    <w:rsid w:val="00211CAF"/>
    <w:rsid w:val="00213EC7"/>
    <w:rsid w:val="0021427F"/>
    <w:rsid w:val="00223477"/>
    <w:rsid w:val="00224D2D"/>
    <w:rsid w:val="0022596A"/>
    <w:rsid w:val="002307BF"/>
    <w:rsid w:val="00230BAF"/>
    <w:rsid w:val="00231951"/>
    <w:rsid w:val="00234854"/>
    <w:rsid w:val="00235FAF"/>
    <w:rsid w:val="00242051"/>
    <w:rsid w:val="0024471D"/>
    <w:rsid w:val="00250031"/>
    <w:rsid w:val="00250263"/>
    <w:rsid w:val="00250807"/>
    <w:rsid w:val="00250DC1"/>
    <w:rsid w:val="00251ECA"/>
    <w:rsid w:val="00252A8E"/>
    <w:rsid w:val="00257CFB"/>
    <w:rsid w:val="002627A9"/>
    <w:rsid w:val="00265C30"/>
    <w:rsid w:val="00270081"/>
    <w:rsid w:val="0027289C"/>
    <w:rsid w:val="00274A93"/>
    <w:rsid w:val="00274DE9"/>
    <w:rsid w:val="002755F5"/>
    <w:rsid w:val="002759A6"/>
    <w:rsid w:val="00277399"/>
    <w:rsid w:val="00277D44"/>
    <w:rsid w:val="00277D9E"/>
    <w:rsid w:val="00280A92"/>
    <w:rsid w:val="0028143F"/>
    <w:rsid w:val="002817D8"/>
    <w:rsid w:val="0028521E"/>
    <w:rsid w:val="0028752C"/>
    <w:rsid w:val="002879E9"/>
    <w:rsid w:val="00291598"/>
    <w:rsid w:val="00295476"/>
    <w:rsid w:val="00296E1D"/>
    <w:rsid w:val="00297B4A"/>
    <w:rsid w:val="002A0155"/>
    <w:rsid w:val="002A1DDD"/>
    <w:rsid w:val="002A3F6A"/>
    <w:rsid w:val="002B182A"/>
    <w:rsid w:val="002B2F08"/>
    <w:rsid w:val="002B4D6A"/>
    <w:rsid w:val="002B4F44"/>
    <w:rsid w:val="002B78E8"/>
    <w:rsid w:val="002B7C84"/>
    <w:rsid w:val="002B7E23"/>
    <w:rsid w:val="002C20E5"/>
    <w:rsid w:val="002C54AF"/>
    <w:rsid w:val="002C65C4"/>
    <w:rsid w:val="002C687F"/>
    <w:rsid w:val="002D139A"/>
    <w:rsid w:val="002D2C19"/>
    <w:rsid w:val="002D3851"/>
    <w:rsid w:val="002D3E4F"/>
    <w:rsid w:val="002D4CCF"/>
    <w:rsid w:val="002D5276"/>
    <w:rsid w:val="002D53DB"/>
    <w:rsid w:val="002D7983"/>
    <w:rsid w:val="002E58FC"/>
    <w:rsid w:val="002E6537"/>
    <w:rsid w:val="002E6ED8"/>
    <w:rsid w:val="002E708B"/>
    <w:rsid w:val="002E7ABD"/>
    <w:rsid w:val="002F1DB3"/>
    <w:rsid w:val="002F2504"/>
    <w:rsid w:val="002F2527"/>
    <w:rsid w:val="002F4311"/>
    <w:rsid w:val="0030487A"/>
    <w:rsid w:val="00307018"/>
    <w:rsid w:val="0031012F"/>
    <w:rsid w:val="00310625"/>
    <w:rsid w:val="0031070C"/>
    <w:rsid w:val="00315C99"/>
    <w:rsid w:val="00315D6C"/>
    <w:rsid w:val="00315E94"/>
    <w:rsid w:val="00316052"/>
    <w:rsid w:val="0031754E"/>
    <w:rsid w:val="00317609"/>
    <w:rsid w:val="00320445"/>
    <w:rsid w:val="0032175C"/>
    <w:rsid w:val="00321CC2"/>
    <w:rsid w:val="00321D62"/>
    <w:rsid w:val="00323A1A"/>
    <w:rsid w:val="00324FFC"/>
    <w:rsid w:val="003271B3"/>
    <w:rsid w:val="00327477"/>
    <w:rsid w:val="00327F63"/>
    <w:rsid w:val="00332876"/>
    <w:rsid w:val="00333B8A"/>
    <w:rsid w:val="00334B98"/>
    <w:rsid w:val="00336A9D"/>
    <w:rsid w:val="00343941"/>
    <w:rsid w:val="00343DF3"/>
    <w:rsid w:val="00344D20"/>
    <w:rsid w:val="0034788B"/>
    <w:rsid w:val="00350AFA"/>
    <w:rsid w:val="00353393"/>
    <w:rsid w:val="003547A1"/>
    <w:rsid w:val="003551C0"/>
    <w:rsid w:val="00355740"/>
    <w:rsid w:val="00356331"/>
    <w:rsid w:val="00357B58"/>
    <w:rsid w:val="003672AD"/>
    <w:rsid w:val="00367A47"/>
    <w:rsid w:val="003701FB"/>
    <w:rsid w:val="00371802"/>
    <w:rsid w:val="003723F1"/>
    <w:rsid w:val="00372DB8"/>
    <w:rsid w:val="003734CE"/>
    <w:rsid w:val="0037516A"/>
    <w:rsid w:val="0037554D"/>
    <w:rsid w:val="00376B9B"/>
    <w:rsid w:val="00380B6C"/>
    <w:rsid w:val="00381B0D"/>
    <w:rsid w:val="00382435"/>
    <w:rsid w:val="003826D4"/>
    <w:rsid w:val="00387A13"/>
    <w:rsid w:val="00387DBA"/>
    <w:rsid w:val="00391E4F"/>
    <w:rsid w:val="003924F0"/>
    <w:rsid w:val="00393FE0"/>
    <w:rsid w:val="00395526"/>
    <w:rsid w:val="003A2FA2"/>
    <w:rsid w:val="003A3E49"/>
    <w:rsid w:val="003A70E0"/>
    <w:rsid w:val="003A72F2"/>
    <w:rsid w:val="003A7464"/>
    <w:rsid w:val="003B07B9"/>
    <w:rsid w:val="003B136A"/>
    <w:rsid w:val="003B437E"/>
    <w:rsid w:val="003B4E5F"/>
    <w:rsid w:val="003C1001"/>
    <w:rsid w:val="003C403D"/>
    <w:rsid w:val="003C644D"/>
    <w:rsid w:val="003D14CB"/>
    <w:rsid w:val="003D2698"/>
    <w:rsid w:val="003D35BB"/>
    <w:rsid w:val="003D3CEE"/>
    <w:rsid w:val="003D7953"/>
    <w:rsid w:val="003E1780"/>
    <w:rsid w:val="003E18BF"/>
    <w:rsid w:val="003E2F9E"/>
    <w:rsid w:val="003E3E68"/>
    <w:rsid w:val="003E4787"/>
    <w:rsid w:val="003E6154"/>
    <w:rsid w:val="003E67C6"/>
    <w:rsid w:val="003E6AC1"/>
    <w:rsid w:val="003F0DFD"/>
    <w:rsid w:val="003F14DB"/>
    <w:rsid w:val="003F1531"/>
    <w:rsid w:val="003F1D2E"/>
    <w:rsid w:val="003F2768"/>
    <w:rsid w:val="003F37F4"/>
    <w:rsid w:val="003F496E"/>
    <w:rsid w:val="003F649C"/>
    <w:rsid w:val="003F7EBF"/>
    <w:rsid w:val="00402C66"/>
    <w:rsid w:val="004034B4"/>
    <w:rsid w:val="00404AAF"/>
    <w:rsid w:val="004059F9"/>
    <w:rsid w:val="00405B6B"/>
    <w:rsid w:val="00406A32"/>
    <w:rsid w:val="00406CB1"/>
    <w:rsid w:val="00407EED"/>
    <w:rsid w:val="0041045F"/>
    <w:rsid w:val="00411C6B"/>
    <w:rsid w:val="00416F97"/>
    <w:rsid w:val="004174BF"/>
    <w:rsid w:val="00421B94"/>
    <w:rsid w:val="00424685"/>
    <w:rsid w:val="00424D90"/>
    <w:rsid w:val="004255A6"/>
    <w:rsid w:val="0042741F"/>
    <w:rsid w:val="00427664"/>
    <w:rsid w:val="004279DB"/>
    <w:rsid w:val="004309F1"/>
    <w:rsid w:val="004345CD"/>
    <w:rsid w:val="00434E5D"/>
    <w:rsid w:val="00437404"/>
    <w:rsid w:val="004404CA"/>
    <w:rsid w:val="00440D36"/>
    <w:rsid w:val="004421A6"/>
    <w:rsid w:val="00442C48"/>
    <w:rsid w:val="00443959"/>
    <w:rsid w:val="00444C75"/>
    <w:rsid w:val="00444D84"/>
    <w:rsid w:val="00446A8A"/>
    <w:rsid w:val="00447B94"/>
    <w:rsid w:val="004504CC"/>
    <w:rsid w:val="004535CB"/>
    <w:rsid w:val="0045405C"/>
    <w:rsid w:val="0045453E"/>
    <w:rsid w:val="004556F0"/>
    <w:rsid w:val="004561E1"/>
    <w:rsid w:val="004564F1"/>
    <w:rsid w:val="00456C45"/>
    <w:rsid w:val="0045762F"/>
    <w:rsid w:val="004601C9"/>
    <w:rsid w:val="004618CB"/>
    <w:rsid w:val="00463400"/>
    <w:rsid w:val="00470C68"/>
    <w:rsid w:val="00471544"/>
    <w:rsid w:val="004716CF"/>
    <w:rsid w:val="0047180E"/>
    <w:rsid w:val="00471A46"/>
    <w:rsid w:val="0047233A"/>
    <w:rsid w:val="00472F44"/>
    <w:rsid w:val="0047370E"/>
    <w:rsid w:val="004741E9"/>
    <w:rsid w:val="004769EC"/>
    <w:rsid w:val="00480399"/>
    <w:rsid w:val="004810E6"/>
    <w:rsid w:val="004827EA"/>
    <w:rsid w:val="0048537F"/>
    <w:rsid w:val="00487119"/>
    <w:rsid w:val="00492ED9"/>
    <w:rsid w:val="00495300"/>
    <w:rsid w:val="004965C5"/>
    <w:rsid w:val="004A0817"/>
    <w:rsid w:val="004A3490"/>
    <w:rsid w:val="004A68B3"/>
    <w:rsid w:val="004A6BF6"/>
    <w:rsid w:val="004B4648"/>
    <w:rsid w:val="004B59A9"/>
    <w:rsid w:val="004B61F4"/>
    <w:rsid w:val="004B769A"/>
    <w:rsid w:val="004C0479"/>
    <w:rsid w:val="004C16BE"/>
    <w:rsid w:val="004C321B"/>
    <w:rsid w:val="004C47D3"/>
    <w:rsid w:val="004D6148"/>
    <w:rsid w:val="004D75AB"/>
    <w:rsid w:val="004E0063"/>
    <w:rsid w:val="004E0B7D"/>
    <w:rsid w:val="004E6B42"/>
    <w:rsid w:val="004E709C"/>
    <w:rsid w:val="004E7EA4"/>
    <w:rsid w:val="004F04CD"/>
    <w:rsid w:val="004F06CE"/>
    <w:rsid w:val="004F1141"/>
    <w:rsid w:val="005004FF"/>
    <w:rsid w:val="005020BF"/>
    <w:rsid w:val="00503755"/>
    <w:rsid w:val="00503DE0"/>
    <w:rsid w:val="0050582A"/>
    <w:rsid w:val="00505B43"/>
    <w:rsid w:val="00506921"/>
    <w:rsid w:val="00507757"/>
    <w:rsid w:val="005126B8"/>
    <w:rsid w:val="00513B14"/>
    <w:rsid w:val="005146BE"/>
    <w:rsid w:val="0051562F"/>
    <w:rsid w:val="00520B17"/>
    <w:rsid w:val="00520C82"/>
    <w:rsid w:val="00526011"/>
    <w:rsid w:val="0052721C"/>
    <w:rsid w:val="005325B2"/>
    <w:rsid w:val="005332AE"/>
    <w:rsid w:val="0053384E"/>
    <w:rsid w:val="005338BE"/>
    <w:rsid w:val="00533AD8"/>
    <w:rsid w:val="00535853"/>
    <w:rsid w:val="005370D0"/>
    <w:rsid w:val="005404F3"/>
    <w:rsid w:val="00542014"/>
    <w:rsid w:val="005427D3"/>
    <w:rsid w:val="00546BAD"/>
    <w:rsid w:val="00547B14"/>
    <w:rsid w:val="0055110D"/>
    <w:rsid w:val="00552753"/>
    <w:rsid w:val="00552B6F"/>
    <w:rsid w:val="00556D34"/>
    <w:rsid w:val="00563D3A"/>
    <w:rsid w:val="0056442F"/>
    <w:rsid w:val="00567B83"/>
    <w:rsid w:val="00567CA8"/>
    <w:rsid w:val="00570185"/>
    <w:rsid w:val="0057178F"/>
    <w:rsid w:val="00576E00"/>
    <w:rsid w:val="00576E3A"/>
    <w:rsid w:val="00582866"/>
    <w:rsid w:val="00583ECB"/>
    <w:rsid w:val="0058425F"/>
    <w:rsid w:val="00584E16"/>
    <w:rsid w:val="00585A12"/>
    <w:rsid w:val="0058760B"/>
    <w:rsid w:val="00591674"/>
    <w:rsid w:val="00595765"/>
    <w:rsid w:val="00597CC1"/>
    <w:rsid w:val="005A11D5"/>
    <w:rsid w:val="005A3114"/>
    <w:rsid w:val="005A3AC5"/>
    <w:rsid w:val="005A53CF"/>
    <w:rsid w:val="005A5BBE"/>
    <w:rsid w:val="005A6CBB"/>
    <w:rsid w:val="005B0A0F"/>
    <w:rsid w:val="005B1417"/>
    <w:rsid w:val="005B1ED2"/>
    <w:rsid w:val="005B305A"/>
    <w:rsid w:val="005B4736"/>
    <w:rsid w:val="005B75EF"/>
    <w:rsid w:val="005B77B2"/>
    <w:rsid w:val="005C0A9A"/>
    <w:rsid w:val="005C2394"/>
    <w:rsid w:val="005C6627"/>
    <w:rsid w:val="005D0E59"/>
    <w:rsid w:val="005D22D3"/>
    <w:rsid w:val="005D29A7"/>
    <w:rsid w:val="005D690A"/>
    <w:rsid w:val="005D7F71"/>
    <w:rsid w:val="005E2478"/>
    <w:rsid w:val="005E29F2"/>
    <w:rsid w:val="005E3311"/>
    <w:rsid w:val="005E5DE0"/>
    <w:rsid w:val="005F186D"/>
    <w:rsid w:val="005F2F6F"/>
    <w:rsid w:val="005F482A"/>
    <w:rsid w:val="005F70E2"/>
    <w:rsid w:val="006001BF"/>
    <w:rsid w:val="006006F3"/>
    <w:rsid w:val="006029B4"/>
    <w:rsid w:val="006041A1"/>
    <w:rsid w:val="006046EA"/>
    <w:rsid w:val="00604880"/>
    <w:rsid w:val="00604A25"/>
    <w:rsid w:val="006050F0"/>
    <w:rsid w:val="0060560B"/>
    <w:rsid w:val="00605E76"/>
    <w:rsid w:val="00611239"/>
    <w:rsid w:val="0061272E"/>
    <w:rsid w:val="00620DD9"/>
    <w:rsid w:val="006210E0"/>
    <w:rsid w:val="00622746"/>
    <w:rsid w:val="00622D46"/>
    <w:rsid w:val="00624C2F"/>
    <w:rsid w:val="0063333C"/>
    <w:rsid w:val="0063449F"/>
    <w:rsid w:val="00635076"/>
    <w:rsid w:val="0064107E"/>
    <w:rsid w:val="006414CE"/>
    <w:rsid w:val="00644F30"/>
    <w:rsid w:val="006477B8"/>
    <w:rsid w:val="00651B88"/>
    <w:rsid w:val="0065238A"/>
    <w:rsid w:val="00653033"/>
    <w:rsid w:val="0066039D"/>
    <w:rsid w:val="00660A01"/>
    <w:rsid w:val="00663E9C"/>
    <w:rsid w:val="00667812"/>
    <w:rsid w:val="00667C83"/>
    <w:rsid w:val="00670798"/>
    <w:rsid w:val="006713A0"/>
    <w:rsid w:val="006734EC"/>
    <w:rsid w:val="006746BE"/>
    <w:rsid w:val="006769F6"/>
    <w:rsid w:val="006770AD"/>
    <w:rsid w:val="00677888"/>
    <w:rsid w:val="006806E1"/>
    <w:rsid w:val="00681639"/>
    <w:rsid w:val="00681A9E"/>
    <w:rsid w:val="00681D0C"/>
    <w:rsid w:val="00681EFD"/>
    <w:rsid w:val="0068646D"/>
    <w:rsid w:val="00687D87"/>
    <w:rsid w:val="00690473"/>
    <w:rsid w:val="00691D9A"/>
    <w:rsid w:val="006951F3"/>
    <w:rsid w:val="0069585E"/>
    <w:rsid w:val="006A279E"/>
    <w:rsid w:val="006A313B"/>
    <w:rsid w:val="006A3319"/>
    <w:rsid w:val="006A345C"/>
    <w:rsid w:val="006A5FCA"/>
    <w:rsid w:val="006A71B2"/>
    <w:rsid w:val="006A747F"/>
    <w:rsid w:val="006B1979"/>
    <w:rsid w:val="006B228D"/>
    <w:rsid w:val="006B4736"/>
    <w:rsid w:val="006B518A"/>
    <w:rsid w:val="006B5CF9"/>
    <w:rsid w:val="006B6082"/>
    <w:rsid w:val="006B7080"/>
    <w:rsid w:val="006C7519"/>
    <w:rsid w:val="006D005C"/>
    <w:rsid w:val="006D45C8"/>
    <w:rsid w:val="006D6E71"/>
    <w:rsid w:val="006D7A76"/>
    <w:rsid w:val="006E1ABD"/>
    <w:rsid w:val="006E4B37"/>
    <w:rsid w:val="006E630A"/>
    <w:rsid w:val="006E664E"/>
    <w:rsid w:val="006E74D4"/>
    <w:rsid w:val="006F2417"/>
    <w:rsid w:val="006F2919"/>
    <w:rsid w:val="006F2AE4"/>
    <w:rsid w:val="006F4EDB"/>
    <w:rsid w:val="006F5C62"/>
    <w:rsid w:val="007040DB"/>
    <w:rsid w:val="00704639"/>
    <w:rsid w:val="00715FD7"/>
    <w:rsid w:val="00716FBE"/>
    <w:rsid w:val="0072006F"/>
    <w:rsid w:val="007205CE"/>
    <w:rsid w:val="00720EAD"/>
    <w:rsid w:val="007220AE"/>
    <w:rsid w:val="00723A3A"/>
    <w:rsid w:val="00723CB6"/>
    <w:rsid w:val="007302F2"/>
    <w:rsid w:val="00740044"/>
    <w:rsid w:val="00742286"/>
    <w:rsid w:val="0074231C"/>
    <w:rsid w:val="0075308D"/>
    <w:rsid w:val="007575E1"/>
    <w:rsid w:val="00761A09"/>
    <w:rsid w:val="00763961"/>
    <w:rsid w:val="00764CE1"/>
    <w:rsid w:val="0076760D"/>
    <w:rsid w:val="007677F2"/>
    <w:rsid w:val="00767A13"/>
    <w:rsid w:val="0077108A"/>
    <w:rsid w:val="0077140A"/>
    <w:rsid w:val="007725B1"/>
    <w:rsid w:val="0077337C"/>
    <w:rsid w:val="0077368C"/>
    <w:rsid w:val="007767BA"/>
    <w:rsid w:val="007808C2"/>
    <w:rsid w:val="00783318"/>
    <w:rsid w:val="00783D4E"/>
    <w:rsid w:val="00791CAF"/>
    <w:rsid w:val="00793FAE"/>
    <w:rsid w:val="00795426"/>
    <w:rsid w:val="0079601D"/>
    <w:rsid w:val="00797801"/>
    <w:rsid w:val="007A2105"/>
    <w:rsid w:val="007A3515"/>
    <w:rsid w:val="007A3E40"/>
    <w:rsid w:val="007A521E"/>
    <w:rsid w:val="007A6143"/>
    <w:rsid w:val="007A62B5"/>
    <w:rsid w:val="007A7EE6"/>
    <w:rsid w:val="007B0336"/>
    <w:rsid w:val="007B3599"/>
    <w:rsid w:val="007B3A4E"/>
    <w:rsid w:val="007B524C"/>
    <w:rsid w:val="007B5361"/>
    <w:rsid w:val="007B53CB"/>
    <w:rsid w:val="007B715D"/>
    <w:rsid w:val="007C4798"/>
    <w:rsid w:val="007C491A"/>
    <w:rsid w:val="007C5196"/>
    <w:rsid w:val="007C6A56"/>
    <w:rsid w:val="007C7327"/>
    <w:rsid w:val="007D0D26"/>
    <w:rsid w:val="007D30AC"/>
    <w:rsid w:val="007D32BB"/>
    <w:rsid w:val="007D4A37"/>
    <w:rsid w:val="007E0E7C"/>
    <w:rsid w:val="007E118D"/>
    <w:rsid w:val="007E2A12"/>
    <w:rsid w:val="007E57BD"/>
    <w:rsid w:val="007E6D5B"/>
    <w:rsid w:val="007F1D25"/>
    <w:rsid w:val="007F5087"/>
    <w:rsid w:val="007F7013"/>
    <w:rsid w:val="007F7349"/>
    <w:rsid w:val="008007F8"/>
    <w:rsid w:val="00801908"/>
    <w:rsid w:val="00801BFF"/>
    <w:rsid w:val="0080389D"/>
    <w:rsid w:val="00803B99"/>
    <w:rsid w:val="008043E1"/>
    <w:rsid w:val="00804400"/>
    <w:rsid w:val="008050A7"/>
    <w:rsid w:val="00810076"/>
    <w:rsid w:val="008101E1"/>
    <w:rsid w:val="00811667"/>
    <w:rsid w:val="00811CA2"/>
    <w:rsid w:val="008122BC"/>
    <w:rsid w:val="00813484"/>
    <w:rsid w:val="008135E7"/>
    <w:rsid w:val="00815024"/>
    <w:rsid w:val="008158C3"/>
    <w:rsid w:val="00816361"/>
    <w:rsid w:val="00817ACE"/>
    <w:rsid w:val="00817D4B"/>
    <w:rsid w:val="00817EC8"/>
    <w:rsid w:val="008209A6"/>
    <w:rsid w:val="008213F2"/>
    <w:rsid w:val="008279CD"/>
    <w:rsid w:val="008354C3"/>
    <w:rsid w:val="00835D98"/>
    <w:rsid w:val="00841FD2"/>
    <w:rsid w:val="00843B49"/>
    <w:rsid w:val="0085018E"/>
    <w:rsid w:val="00850382"/>
    <w:rsid w:val="00853057"/>
    <w:rsid w:val="00853563"/>
    <w:rsid w:val="008536C2"/>
    <w:rsid w:val="008567B7"/>
    <w:rsid w:val="008665D8"/>
    <w:rsid w:val="00866CCD"/>
    <w:rsid w:val="008715C6"/>
    <w:rsid w:val="008734BC"/>
    <w:rsid w:val="008740B1"/>
    <w:rsid w:val="008741A5"/>
    <w:rsid w:val="00875994"/>
    <w:rsid w:val="00875EC9"/>
    <w:rsid w:val="008766F9"/>
    <w:rsid w:val="00877742"/>
    <w:rsid w:val="00885FEA"/>
    <w:rsid w:val="00886194"/>
    <w:rsid w:val="00887579"/>
    <w:rsid w:val="00887EC3"/>
    <w:rsid w:val="00890E20"/>
    <w:rsid w:val="00893E27"/>
    <w:rsid w:val="0089512E"/>
    <w:rsid w:val="00895878"/>
    <w:rsid w:val="008A0FED"/>
    <w:rsid w:val="008A1ED5"/>
    <w:rsid w:val="008A2FF7"/>
    <w:rsid w:val="008A5FFF"/>
    <w:rsid w:val="008B01A7"/>
    <w:rsid w:val="008B1C3D"/>
    <w:rsid w:val="008B2637"/>
    <w:rsid w:val="008B47FA"/>
    <w:rsid w:val="008B54B5"/>
    <w:rsid w:val="008B6677"/>
    <w:rsid w:val="008C05CC"/>
    <w:rsid w:val="008C16C2"/>
    <w:rsid w:val="008C18E9"/>
    <w:rsid w:val="008C2CEB"/>
    <w:rsid w:val="008C3C9E"/>
    <w:rsid w:val="008C3DF1"/>
    <w:rsid w:val="008C7300"/>
    <w:rsid w:val="008C7F1F"/>
    <w:rsid w:val="008D23FA"/>
    <w:rsid w:val="008D2F17"/>
    <w:rsid w:val="008D44DA"/>
    <w:rsid w:val="008D5800"/>
    <w:rsid w:val="008D5A49"/>
    <w:rsid w:val="008D6701"/>
    <w:rsid w:val="008D699C"/>
    <w:rsid w:val="008D7BB6"/>
    <w:rsid w:val="008E20B0"/>
    <w:rsid w:val="008E3070"/>
    <w:rsid w:val="008E7553"/>
    <w:rsid w:val="008E7BF4"/>
    <w:rsid w:val="008F155C"/>
    <w:rsid w:val="008F21AA"/>
    <w:rsid w:val="008F3A14"/>
    <w:rsid w:val="008F5D57"/>
    <w:rsid w:val="008F61BC"/>
    <w:rsid w:val="008F7999"/>
    <w:rsid w:val="00901A0E"/>
    <w:rsid w:val="00904446"/>
    <w:rsid w:val="0090481D"/>
    <w:rsid w:val="00905657"/>
    <w:rsid w:val="009070BC"/>
    <w:rsid w:val="00910857"/>
    <w:rsid w:val="00911A77"/>
    <w:rsid w:val="0091284A"/>
    <w:rsid w:val="0091368E"/>
    <w:rsid w:val="009158E1"/>
    <w:rsid w:val="0092026A"/>
    <w:rsid w:val="009202D0"/>
    <w:rsid w:val="00920FBF"/>
    <w:rsid w:val="0092258D"/>
    <w:rsid w:val="00923C9D"/>
    <w:rsid w:val="009244E9"/>
    <w:rsid w:val="00926089"/>
    <w:rsid w:val="00927909"/>
    <w:rsid w:val="00931427"/>
    <w:rsid w:val="00931BAD"/>
    <w:rsid w:val="00931E3D"/>
    <w:rsid w:val="009321D4"/>
    <w:rsid w:val="00935351"/>
    <w:rsid w:val="009355AD"/>
    <w:rsid w:val="00940F69"/>
    <w:rsid w:val="00941D43"/>
    <w:rsid w:val="009466FD"/>
    <w:rsid w:val="009471C5"/>
    <w:rsid w:val="009479ED"/>
    <w:rsid w:val="0095008F"/>
    <w:rsid w:val="0095362D"/>
    <w:rsid w:val="00955CB9"/>
    <w:rsid w:val="009573CE"/>
    <w:rsid w:val="00957A9B"/>
    <w:rsid w:val="00960B35"/>
    <w:rsid w:val="00960DA8"/>
    <w:rsid w:val="0096339C"/>
    <w:rsid w:val="00963770"/>
    <w:rsid w:val="00964A7C"/>
    <w:rsid w:val="009654ED"/>
    <w:rsid w:val="00966C90"/>
    <w:rsid w:val="00970577"/>
    <w:rsid w:val="009707F3"/>
    <w:rsid w:val="00972668"/>
    <w:rsid w:val="00975107"/>
    <w:rsid w:val="009757DD"/>
    <w:rsid w:val="00975C5E"/>
    <w:rsid w:val="00982B38"/>
    <w:rsid w:val="00984E1C"/>
    <w:rsid w:val="009912CE"/>
    <w:rsid w:val="00993673"/>
    <w:rsid w:val="00993956"/>
    <w:rsid w:val="00993C67"/>
    <w:rsid w:val="0099419F"/>
    <w:rsid w:val="00996A71"/>
    <w:rsid w:val="00996C97"/>
    <w:rsid w:val="00996D14"/>
    <w:rsid w:val="00997614"/>
    <w:rsid w:val="009A15F6"/>
    <w:rsid w:val="009A1FD9"/>
    <w:rsid w:val="009A2EA7"/>
    <w:rsid w:val="009A7F32"/>
    <w:rsid w:val="009B5672"/>
    <w:rsid w:val="009B5B14"/>
    <w:rsid w:val="009B6601"/>
    <w:rsid w:val="009C4A57"/>
    <w:rsid w:val="009D1B6F"/>
    <w:rsid w:val="009D6D60"/>
    <w:rsid w:val="009E2769"/>
    <w:rsid w:val="009E372F"/>
    <w:rsid w:val="009E5C99"/>
    <w:rsid w:val="009E5F33"/>
    <w:rsid w:val="009E6278"/>
    <w:rsid w:val="009E78BD"/>
    <w:rsid w:val="009F211C"/>
    <w:rsid w:val="009F6EC3"/>
    <w:rsid w:val="009F7FB4"/>
    <w:rsid w:val="00A00FBC"/>
    <w:rsid w:val="00A02076"/>
    <w:rsid w:val="00A03102"/>
    <w:rsid w:val="00A03BA0"/>
    <w:rsid w:val="00A063CB"/>
    <w:rsid w:val="00A0783E"/>
    <w:rsid w:val="00A07D8B"/>
    <w:rsid w:val="00A1109E"/>
    <w:rsid w:val="00A11FF3"/>
    <w:rsid w:val="00A1259A"/>
    <w:rsid w:val="00A1463E"/>
    <w:rsid w:val="00A16B6B"/>
    <w:rsid w:val="00A16C92"/>
    <w:rsid w:val="00A17C2F"/>
    <w:rsid w:val="00A204DD"/>
    <w:rsid w:val="00A20824"/>
    <w:rsid w:val="00A20887"/>
    <w:rsid w:val="00A20E1E"/>
    <w:rsid w:val="00A20FE7"/>
    <w:rsid w:val="00A2274F"/>
    <w:rsid w:val="00A229DB"/>
    <w:rsid w:val="00A22F2E"/>
    <w:rsid w:val="00A2600C"/>
    <w:rsid w:val="00A279E4"/>
    <w:rsid w:val="00A30E42"/>
    <w:rsid w:val="00A315AD"/>
    <w:rsid w:val="00A32A8B"/>
    <w:rsid w:val="00A33EDC"/>
    <w:rsid w:val="00A34376"/>
    <w:rsid w:val="00A352F5"/>
    <w:rsid w:val="00A40C5E"/>
    <w:rsid w:val="00A421B5"/>
    <w:rsid w:val="00A42F83"/>
    <w:rsid w:val="00A4315D"/>
    <w:rsid w:val="00A434F4"/>
    <w:rsid w:val="00A4446C"/>
    <w:rsid w:val="00A50888"/>
    <w:rsid w:val="00A51256"/>
    <w:rsid w:val="00A5196B"/>
    <w:rsid w:val="00A51D97"/>
    <w:rsid w:val="00A51EF3"/>
    <w:rsid w:val="00A5323C"/>
    <w:rsid w:val="00A55198"/>
    <w:rsid w:val="00A55CF4"/>
    <w:rsid w:val="00A61D7E"/>
    <w:rsid w:val="00A64DE9"/>
    <w:rsid w:val="00A65180"/>
    <w:rsid w:val="00A65266"/>
    <w:rsid w:val="00A652AB"/>
    <w:rsid w:val="00A66E09"/>
    <w:rsid w:val="00A70167"/>
    <w:rsid w:val="00A71388"/>
    <w:rsid w:val="00A7508F"/>
    <w:rsid w:val="00A77E55"/>
    <w:rsid w:val="00A81441"/>
    <w:rsid w:val="00A84B9D"/>
    <w:rsid w:val="00A84DCC"/>
    <w:rsid w:val="00A85232"/>
    <w:rsid w:val="00A86038"/>
    <w:rsid w:val="00A876A2"/>
    <w:rsid w:val="00A87B5A"/>
    <w:rsid w:val="00A90D9E"/>
    <w:rsid w:val="00A91490"/>
    <w:rsid w:val="00A96930"/>
    <w:rsid w:val="00A97482"/>
    <w:rsid w:val="00AA0CBB"/>
    <w:rsid w:val="00AA1F35"/>
    <w:rsid w:val="00AA27E0"/>
    <w:rsid w:val="00AA356D"/>
    <w:rsid w:val="00AA3804"/>
    <w:rsid w:val="00AA4F86"/>
    <w:rsid w:val="00AA51D0"/>
    <w:rsid w:val="00AA5777"/>
    <w:rsid w:val="00AA6E51"/>
    <w:rsid w:val="00AA7F1C"/>
    <w:rsid w:val="00AB1AAF"/>
    <w:rsid w:val="00AB2071"/>
    <w:rsid w:val="00AB2ED8"/>
    <w:rsid w:val="00AC2FC2"/>
    <w:rsid w:val="00AC31BB"/>
    <w:rsid w:val="00AC347C"/>
    <w:rsid w:val="00AC42A9"/>
    <w:rsid w:val="00AC49FC"/>
    <w:rsid w:val="00AC59C4"/>
    <w:rsid w:val="00AC768B"/>
    <w:rsid w:val="00AD2589"/>
    <w:rsid w:val="00AD2F13"/>
    <w:rsid w:val="00AD4678"/>
    <w:rsid w:val="00AD686D"/>
    <w:rsid w:val="00AD6DF3"/>
    <w:rsid w:val="00AE2A22"/>
    <w:rsid w:val="00AE451F"/>
    <w:rsid w:val="00AE6456"/>
    <w:rsid w:val="00AF013C"/>
    <w:rsid w:val="00AF66A0"/>
    <w:rsid w:val="00AF7E73"/>
    <w:rsid w:val="00B00A7F"/>
    <w:rsid w:val="00B01F37"/>
    <w:rsid w:val="00B105CB"/>
    <w:rsid w:val="00B14335"/>
    <w:rsid w:val="00B152C6"/>
    <w:rsid w:val="00B2049C"/>
    <w:rsid w:val="00B20A4B"/>
    <w:rsid w:val="00B2192E"/>
    <w:rsid w:val="00B25004"/>
    <w:rsid w:val="00B2512E"/>
    <w:rsid w:val="00B27F7C"/>
    <w:rsid w:val="00B306D3"/>
    <w:rsid w:val="00B30BAA"/>
    <w:rsid w:val="00B33108"/>
    <w:rsid w:val="00B333A9"/>
    <w:rsid w:val="00B33F85"/>
    <w:rsid w:val="00B349CC"/>
    <w:rsid w:val="00B34A6D"/>
    <w:rsid w:val="00B358CF"/>
    <w:rsid w:val="00B35E97"/>
    <w:rsid w:val="00B37436"/>
    <w:rsid w:val="00B4383C"/>
    <w:rsid w:val="00B43CBD"/>
    <w:rsid w:val="00B43D47"/>
    <w:rsid w:val="00B46B0E"/>
    <w:rsid w:val="00B501F1"/>
    <w:rsid w:val="00B52C64"/>
    <w:rsid w:val="00B5492D"/>
    <w:rsid w:val="00B5604B"/>
    <w:rsid w:val="00B568C5"/>
    <w:rsid w:val="00B57CC6"/>
    <w:rsid w:val="00B60097"/>
    <w:rsid w:val="00B60906"/>
    <w:rsid w:val="00B71BB6"/>
    <w:rsid w:val="00B72145"/>
    <w:rsid w:val="00B721CF"/>
    <w:rsid w:val="00B75C04"/>
    <w:rsid w:val="00B771CF"/>
    <w:rsid w:val="00B7738F"/>
    <w:rsid w:val="00B80B30"/>
    <w:rsid w:val="00B81854"/>
    <w:rsid w:val="00B83D78"/>
    <w:rsid w:val="00B84A7A"/>
    <w:rsid w:val="00B853EB"/>
    <w:rsid w:val="00B90C26"/>
    <w:rsid w:val="00B94159"/>
    <w:rsid w:val="00B974A6"/>
    <w:rsid w:val="00BA0698"/>
    <w:rsid w:val="00BA1CD0"/>
    <w:rsid w:val="00BA3992"/>
    <w:rsid w:val="00BA3F3C"/>
    <w:rsid w:val="00BA46F3"/>
    <w:rsid w:val="00BA5EEB"/>
    <w:rsid w:val="00BB20EA"/>
    <w:rsid w:val="00BB2943"/>
    <w:rsid w:val="00BB4B01"/>
    <w:rsid w:val="00BB4D79"/>
    <w:rsid w:val="00BB5EC6"/>
    <w:rsid w:val="00BB60BE"/>
    <w:rsid w:val="00BC385D"/>
    <w:rsid w:val="00BD0C75"/>
    <w:rsid w:val="00BD15AF"/>
    <w:rsid w:val="00BD4DC3"/>
    <w:rsid w:val="00BD65E0"/>
    <w:rsid w:val="00BD73BD"/>
    <w:rsid w:val="00BE2AFB"/>
    <w:rsid w:val="00BE2D69"/>
    <w:rsid w:val="00BE535A"/>
    <w:rsid w:val="00BE6B6B"/>
    <w:rsid w:val="00BE6F88"/>
    <w:rsid w:val="00BF1747"/>
    <w:rsid w:val="00BF18CC"/>
    <w:rsid w:val="00BF1AA4"/>
    <w:rsid w:val="00BF2D8F"/>
    <w:rsid w:val="00BF347D"/>
    <w:rsid w:val="00BF3C9E"/>
    <w:rsid w:val="00BF6D1D"/>
    <w:rsid w:val="00BF7602"/>
    <w:rsid w:val="00BF78C6"/>
    <w:rsid w:val="00C02DC5"/>
    <w:rsid w:val="00C06A32"/>
    <w:rsid w:val="00C06A6D"/>
    <w:rsid w:val="00C07B3B"/>
    <w:rsid w:val="00C07DFF"/>
    <w:rsid w:val="00C1649D"/>
    <w:rsid w:val="00C16F75"/>
    <w:rsid w:val="00C17C8C"/>
    <w:rsid w:val="00C22AE9"/>
    <w:rsid w:val="00C24CA6"/>
    <w:rsid w:val="00C26130"/>
    <w:rsid w:val="00C27655"/>
    <w:rsid w:val="00C278BF"/>
    <w:rsid w:val="00C3067B"/>
    <w:rsid w:val="00C31C1D"/>
    <w:rsid w:val="00C3287B"/>
    <w:rsid w:val="00C33584"/>
    <w:rsid w:val="00C34992"/>
    <w:rsid w:val="00C36098"/>
    <w:rsid w:val="00C362BF"/>
    <w:rsid w:val="00C368BE"/>
    <w:rsid w:val="00C36A36"/>
    <w:rsid w:val="00C37F57"/>
    <w:rsid w:val="00C4029F"/>
    <w:rsid w:val="00C40B5E"/>
    <w:rsid w:val="00C416F4"/>
    <w:rsid w:val="00C4172C"/>
    <w:rsid w:val="00C41B30"/>
    <w:rsid w:val="00C42F78"/>
    <w:rsid w:val="00C4556F"/>
    <w:rsid w:val="00C46718"/>
    <w:rsid w:val="00C50B8E"/>
    <w:rsid w:val="00C51FD7"/>
    <w:rsid w:val="00C52401"/>
    <w:rsid w:val="00C54728"/>
    <w:rsid w:val="00C567E3"/>
    <w:rsid w:val="00C60975"/>
    <w:rsid w:val="00C61456"/>
    <w:rsid w:val="00C61689"/>
    <w:rsid w:val="00C66B2E"/>
    <w:rsid w:val="00C6750B"/>
    <w:rsid w:val="00C71C5A"/>
    <w:rsid w:val="00C73686"/>
    <w:rsid w:val="00C74E01"/>
    <w:rsid w:val="00C802ED"/>
    <w:rsid w:val="00C80B90"/>
    <w:rsid w:val="00C83009"/>
    <w:rsid w:val="00C85194"/>
    <w:rsid w:val="00C94FBA"/>
    <w:rsid w:val="00C95C0A"/>
    <w:rsid w:val="00C95C63"/>
    <w:rsid w:val="00CA114D"/>
    <w:rsid w:val="00CA121D"/>
    <w:rsid w:val="00CA250C"/>
    <w:rsid w:val="00CA61A1"/>
    <w:rsid w:val="00CB25B6"/>
    <w:rsid w:val="00CB27ED"/>
    <w:rsid w:val="00CB3B8C"/>
    <w:rsid w:val="00CB5974"/>
    <w:rsid w:val="00CB6E87"/>
    <w:rsid w:val="00CC0C80"/>
    <w:rsid w:val="00CC16A4"/>
    <w:rsid w:val="00CC1CF0"/>
    <w:rsid w:val="00CC2BA4"/>
    <w:rsid w:val="00CC3CFE"/>
    <w:rsid w:val="00CC44F5"/>
    <w:rsid w:val="00CC722E"/>
    <w:rsid w:val="00CD21BC"/>
    <w:rsid w:val="00CD3F5E"/>
    <w:rsid w:val="00CE064D"/>
    <w:rsid w:val="00CE2053"/>
    <w:rsid w:val="00CE332F"/>
    <w:rsid w:val="00CE4A68"/>
    <w:rsid w:val="00CE5334"/>
    <w:rsid w:val="00CE5FC4"/>
    <w:rsid w:val="00CE677B"/>
    <w:rsid w:val="00CE794F"/>
    <w:rsid w:val="00CF0DEC"/>
    <w:rsid w:val="00CF17B8"/>
    <w:rsid w:val="00CF19D4"/>
    <w:rsid w:val="00CF2301"/>
    <w:rsid w:val="00CF2D7E"/>
    <w:rsid w:val="00CF552D"/>
    <w:rsid w:val="00CF7A46"/>
    <w:rsid w:val="00D0035F"/>
    <w:rsid w:val="00D00730"/>
    <w:rsid w:val="00D01B95"/>
    <w:rsid w:val="00D02852"/>
    <w:rsid w:val="00D03126"/>
    <w:rsid w:val="00D0590B"/>
    <w:rsid w:val="00D05AF8"/>
    <w:rsid w:val="00D107F0"/>
    <w:rsid w:val="00D1094C"/>
    <w:rsid w:val="00D10FE2"/>
    <w:rsid w:val="00D1278F"/>
    <w:rsid w:val="00D13669"/>
    <w:rsid w:val="00D142EF"/>
    <w:rsid w:val="00D15690"/>
    <w:rsid w:val="00D17D18"/>
    <w:rsid w:val="00D2040B"/>
    <w:rsid w:val="00D206D0"/>
    <w:rsid w:val="00D22D90"/>
    <w:rsid w:val="00D22DAC"/>
    <w:rsid w:val="00D2361E"/>
    <w:rsid w:val="00D23957"/>
    <w:rsid w:val="00D23AD6"/>
    <w:rsid w:val="00D24B8A"/>
    <w:rsid w:val="00D25198"/>
    <w:rsid w:val="00D30BFE"/>
    <w:rsid w:val="00D315D0"/>
    <w:rsid w:val="00D33294"/>
    <w:rsid w:val="00D34032"/>
    <w:rsid w:val="00D351C4"/>
    <w:rsid w:val="00D3533B"/>
    <w:rsid w:val="00D361D3"/>
    <w:rsid w:val="00D377F8"/>
    <w:rsid w:val="00D411C3"/>
    <w:rsid w:val="00D42320"/>
    <w:rsid w:val="00D431FD"/>
    <w:rsid w:val="00D47E9E"/>
    <w:rsid w:val="00D5209B"/>
    <w:rsid w:val="00D56265"/>
    <w:rsid w:val="00D576FF"/>
    <w:rsid w:val="00D6045A"/>
    <w:rsid w:val="00D61691"/>
    <w:rsid w:val="00D62B6C"/>
    <w:rsid w:val="00D62C4F"/>
    <w:rsid w:val="00D63343"/>
    <w:rsid w:val="00D63ECD"/>
    <w:rsid w:val="00D64D1C"/>
    <w:rsid w:val="00D74C6A"/>
    <w:rsid w:val="00D75A36"/>
    <w:rsid w:val="00D7704E"/>
    <w:rsid w:val="00D81FD7"/>
    <w:rsid w:val="00D82A41"/>
    <w:rsid w:val="00D82AE6"/>
    <w:rsid w:val="00D843C7"/>
    <w:rsid w:val="00D9018F"/>
    <w:rsid w:val="00D9045A"/>
    <w:rsid w:val="00D925D6"/>
    <w:rsid w:val="00D93B70"/>
    <w:rsid w:val="00D95058"/>
    <w:rsid w:val="00DA1654"/>
    <w:rsid w:val="00DA60E8"/>
    <w:rsid w:val="00DB06A0"/>
    <w:rsid w:val="00DB41FA"/>
    <w:rsid w:val="00DC0535"/>
    <w:rsid w:val="00DC325B"/>
    <w:rsid w:val="00DC37F9"/>
    <w:rsid w:val="00DC6D04"/>
    <w:rsid w:val="00DD09CF"/>
    <w:rsid w:val="00DD0C55"/>
    <w:rsid w:val="00DD1C3C"/>
    <w:rsid w:val="00DD265C"/>
    <w:rsid w:val="00DD4535"/>
    <w:rsid w:val="00DD5A99"/>
    <w:rsid w:val="00DE1685"/>
    <w:rsid w:val="00DE1D68"/>
    <w:rsid w:val="00DE49AB"/>
    <w:rsid w:val="00DE54F3"/>
    <w:rsid w:val="00DF13E8"/>
    <w:rsid w:val="00DF2FFA"/>
    <w:rsid w:val="00DF3A36"/>
    <w:rsid w:val="00DF631A"/>
    <w:rsid w:val="00DF7404"/>
    <w:rsid w:val="00DF7579"/>
    <w:rsid w:val="00DF7FF3"/>
    <w:rsid w:val="00E00493"/>
    <w:rsid w:val="00E00822"/>
    <w:rsid w:val="00E009D1"/>
    <w:rsid w:val="00E02271"/>
    <w:rsid w:val="00E02789"/>
    <w:rsid w:val="00E02946"/>
    <w:rsid w:val="00E11363"/>
    <w:rsid w:val="00E1137D"/>
    <w:rsid w:val="00E11997"/>
    <w:rsid w:val="00E11D3B"/>
    <w:rsid w:val="00E1596E"/>
    <w:rsid w:val="00E17110"/>
    <w:rsid w:val="00E20B1A"/>
    <w:rsid w:val="00E20C2C"/>
    <w:rsid w:val="00E20C4A"/>
    <w:rsid w:val="00E22BCF"/>
    <w:rsid w:val="00E23ECA"/>
    <w:rsid w:val="00E323B1"/>
    <w:rsid w:val="00E43DB1"/>
    <w:rsid w:val="00E43EAC"/>
    <w:rsid w:val="00E447CE"/>
    <w:rsid w:val="00E4603E"/>
    <w:rsid w:val="00E4742F"/>
    <w:rsid w:val="00E503EE"/>
    <w:rsid w:val="00E50459"/>
    <w:rsid w:val="00E53C53"/>
    <w:rsid w:val="00E57564"/>
    <w:rsid w:val="00E576D1"/>
    <w:rsid w:val="00E61483"/>
    <w:rsid w:val="00E61D47"/>
    <w:rsid w:val="00E6257F"/>
    <w:rsid w:val="00E64ECF"/>
    <w:rsid w:val="00E70628"/>
    <w:rsid w:val="00E73DE3"/>
    <w:rsid w:val="00E75722"/>
    <w:rsid w:val="00E77846"/>
    <w:rsid w:val="00E80D15"/>
    <w:rsid w:val="00E822B4"/>
    <w:rsid w:val="00E839CE"/>
    <w:rsid w:val="00E86491"/>
    <w:rsid w:val="00E8793B"/>
    <w:rsid w:val="00E87B30"/>
    <w:rsid w:val="00E91A88"/>
    <w:rsid w:val="00E91DDE"/>
    <w:rsid w:val="00E931D2"/>
    <w:rsid w:val="00E931F1"/>
    <w:rsid w:val="00E95609"/>
    <w:rsid w:val="00E96D97"/>
    <w:rsid w:val="00E970B9"/>
    <w:rsid w:val="00EA6A77"/>
    <w:rsid w:val="00EB1FC3"/>
    <w:rsid w:val="00EB5252"/>
    <w:rsid w:val="00EB561F"/>
    <w:rsid w:val="00EB74F0"/>
    <w:rsid w:val="00EB7C7B"/>
    <w:rsid w:val="00EC07E7"/>
    <w:rsid w:val="00EC0B73"/>
    <w:rsid w:val="00EC4E7E"/>
    <w:rsid w:val="00EC55B0"/>
    <w:rsid w:val="00EC5797"/>
    <w:rsid w:val="00EC5FD5"/>
    <w:rsid w:val="00EC7D5E"/>
    <w:rsid w:val="00ED29C9"/>
    <w:rsid w:val="00ED2C5A"/>
    <w:rsid w:val="00ED4E1D"/>
    <w:rsid w:val="00ED7A7A"/>
    <w:rsid w:val="00EE03FA"/>
    <w:rsid w:val="00EE0D00"/>
    <w:rsid w:val="00EE476B"/>
    <w:rsid w:val="00EE5792"/>
    <w:rsid w:val="00EF14BE"/>
    <w:rsid w:val="00EF2058"/>
    <w:rsid w:val="00EF28B0"/>
    <w:rsid w:val="00EF45D7"/>
    <w:rsid w:val="00EF5137"/>
    <w:rsid w:val="00EF6ED4"/>
    <w:rsid w:val="00F012A3"/>
    <w:rsid w:val="00F02B87"/>
    <w:rsid w:val="00F03F60"/>
    <w:rsid w:val="00F06D74"/>
    <w:rsid w:val="00F070FF"/>
    <w:rsid w:val="00F10897"/>
    <w:rsid w:val="00F14300"/>
    <w:rsid w:val="00F15934"/>
    <w:rsid w:val="00F15C32"/>
    <w:rsid w:val="00F17232"/>
    <w:rsid w:val="00F2027B"/>
    <w:rsid w:val="00F21226"/>
    <w:rsid w:val="00F21439"/>
    <w:rsid w:val="00F22B28"/>
    <w:rsid w:val="00F22B76"/>
    <w:rsid w:val="00F261C1"/>
    <w:rsid w:val="00F27D00"/>
    <w:rsid w:val="00F30537"/>
    <w:rsid w:val="00F31E58"/>
    <w:rsid w:val="00F33E29"/>
    <w:rsid w:val="00F34144"/>
    <w:rsid w:val="00F34F33"/>
    <w:rsid w:val="00F3597F"/>
    <w:rsid w:val="00F3774D"/>
    <w:rsid w:val="00F3799E"/>
    <w:rsid w:val="00F419C0"/>
    <w:rsid w:val="00F43253"/>
    <w:rsid w:val="00F43448"/>
    <w:rsid w:val="00F45D55"/>
    <w:rsid w:val="00F46A86"/>
    <w:rsid w:val="00F47C0E"/>
    <w:rsid w:val="00F5039F"/>
    <w:rsid w:val="00F50CC4"/>
    <w:rsid w:val="00F51491"/>
    <w:rsid w:val="00F56FE9"/>
    <w:rsid w:val="00F57DA1"/>
    <w:rsid w:val="00F608A9"/>
    <w:rsid w:val="00F60D9A"/>
    <w:rsid w:val="00F62175"/>
    <w:rsid w:val="00F649E3"/>
    <w:rsid w:val="00F64B86"/>
    <w:rsid w:val="00F65800"/>
    <w:rsid w:val="00F6654B"/>
    <w:rsid w:val="00F7045B"/>
    <w:rsid w:val="00F7425F"/>
    <w:rsid w:val="00F748BC"/>
    <w:rsid w:val="00F755EE"/>
    <w:rsid w:val="00F767EB"/>
    <w:rsid w:val="00F76FB5"/>
    <w:rsid w:val="00F771A9"/>
    <w:rsid w:val="00F77C74"/>
    <w:rsid w:val="00F809A3"/>
    <w:rsid w:val="00F80FAA"/>
    <w:rsid w:val="00F84198"/>
    <w:rsid w:val="00F85052"/>
    <w:rsid w:val="00F85553"/>
    <w:rsid w:val="00F92B8A"/>
    <w:rsid w:val="00F93FBA"/>
    <w:rsid w:val="00F94644"/>
    <w:rsid w:val="00F95BCE"/>
    <w:rsid w:val="00FA04C8"/>
    <w:rsid w:val="00FA27F9"/>
    <w:rsid w:val="00FA4250"/>
    <w:rsid w:val="00FA51E7"/>
    <w:rsid w:val="00FB1FB4"/>
    <w:rsid w:val="00FB202C"/>
    <w:rsid w:val="00FB4172"/>
    <w:rsid w:val="00FB5037"/>
    <w:rsid w:val="00FB73DB"/>
    <w:rsid w:val="00FC131D"/>
    <w:rsid w:val="00FC5083"/>
    <w:rsid w:val="00FD0170"/>
    <w:rsid w:val="00FD0E35"/>
    <w:rsid w:val="00FD355E"/>
    <w:rsid w:val="00FD3D0D"/>
    <w:rsid w:val="00FD4302"/>
    <w:rsid w:val="00FD5CED"/>
    <w:rsid w:val="00FD7476"/>
    <w:rsid w:val="00FE28B3"/>
    <w:rsid w:val="00FE30E2"/>
    <w:rsid w:val="00FE5DD2"/>
    <w:rsid w:val="00FF3B9C"/>
    <w:rsid w:val="00FF4EBB"/>
    <w:rsid w:val="00FF50D3"/>
    <w:rsid w:val="00FF5EDB"/>
    <w:rsid w:val="00FF60F8"/>
    <w:rsid w:val="00FF666C"/>
    <w:rsid w:val="00FF6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2219B"/>
  <w15:docId w15:val="{4BAD1BBF-61E9-4BFD-90DB-D476EBB40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B98"/>
    <w:pPr>
      <w:spacing w:after="0" w:line="240" w:lineRule="auto"/>
    </w:pPr>
    <w:rPr>
      <w:rFonts w:ascii="Calibri" w:hAnsi="Calibri" w:cs="Times New Roman"/>
      <w:lang w:eastAsia="en-AU"/>
    </w:rPr>
  </w:style>
  <w:style w:type="paragraph" w:styleId="Heading1">
    <w:name w:val="heading 1"/>
    <w:basedOn w:val="Normal"/>
    <w:next w:val="Normal"/>
    <w:link w:val="Heading1Char"/>
    <w:qFormat/>
    <w:rsid w:val="00F2027B"/>
    <w:pPr>
      <w:keepNext/>
      <w:spacing w:before="240" w:after="60"/>
      <w:outlineLvl w:val="0"/>
    </w:pPr>
    <w:rPr>
      <w:rFonts w:ascii="Arial" w:eastAsia="MS Mincho" w:hAnsi="Arial" w:cs="Arial"/>
      <w:b/>
      <w:bCs/>
      <w:kern w:val="32"/>
      <w:sz w:val="32"/>
      <w:szCs w:val="32"/>
      <w:lang w:eastAsia="ja-JP"/>
    </w:rPr>
  </w:style>
  <w:style w:type="paragraph" w:styleId="Heading2">
    <w:name w:val="heading 2"/>
    <w:basedOn w:val="Normal"/>
    <w:next w:val="Normal"/>
    <w:link w:val="Heading2Char"/>
    <w:qFormat/>
    <w:rsid w:val="00F2027B"/>
    <w:pPr>
      <w:keepNext/>
      <w:spacing w:before="240" w:after="60"/>
      <w:outlineLvl w:val="1"/>
    </w:pPr>
    <w:rPr>
      <w:rFonts w:ascii="Arial" w:eastAsia="MS Mincho" w:hAnsi="Arial" w:cs="Arial"/>
      <w:b/>
      <w:bCs/>
      <w:i/>
      <w:iCs/>
      <w:sz w:val="28"/>
      <w:szCs w:val="28"/>
      <w:lang w:eastAsia="ja-JP"/>
    </w:rPr>
  </w:style>
  <w:style w:type="paragraph" w:styleId="Heading3">
    <w:name w:val="heading 3"/>
    <w:basedOn w:val="Normal"/>
    <w:next w:val="Normal"/>
    <w:link w:val="Heading3Char"/>
    <w:qFormat/>
    <w:rsid w:val="00F2027B"/>
    <w:pPr>
      <w:keepNext/>
      <w:spacing w:before="240" w:after="60"/>
      <w:outlineLvl w:val="2"/>
    </w:pPr>
    <w:rPr>
      <w:rFonts w:ascii="Arial" w:eastAsia="MS Mincho" w:hAnsi="Arial" w:cs="Arial"/>
      <w:b/>
      <w:bCs/>
      <w:sz w:val="26"/>
      <w:szCs w:val="26"/>
      <w:lang w:eastAsia="ja-JP"/>
    </w:rPr>
  </w:style>
  <w:style w:type="paragraph" w:styleId="Heading4">
    <w:name w:val="heading 4"/>
    <w:basedOn w:val="Normal"/>
    <w:next w:val="Normal"/>
    <w:link w:val="Heading4Char"/>
    <w:uiPriority w:val="9"/>
    <w:unhideWhenUsed/>
    <w:qFormat/>
    <w:rsid w:val="009A1FD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2027B"/>
    <w:pPr>
      <w:tabs>
        <w:tab w:val="center" w:pos="4153"/>
        <w:tab w:val="right" w:pos="8306"/>
      </w:tabs>
    </w:pPr>
    <w:rPr>
      <w:rFonts w:ascii="Times New Roman" w:eastAsia="MS Mincho" w:hAnsi="Times New Roman"/>
      <w:sz w:val="24"/>
      <w:szCs w:val="24"/>
      <w:lang w:eastAsia="ja-JP"/>
    </w:rPr>
  </w:style>
  <w:style w:type="character" w:customStyle="1" w:styleId="FooterChar">
    <w:name w:val="Footer Char"/>
    <w:basedOn w:val="DefaultParagraphFont"/>
    <w:link w:val="Footer"/>
    <w:rsid w:val="00F2027B"/>
    <w:rPr>
      <w:rFonts w:ascii="Times New Roman" w:eastAsia="MS Mincho" w:hAnsi="Times New Roman" w:cs="Times New Roman"/>
      <w:sz w:val="24"/>
      <w:szCs w:val="24"/>
      <w:lang w:eastAsia="ja-JP"/>
    </w:rPr>
  </w:style>
  <w:style w:type="paragraph" w:styleId="Header">
    <w:name w:val="header"/>
    <w:basedOn w:val="Normal"/>
    <w:link w:val="HeaderChar"/>
    <w:rsid w:val="00F2027B"/>
    <w:pPr>
      <w:tabs>
        <w:tab w:val="center" w:pos="4153"/>
        <w:tab w:val="right" w:pos="8306"/>
      </w:tabs>
    </w:pPr>
    <w:rPr>
      <w:rFonts w:ascii="Times New Roman" w:eastAsia="MS Mincho" w:hAnsi="Times New Roman"/>
      <w:sz w:val="24"/>
      <w:szCs w:val="24"/>
      <w:lang w:eastAsia="ja-JP"/>
    </w:rPr>
  </w:style>
  <w:style w:type="character" w:customStyle="1" w:styleId="HeaderChar">
    <w:name w:val="Header Char"/>
    <w:basedOn w:val="DefaultParagraphFont"/>
    <w:link w:val="Header"/>
    <w:rsid w:val="00F2027B"/>
    <w:rPr>
      <w:rFonts w:ascii="Times New Roman" w:eastAsia="MS Mincho" w:hAnsi="Times New Roman" w:cs="Times New Roman"/>
      <w:sz w:val="24"/>
      <w:szCs w:val="24"/>
      <w:lang w:eastAsia="ja-JP"/>
    </w:rPr>
  </w:style>
  <w:style w:type="character" w:customStyle="1" w:styleId="Heading1Char">
    <w:name w:val="Heading 1 Char"/>
    <w:basedOn w:val="DefaultParagraphFont"/>
    <w:link w:val="Heading1"/>
    <w:rsid w:val="00F2027B"/>
    <w:rPr>
      <w:rFonts w:ascii="Arial" w:eastAsia="MS Mincho" w:hAnsi="Arial" w:cs="Arial"/>
      <w:b/>
      <w:bCs/>
      <w:kern w:val="32"/>
      <w:sz w:val="32"/>
      <w:szCs w:val="32"/>
      <w:lang w:eastAsia="ja-JP"/>
    </w:rPr>
  </w:style>
  <w:style w:type="character" w:customStyle="1" w:styleId="Heading2Char">
    <w:name w:val="Heading 2 Char"/>
    <w:basedOn w:val="DefaultParagraphFont"/>
    <w:link w:val="Heading2"/>
    <w:rsid w:val="00F2027B"/>
    <w:rPr>
      <w:rFonts w:ascii="Arial" w:eastAsia="MS Mincho" w:hAnsi="Arial" w:cs="Arial"/>
      <w:b/>
      <w:bCs/>
      <w:i/>
      <w:iCs/>
      <w:sz w:val="28"/>
      <w:szCs w:val="28"/>
      <w:lang w:eastAsia="ja-JP"/>
    </w:rPr>
  </w:style>
  <w:style w:type="character" w:customStyle="1" w:styleId="Heading3Char">
    <w:name w:val="Heading 3 Char"/>
    <w:basedOn w:val="DefaultParagraphFont"/>
    <w:link w:val="Heading3"/>
    <w:rsid w:val="00F2027B"/>
    <w:rPr>
      <w:rFonts w:ascii="Arial" w:eastAsia="MS Mincho" w:hAnsi="Arial" w:cs="Arial"/>
      <w:b/>
      <w:bCs/>
      <w:sz w:val="26"/>
      <w:szCs w:val="26"/>
      <w:lang w:eastAsia="ja-JP"/>
    </w:rPr>
  </w:style>
  <w:style w:type="paragraph" w:styleId="TOC2">
    <w:name w:val="toc 2"/>
    <w:basedOn w:val="Normal"/>
    <w:next w:val="Normal"/>
    <w:autoRedefine/>
    <w:uiPriority w:val="39"/>
    <w:rsid w:val="00F2027B"/>
    <w:pPr>
      <w:ind w:left="240"/>
    </w:pPr>
    <w:rPr>
      <w:rFonts w:ascii="Times New Roman" w:eastAsia="MS Mincho" w:hAnsi="Times New Roman"/>
      <w:sz w:val="24"/>
      <w:szCs w:val="24"/>
      <w:lang w:eastAsia="ja-JP"/>
    </w:rPr>
  </w:style>
  <w:style w:type="paragraph" w:styleId="TOC3">
    <w:name w:val="toc 3"/>
    <w:basedOn w:val="Normal"/>
    <w:next w:val="Normal"/>
    <w:autoRedefine/>
    <w:uiPriority w:val="39"/>
    <w:rsid w:val="00F2027B"/>
    <w:pPr>
      <w:tabs>
        <w:tab w:val="right" w:leader="dot" w:pos="8296"/>
      </w:tabs>
      <w:ind w:left="480"/>
    </w:pPr>
    <w:rPr>
      <w:rFonts w:ascii="Times New Roman" w:eastAsia="MS Mincho" w:hAnsi="Times New Roman"/>
      <w:sz w:val="24"/>
      <w:szCs w:val="24"/>
      <w:lang w:eastAsia="ja-JP"/>
    </w:rPr>
  </w:style>
  <w:style w:type="character" w:styleId="Hyperlink">
    <w:name w:val="Hyperlink"/>
    <w:basedOn w:val="DefaultParagraphFont"/>
    <w:uiPriority w:val="99"/>
    <w:unhideWhenUsed/>
    <w:rsid w:val="00526011"/>
    <w:rPr>
      <w:color w:val="0000FF"/>
      <w:u w:val="single"/>
    </w:rPr>
  </w:style>
  <w:style w:type="paragraph" w:styleId="ListParagraph">
    <w:name w:val="List Paragraph"/>
    <w:basedOn w:val="Normal"/>
    <w:uiPriority w:val="34"/>
    <w:qFormat/>
    <w:rsid w:val="00BF78C6"/>
    <w:pPr>
      <w:numPr>
        <w:numId w:val="4"/>
      </w:numPr>
      <w:contextualSpacing/>
    </w:pPr>
    <w:rPr>
      <w:rFonts w:asciiTheme="minorHAnsi" w:eastAsia="MS Mincho" w:hAnsiTheme="minorHAnsi"/>
      <w:lang w:eastAsia="ja-JP"/>
    </w:rPr>
  </w:style>
  <w:style w:type="character" w:customStyle="1" w:styleId="Heading4Char">
    <w:name w:val="Heading 4 Char"/>
    <w:basedOn w:val="DefaultParagraphFont"/>
    <w:link w:val="Heading4"/>
    <w:uiPriority w:val="9"/>
    <w:rsid w:val="009A1FD9"/>
    <w:rPr>
      <w:rFonts w:asciiTheme="majorHAnsi" w:eastAsiaTheme="majorEastAsia" w:hAnsiTheme="majorHAnsi" w:cstheme="majorBidi"/>
      <w:i/>
      <w:iCs/>
      <w:color w:val="365F91" w:themeColor="accent1" w:themeShade="BF"/>
      <w:lang w:eastAsia="en-AU"/>
    </w:rPr>
  </w:style>
  <w:style w:type="paragraph" w:styleId="NormalWeb">
    <w:name w:val="Normal (Web)"/>
    <w:basedOn w:val="Normal"/>
    <w:uiPriority w:val="99"/>
    <w:semiHidden/>
    <w:unhideWhenUsed/>
    <w:rsid w:val="00F95BCE"/>
    <w:rPr>
      <w:rFonts w:ascii="Times New Roman" w:hAnsi="Times New Roman"/>
      <w:sz w:val="24"/>
      <w:szCs w:val="24"/>
    </w:rPr>
  </w:style>
  <w:style w:type="paragraph" w:styleId="TOCHeading">
    <w:name w:val="TOC Heading"/>
    <w:basedOn w:val="Heading1"/>
    <w:next w:val="Normal"/>
    <w:uiPriority w:val="39"/>
    <w:unhideWhenUsed/>
    <w:qFormat/>
    <w:rsid w:val="009E6278"/>
    <w:pPr>
      <w:keepLines/>
      <w:spacing w:after="0" w:line="259" w:lineRule="auto"/>
      <w:outlineLvl w:val="9"/>
    </w:pPr>
    <w:rPr>
      <w:rFonts w:asciiTheme="majorHAnsi" w:eastAsiaTheme="majorEastAsia" w:hAnsiTheme="majorHAnsi" w:cstheme="majorBidi"/>
      <w:b w:val="0"/>
      <w:bCs w:val="0"/>
      <w:color w:val="365F91" w:themeColor="accent1" w:themeShade="BF"/>
      <w:kern w:val="0"/>
      <w:lang w:val="en-US" w:eastAsia="en-US"/>
    </w:rPr>
  </w:style>
  <w:style w:type="paragraph" w:styleId="TOC1">
    <w:name w:val="toc 1"/>
    <w:basedOn w:val="Normal"/>
    <w:next w:val="Normal"/>
    <w:autoRedefine/>
    <w:uiPriority w:val="39"/>
    <w:unhideWhenUsed/>
    <w:rsid w:val="009E627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93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113\Desktop\Template2.dotx%20-%20Shortcu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EC863-3801-4418-96F2-7287616EC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Template2.dotx - Shortcut.dotx</Template>
  <TotalTime>20694</TotalTime>
  <Pages>11</Pages>
  <Words>3467</Words>
  <Characters>19767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23188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Chris (Mineral Resources, Clayton)</dc:creator>
  <cp:keywords/>
  <dc:description/>
  <cp:lastModifiedBy>Ryan, Chris (Mineral Resources, Clayton)</cp:lastModifiedBy>
  <cp:revision>16</cp:revision>
  <dcterms:created xsi:type="dcterms:W3CDTF">2025-09-10T02:13:00Z</dcterms:created>
  <dcterms:modified xsi:type="dcterms:W3CDTF">2025-10-22T03:06:00Z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19cd927d,188ab1b5,10f36e1d</vt:lpwstr>
  </property>
  <property fmtid="{D5CDD505-2E9C-101B-9397-08002B2CF9AE}" pid="3" name="ClassificationContentMarkingHeaderFontProps">
    <vt:lpwstr>#ff0000,12,Aptos</vt:lpwstr>
  </property>
  <property fmtid="{D5CDD505-2E9C-101B-9397-08002B2CF9AE}" pid="4" name="ClassificationContentMarkingHeaderText">
    <vt:lpwstr>UNOFFICIAL</vt:lpwstr>
  </property>
  <property fmtid="{D5CDD505-2E9C-101B-9397-08002B2CF9AE}" pid="5" name="ClassificationContentMarkingFooterShapeIds">
    <vt:lpwstr>414ee540,e81f071,540648ef</vt:lpwstr>
  </property>
  <property fmtid="{D5CDD505-2E9C-101B-9397-08002B2CF9AE}" pid="6" name="ClassificationContentMarkingFooterFontProps">
    <vt:lpwstr>#ff0000,12,Aptos</vt:lpwstr>
  </property>
  <property fmtid="{D5CDD505-2E9C-101B-9397-08002B2CF9AE}" pid="7" name="ClassificationContentMarkingFooterText">
    <vt:lpwstr>UNOFFICIAL</vt:lpwstr>
  </property>
  <property fmtid="{D5CDD505-2E9C-101B-9397-08002B2CF9AE}" pid="8" name="MSIP_Label_4f61d463-a7a2-4f89-972c-cb4d4e3c5dfc_Enabled">
    <vt:lpwstr>true</vt:lpwstr>
  </property>
  <property fmtid="{D5CDD505-2E9C-101B-9397-08002B2CF9AE}" pid="9" name="MSIP_Label_4f61d463-a7a2-4f89-972c-cb4d4e3c5dfc_SetDate">
    <vt:lpwstr>2025-10-20T06:16:42Z</vt:lpwstr>
  </property>
  <property fmtid="{D5CDD505-2E9C-101B-9397-08002B2CF9AE}" pid="10" name="MSIP_Label_4f61d463-a7a2-4f89-972c-cb4d4e3c5dfc_Method">
    <vt:lpwstr>Privileged</vt:lpwstr>
  </property>
  <property fmtid="{D5CDD505-2E9C-101B-9397-08002B2CF9AE}" pid="11" name="MSIP_Label_4f61d463-a7a2-4f89-972c-cb4d4e3c5dfc_Name">
    <vt:lpwstr>UNOFFICIAL</vt:lpwstr>
  </property>
  <property fmtid="{D5CDD505-2E9C-101B-9397-08002B2CF9AE}" pid="12" name="MSIP_Label_4f61d463-a7a2-4f89-972c-cb4d4e3c5dfc_SiteId">
    <vt:lpwstr>0fe05593-19ac-4f98-adbf-0375fce7f160</vt:lpwstr>
  </property>
  <property fmtid="{D5CDD505-2E9C-101B-9397-08002B2CF9AE}" pid="13" name="MSIP_Label_4f61d463-a7a2-4f89-972c-cb4d4e3c5dfc_ActionId">
    <vt:lpwstr>a04d2871-faa2-4f05-abfe-a35cd296d79d</vt:lpwstr>
  </property>
  <property fmtid="{D5CDD505-2E9C-101B-9397-08002B2CF9AE}" pid="14" name="MSIP_Label_4f61d463-a7a2-4f89-972c-cb4d4e3c5dfc_ContentBits">
    <vt:lpwstr>3</vt:lpwstr>
  </property>
  <property fmtid="{D5CDD505-2E9C-101B-9397-08002B2CF9AE}" pid="15" name="MSIP_Label_4f61d463-a7a2-4f89-972c-cb4d4e3c5dfc_Tag">
    <vt:lpwstr>10, 0, 1, 1</vt:lpwstr>
  </property>
</Properties>
</file>