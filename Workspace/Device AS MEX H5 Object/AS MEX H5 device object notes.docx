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5483" w14:textId="58BD1E45" w:rsidR="00BF78C6" w:rsidRDefault="0005377F" w:rsidP="00BD68BF">
      <w:pPr>
        <w:pStyle w:val="Heading1"/>
      </w:pPr>
      <w:bookmarkStart w:id="0" w:name="_Toc207796063"/>
      <w:r>
        <w:t>AS MEX H5</w:t>
      </w:r>
      <w:r w:rsidR="00BD68BF">
        <w:t xml:space="preserve"> processing in GeoPIXE</w:t>
      </w:r>
      <w:bookmarkEnd w:id="0"/>
    </w:p>
    <w:sdt>
      <w:sdtPr>
        <w:rPr>
          <w:rFonts w:ascii="Calibri" w:eastAsiaTheme="minorHAnsi" w:hAnsi="Calibri" w:cs="Times New Roman"/>
          <w:color w:val="auto"/>
          <w:sz w:val="22"/>
          <w:szCs w:val="22"/>
          <w:lang w:val="en-AU" w:eastAsia="en-AU"/>
        </w:rPr>
        <w:id w:val="1188101557"/>
        <w:docPartObj>
          <w:docPartGallery w:val="Table of Contents"/>
          <w:docPartUnique/>
        </w:docPartObj>
      </w:sdtPr>
      <w:sdtEndPr>
        <w:rPr>
          <w:b/>
          <w:bCs/>
          <w:noProof/>
        </w:rPr>
      </w:sdtEndPr>
      <w:sdtContent>
        <w:p w14:paraId="5DAA622E" w14:textId="11F80E11" w:rsidR="00C9508C" w:rsidRDefault="00C9508C">
          <w:pPr>
            <w:pStyle w:val="TOCHeading"/>
          </w:pPr>
          <w:r>
            <w:t>Contents</w:t>
          </w:r>
        </w:p>
        <w:p w14:paraId="5FD2DC64" w14:textId="5AD040C2" w:rsidR="00BF6C5B" w:rsidRDefault="00C9508C">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7796063" w:history="1">
            <w:r w:rsidR="00BF6C5B" w:rsidRPr="00634D88">
              <w:rPr>
                <w:rStyle w:val="Hyperlink"/>
                <w:noProof/>
              </w:rPr>
              <w:t>AS MEX H5 processing in GeoPIXE</w:t>
            </w:r>
            <w:r w:rsidR="00BF6C5B">
              <w:rPr>
                <w:noProof/>
                <w:webHidden/>
              </w:rPr>
              <w:tab/>
            </w:r>
            <w:r w:rsidR="00BF6C5B">
              <w:rPr>
                <w:noProof/>
                <w:webHidden/>
              </w:rPr>
              <w:fldChar w:fldCharType="begin"/>
            </w:r>
            <w:r w:rsidR="00BF6C5B">
              <w:rPr>
                <w:noProof/>
                <w:webHidden/>
              </w:rPr>
              <w:instrText xml:space="preserve"> PAGEREF _Toc207796063 \h </w:instrText>
            </w:r>
            <w:r w:rsidR="00BF6C5B">
              <w:rPr>
                <w:noProof/>
                <w:webHidden/>
              </w:rPr>
            </w:r>
            <w:r w:rsidR="00BF6C5B">
              <w:rPr>
                <w:noProof/>
                <w:webHidden/>
              </w:rPr>
              <w:fldChar w:fldCharType="separate"/>
            </w:r>
            <w:r w:rsidR="00BF6C5B">
              <w:rPr>
                <w:noProof/>
                <w:webHidden/>
              </w:rPr>
              <w:t>1</w:t>
            </w:r>
            <w:r w:rsidR="00BF6C5B">
              <w:rPr>
                <w:noProof/>
                <w:webHidden/>
              </w:rPr>
              <w:fldChar w:fldCharType="end"/>
            </w:r>
          </w:hyperlink>
        </w:p>
        <w:p w14:paraId="375DDA85" w14:textId="0442DF63" w:rsidR="00BF6C5B" w:rsidRDefault="00BF6C5B">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207796064" w:history="1">
            <w:r w:rsidRPr="00634D88">
              <w:rPr>
                <w:rStyle w:val="Hyperlink"/>
                <w:noProof/>
              </w:rPr>
              <w:t>Debug contents of MEX hdf5 file</w:t>
            </w:r>
            <w:r>
              <w:rPr>
                <w:noProof/>
                <w:webHidden/>
              </w:rPr>
              <w:tab/>
            </w:r>
            <w:r>
              <w:rPr>
                <w:noProof/>
                <w:webHidden/>
              </w:rPr>
              <w:fldChar w:fldCharType="begin"/>
            </w:r>
            <w:r>
              <w:rPr>
                <w:noProof/>
                <w:webHidden/>
              </w:rPr>
              <w:instrText xml:space="preserve"> PAGEREF _Toc207796064 \h </w:instrText>
            </w:r>
            <w:r>
              <w:rPr>
                <w:noProof/>
                <w:webHidden/>
              </w:rPr>
            </w:r>
            <w:r>
              <w:rPr>
                <w:noProof/>
                <w:webHidden/>
              </w:rPr>
              <w:fldChar w:fldCharType="separate"/>
            </w:r>
            <w:r>
              <w:rPr>
                <w:noProof/>
                <w:webHidden/>
              </w:rPr>
              <w:t>1</w:t>
            </w:r>
            <w:r>
              <w:rPr>
                <w:noProof/>
                <w:webHidden/>
              </w:rPr>
              <w:fldChar w:fldCharType="end"/>
            </w:r>
          </w:hyperlink>
        </w:p>
        <w:p w14:paraId="2694F344" w14:textId="21F1E43A" w:rsidR="00BF6C5B" w:rsidRDefault="00BF6C5B">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207796065" w:history="1">
            <w:r w:rsidRPr="00634D88">
              <w:rPr>
                <w:rStyle w:val="Hyperlink"/>
                <w:noProof/>
              </w:rPr>
              <w:t>Test data</w:t>
            </w:r>
            <w:r>
              <w:rPr>
                <w:noProof/>
                <w:webHidden/>
              </w:rPr>
              <w:tab/>
            </w:r>
            <w:r>
              <w:rPr>
                <w:noProof/>
                <w:webHidden/>
              </w:rPr>
              <w:fldChar w:fldCharType="begin"/>
            </w:r>
            <w:r>
              <w:rPr>
                <w:noProof/>
                <w:webHidden/>
              </w:rPr>
              <w:instrText xml:space="preserve"> PAGEREF _Toc207796065 \h </w:instrText>
            </w:r>
            <w:r>
              <w:rPr>
                <w:noProof/>
                <w:webHidden/>
              </w:rPr>
            </w:r>
            <w:r>
              <w:rPr>
                <w:noProof/>
                <w:webHidden/>
              </w:rPr>
              <w:fldChar w:fldCharType="separate"/>
            </w:r>
            <w:r>
              <w:rPr>
                <w:noProof/>
                <w:webHidden/>
              </w:rPr>
              <w:t>1</w:t>
            </w:r>
            <w:r>
              <w:rPr>
                <w:noProof/>
                <w:webHidden/>
              </w:rPr>
              <w:fldChar w:fldCharType="end"/>
            </w:r>
          </w:hyperlink>
        </w:p>
        <w:p w14:paraId="3B452E1A" w14:textId="7841160B" w:rsidR="00BF6C5B" w:rsidRDefault="00BF6C5B">
          <w:pPr>
            <w:pStyle w:val="TOC3"/>
            <w:rPr>
              <w:rFonts w:asciiTheme="minorHAnsi" w:eastAsiaTheme="minorEastAsia" w:hAnsiTheme="minorHAnsi" w:cstheme="minorBidi"/>
              <w:noProof/>
              <w:kern w:val="2"/>
              <w:lang w:eastAsia="en-AU"/>
              <w14:ligatures w14:val="standardContextual"/>
            </w:rPr>
          </w:pPr>
          <w:hyperlink w:anchor="_Toc207796066" w:history="1">
            <w:r w:rsidRPr="00634D88">
              <w:rPr>
                <w:rStyle w:val="Hyperlink"/>
                <w:noProof/>
              </w:rPr>
              <w:t>Ignore X time-stamp variation</w:t>
            </w:r>
            <w:r>
              <w:rPr>
                <w:noProof/>
                <w:webHidden/>
              </w:rPr>
              <w:tab/>
            </w:r>
            <w:r>
              <w:rPr>
                <w:noProof/>
                <w:webHidden/>
              </w:rPr>
              <w:fldChar w:fldCharType="begin"/>
            </w:r>
            <w:r>
              <w:rPr>
                <w:noProof/>
                <w:webHidden/>
              </w:rPr>
              <w:instrText xml:space="preserve"> PAGEREF _Toc207796066 \h </w:instrText>
            </w:r>
            <w:r>
              <w:rPr>
                <w:noProof/>
                <w:webHidden/>
              </w:rPr>
            </w:r>
            <w:r>
              <w:rPr>
                <w:noProof/>
                <w:webHidden/>
              </w:rPr>
              <w:fldChar w:fldCharType="separate"/>
            </w:r>
            <w:r>
              <w:rPr>
                <w:noProof/>
                <w:webHidden/>
              </w:rPr>
              <w:t>5</w:t>
            </w:r>
            <w:r>
              <w:rPr>
                <w:noProof/>
                <w:webHidden/>
              </w:rPr>
              <w:fldChar w:fldCharType="end"/>
            </w:r>
          </w:hyperlink>
        </w:p>
        <w:p w14:paraId="68067056" w14:textId="7E23CD1E" w:rsidR="00BF6C5B" w:rsidRDefault="00BF6C5B">
          <w:pPr>
            <w:pStyle w:val="TOC3"/>
            <w:rPr>
              <w:rFonts w:asciiTheme="minorHAnsi" w:eastAsiaTheme="minorEastAsia" w:hAnsiTheme="minorHAnsi" w:cstheme="minorBidi"/>
              <w:noProof/>
              <w:kern w:val="2"/>
              <w:lang w:eastAsia="en-AU"/>
              <w14:ligatures w14:val="standardContextual"/>
            </w:rPr>
          </w:pPr>
          <w:hyperlink w:anchor="_Toc207796067" w:history="1">
            <w:r w:rsidRPr="00634D88">
              <w:rPr>
                <w:rStyle w:val="Hyperlink"/>
                <w:noProof/>
              </w:rPr>
              <w:t>More on time stamps</w:t>
            </w:r>
            <w:r>
              <w:rPr>
                <w:noProof/>
                <w:webHidden/>
              </w:rPr>
              <w:tab/>
            </w:r>
            <w:r>
              <w:rPr>
                <w:noProof/>
                <w:webHidden/>
              </w:rPr>
              <w:fldChar w:fldCharType="begin"/>
            </w:r>
            <w:r>
              <w:rPr>
                <w:noProof/>
                <w:webHidden/>
              </w:rPr>
              <w:instrText xml:space="preserve"> PAGEREF _Toc207796067 \h </w:instrText>
            </w:r>
            <w:r>
              <w:rPr>
                <w:noProof/>
                <w:webHidden/>
              </w:rPr>
            </w:r>
            <w:r>
              <w:rPr>
                <w:noProof/>
                <w:webHidden/>
              </w:rPr>
              <w:fldChar w:fldCharType="separate"/>
            </w:r>
            <w:r>
              <w:rPr>
                <w:noProof/>
                <w:webHidden/>
              </w:rPr>
              <w:t>6</w:t>
            </w:r>
            <w:r>
              <w:rPr>
                <w:noProof/>
                <w:webHidden/>
              </w:rPr>
              <w:fldChar w:fldCharType="end"/>
            </w:r>
          </w:hyperlink>
        </w:p>
        <w:p w14:paraId="5A108BBA" w14:textId="720EADF8" w:rsidR="00BF6C5B" w:rsidRDefault="00BF6C5B">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207796068" w:history="1">
            <w:r w:rsidRPr="00634D88">
              <w:rPr>
                <w:rStyle w:val="Hyperlink"/>
                <w:noProof/>
              </w:rPr>
              <w:t>Revisit time-stamped data</w:t>
            </w:r>
            <w:r>
              <w:rPr>
                <w:noProof/>
                <w:webHidden/>
              </w:rPr>
              <w:tab/>
            </w:r>
            <w:r>
              <w:rPr>
                <w:noProof/>
                <w:webHidden/>
              </w:rPr>
              <w:fldChar w:fldCharType="begin"/>
            </w:r>
            <w:r>
              <w:rPr>
                <w:noProof/>
                <w:webHidden/>
              </w:rPr>
              <w:instrText xml:space="preserve"> PAGEREF _Toc207796068 \h </w:instrText>
            </w:r>
            <w:r>
              <w:rPr>
                <w:noProof/>
                <w:webHidden/>
              </w:rPr>
            </w:r>
            <w:r>
              <w:rPr>
                <w:noProof/>
                <w:webHidden/>
              </w:rPr>
              <w:fldChar w:fldCharType="separate"/>
            </w:r>
            <w:r>
              <w:rPr>
                <w:noProof/>
                <w:webHidden/>
              </w:rPr>
              <w:t>11</w:t>
            </w:r>
            <w:r>
              <w:rPr>
                <w:noProof/>
                <w:webHidden/>
              </w:rPr>
              <w:fldChar w:fldCharType="end"/>
            </w:r>
          </w:hyperlink>
        </w:p>
        <w:p w14:paraId="47CD3B68" w14:textId="63483DBD" w:rsidR="00BF6C5B" w:rsidRDefault="00BF6C5B">
          <w:pPr>
            <w:pStyle w:val="TOC3"/>
            <w:rPr>
              <w:rFonts w:asciiTheme="minorHAnsi" w:eastAsiaTheme="minorEastAsia" w:hAnsiTheme="minorHAnsi" w:cstheme="minorBidi"/>
              <w:noProof/>
              <w:kern w:val="2"/>
              <w:lang w:eastAsia="en-AU"/>
              <w14:ligatures w14:val="standardContextual"/>
            </w:rPr>
          </w:pPr>
          <w:hyperlink w:anchor="_Toc207796069" w:history="1">
            <w:r w:rsidRPr="00634D88">
              <w:rPr>
                <w:rStyle w:val="Hyperlink"/>
                <w:noProof/>
              </w:rPr>
              <w:t>Y steps in clusters</w:t>
            </w:r>
            <w:r>
              <w:rPr>
                <w:noProof/>
                <w:webHidden/>
              </w:rPr>
              <w:tab/>
            </w:r>
            <w:r>
              <w:rPr>
                <w:noProof/>
                <w:webHidden/>
              </w:rPr>
              <w:fldChar w:fldCharType="begin"/>
            </w:r>
            <w:r>
              <w:rPr>
                <w:noProof/>
                <w:webHidden/>
              </w:rPr>
              <w:instrText xml:space="preserve"> PAGEREF _Toc207796069 \h </w:instrText>
            </w:r>
            <w:r>
              <w:rPr>
                <w:noProof/>
                <w:webHidden/>
              </w:rPr>
            </w:r>
            <w:r>
              <w:rPr>
                <w:noProof/>
                <w:webHidden/>
              </w:rPr>
              <w:fldChar w:fldCharType="separate"/>
            </w:r>
            <w:r>
              <w:rPr>
                <w:noProof/>
                <w:webHidden/>
              </w:rPr>
              <w:t>18</w:t>
            </w:r>
            <w:r>
              <w:rPr>
                <w:noProof/>
                <w:webHidden/>
              </w:rPr>
              <w:fldChar w:fldCharType="end"/>
            </w:r>
          </w:hyperlink>
        </w:p>
        <w:p w14:paraId="276CE0A5" w14:textId="642F60B6" w:rsidR="00BF6C5B" w:rsidRDefault="00BF6C5B">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207796070" w:history="1">
            <w:r w:rsidRPr="00634D88">
              <w:rPr>
                <w:rStyle w:val="Hyperlink"/>
                <w:noProof/>
              </w:rPr>
              <w:t>Spectra versus X steps</w:t>
            </w:r>
            <w:r>
              <w:rPr>
                <w:noProof/>
                <w:webHidden/>
              </w:rPr>
              <w:tab/>
            </w:r>
            <w:r>
              <w:rPr>
                <w:noProof/>
                <w:webHidden/>
              </w:rPr>
              <w:fldChar w:fldCharType="begin"/>
            </w:r>
            <w:r>
              <w:rPr>
                <w:noProof/>
                <w:webHidden/>
              </w:rPr>
              <w:instrText xml:space="preserve"> PAGEREF _Toc207796070 \h </w:instrText>
            </w:r>
            <w:r>
              <w:rPr>
                <w:noProof/>
                <w:webHidden/>
              </w:rPr>
            </w:r>
            <w:r>
              <w:rPr>
                <w:noProof/>
                <w:webHidden/>
              </w:rPr>
              <w:fldChar w:fldCharType="separate"/>
            </w:r>
            <w:r>
              <w:rPr>
                <w:noProof/>
                <w:webHidden/>
              </w:rPr>
              <w:t>21</w:t>
            </w:r>
            <w:r>
              <w:rPr>
                <w:noProof/>
                <w:webHidden/>
              </w:rPr>
              <w:fldChar w:fldCharType="end"/>
            </w:r>
          </w:hyperlink>
        </w:p>
        <w:p w14:paraId="16F2E7F2" w14:textId="309689FF" w:rsidR="00BF6C5B" w:rsidRDefault="00BF6C5B">
          <w:pPr>
            <w:pStyle w:val="TOC3"/>
            <w:rPr>
              <w:rFonts w:asciiTheme="minorHAnsi" w:eastAsiaTheme="minorEastAsia" w:hAnsiTheme="minorHAnsi" w:cstheme="minorBidi"/>
              <w:noProof/>
              <w:kern w:val="2"/>
              <w:lang w:eastAsia="en-AU"/>
              <w14:ligatures w14:val="standardContextual"/>
            </w:rPr>
          </w:pPr>
          <w:hyperlink w:anchor="_Toc207796071" w:history="1">
            <w:r w:rsidRPr="00634D88">
              <w:rPr>
                <w:rStyle w:val="Hyperlink"/>
                <w:noProof/>
              </w:rPr>
              <w:t>Spectra</w:t>
            </w:r>
            <w:r>
              <w:rPr>
                <w:noProof/>
                <w:webHidden/>
              </w:rPr>
              <w:tab/>
            </w:r>
            <w:r>
              <w:rPr>
                <w:noProof/>
                <w:webHidden/>
              </w:rPr>
              <w:fldChar w:fldCharType="begin"/>
            </w:r>
            <w:r>
              <w:rPr>
                <w:noProof/>
                <w:webHidden/>
              </w:rPr>
              <w:instrText xml:space="preserve"> PAGEREF _Toc207796071 \h </w:instrText>
            </w:r>
            <w:r>
              <w:rPr>
                <w:noProof/>
                <w:webHidden/>
              </w:rPr>
            </w:r>
            <w:r>
              <w:rPr>
                <w:noProof/>
                <w:webHidden/>
              </w:rPr>
              <w:fldChar w:fldCharType="separate"/>
            </w:r>
            <w:r>
              <w:rPr>
                <w:noProof/>
                <w:webHidden/>
              </w:rPr>
              <w:t>21</w:t>
            </w:r>
            <w:r>
              <w:rPr>
                <w:noProof/>
                <w:webHidden/>
              </w:rPr>
              <w:fldChar w:fldCharType="end"/>
            </w:r>
          </w:hyperlink>
        </w:p>
        <w:p w14:paraId="7FB8E5C2" w14:textId="0F09B606" w:rsidR="00BF6C5B" w:rsidRDefault="00BF6C5B">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207796072" w:history="1">
            <w:r w:rsidRPr="00634D88">
              <w:rPr>
                <w:rStyle w:val="Hyperlink"/>
                <w:noProof/>
              </w:rPr>
              <w:t>Options to deal with errors in time-stamps</w:t>
            </w:r>
            <w:r>
              <w:rPr>
                <w:noProof/>
                <w:webHidden/>
              </w:rPr>
              <w:tab/>
            </w:r>
            <w:r>
              <w:rPr>
                <w:noProof/>
                <w:webHidden/>
              </w:rPr>
              <w:fldChar w:fldCharType="begin"/>
            </w:r>
            <w:r>
              <w:rPr>
                <w:noProof/>
                <w:webHidden/>
              </w:rPr>
              <w:instrText xml:space="preserve"> PAGEREF _Toc207796072 \h </w:instrText>
            </w:r>
            <w:r>
              <w:rPr>
                <w:noProof/>
                <w:webHidden/>
              </w:rPr>
            </w:r>
            <w:r>
              <w:rPr>
                <w:noProof/>
                <w:webHidden/>
              </w:rPr>
              <w:fldChar w:fldCharType="separate"/>
            </w:r>
            <w:r>
              <w:rPr>
                <w:noProof/>
                <w:webHidden/>
              </w:rPr>
              <w:t>26</w:t>
            </w:r>
            <w:r>
              <w:rPr>
                <w:noProof/>
                <w:webHidden/>
              </w:rPr>
              <w:fldChar w:fldCharType="end"/>
            </w:r>
          </w:hyperlink>
        </w:p>
        <w:p w14:paraId="7353422D" w14:textId="3A513C9B" w:rsidR="00BF6C5B" w:rsidRDefault="00BF6C5B">
          <w:pPr>
            <w:pStyle w:val="TOC3"/>
            <w:rPr>
              <w:rFonts w:asciiTheme="minorHAnsi" w:eastAsiaTheme="minorEastAsia" w:hAnsiTheme="minorHAnsi" w:cstheme="minorBidi"/>
              <w:noProof/>
              <w:kern w:val="2"/>
              <w:lang w:eastAsia="en-AU"/>
              <w14:ligatures w14:val="standardContextual"/>
            </w:rPr>
          </w:pPr>
          <w:hyperlink w:anchor="_Toc207796073" w:history="1">
            <w:r w:rsidRPr="00634D88">
              <w:rPr>
                <w:rStyle w:val="Hyperlink"/>
                <w:noProof/>
              </w:rPr>
              <w:t>Smoothed time-stamps</w:t>
            </w:r>
            <w:r>
              <w:rPr>
                <w:noProof/>
                <w:webHidden/>
              </w:rPr>
              <w:tab/>
            </w:r>
            <w:r>
              <w:rPr>
                <w:noProof/>
                <w:webHidden/>
              </w:rPr>
              <w:fldChar w:fldCharType="begin"/>
            </w:r>
            <w:r>
              <w:rPr>
                <w:noProof/>
                <w:webHidden/>
              </w:rPr>
              <w:instrText xml:space="preserve"> PAGEREF _Toc207796073 \h </w:instrText>
            </w:r>
            <w:r>
              <w:rPr>
                <w:noProof/>
                <w:webHidden/>
              </w:rPr>
            </w:r>
            <w:r>
              <w:rPr>
                <w:noProof/>
                <w:webHidden/>
              </w:rPr>
              <w:fldChar w:fldCharType="separate"/>
            </w:r>
            <w:r>
              <w:rPr>
                <w:noProof/>
                <w:webHidden/>
              </w:rPr>
              <w:t>27</w:t>
            </w:r>
            <w:r>
              <w:rPr>
                <w:noProof/>
                <w:webHidden/>
              </w:rPr>
              <w:fldChar w:fldCharType="end"/>
            </w:r>
          </w:hyperlink>
        </w:p>
        <w:p w14:paraId="5C1EBE8B" w14:textId="582EA681" w:rsidR="00BF6C5B" w:rsidRDefault="00BF6C5B">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207796074" w:history="1">
            <w:r w:rsidRPr="00634D88">
              <w:rPr>
                <w:rStyle w:val="Hyperlink"/>
                <w:noProof/>
              </w:rPr>
              <w:t>What is needed</w:t>
            </w:r>
            <w:r>
              <w:rPr>
                <w:noProof/>
                <w:webHidden/>
              </w:rPr>
              <w:tab/>
            </w:r>
            <w:r>
              <w:rPr>
                <w:noProof/>
                <w:webHidden/>
              </w:rPr>
              <w:fldChar w:fldCharType="begin"/>
            </w:r>
            <w:r>
              <w:rPr>
                <w:noProof/>
                <w:webHidden/>
              </w:rPr>
              <w:instrText xml:space="preserve"> PAGEREF _Toc207796074 \h </w:instrText>
            </w:r>
            <w:r>
              <w:rPr>
                <w:noProof/>
                <w:webHidden/>
              </w:rPr>
            </w:r>
            <w:r>
              <w:rPr>
                <w:noProof/>
                <w:webHidden/>
              </w:rPr>
              <w:fldChar w:fldCharType="separate"/>
            </w:r>
            <w:r>
              <w:rPr>
                <w:noProof/>
                <w:webHidden/>
              </w:rPr>
              <w:t>31</w:t>
            </w:r>
            <w:r>
              <w:rPr>
                <w:noProof/>
                <w:webHidden/>
              </w:rPr>
              <w:fldChar w:fldCharType="end"/>
            </w:r>
          </w:hyperlink>
        </w:p>
        <w:p w14:paraId="2280C0A0" w14:textId="481F25EB" w:rsidR="00BF6C5B" w:rsidRDefault="00BF6C5B">
          <w:pPr>
            <w:pStyle w:val="TOC2"/>
            <w:tabs>
              <w:tab w:val="right" w:leader="dot" w:pos="9736"/>
            </w:tabs>
            <w:rPr>
              <w:rFonts w:asciiTheme="minorHAnsi" w:eastAsiaTheme="minorEastAsia" w:hAnsiTheme="minorHAnsi" w:cstheme="minorBidi"/>
              <w:noProof/>
              <w:kern w:val="2"/>
              <w:lang w:eastAsia="en-AU"/>
              <w14:ligatures w14:val="standardContextual"/>
            </w:rPr>
          </w:pPr>
          <w:hyperlink w:anchor="_Toc207796075" w:history="1">
            <w:r w:rsidRPr="00634D88">
              <w:rPr>
                <w:rStyle w:val="Hyperlink"/>
                <w:noProof/>
              </w:rPr>
              <w:t>Overview of pipeline</w:t>
            </w:r>
            <w:r>
              <w:rPr>
                <w:noProof/>
                <w:webHidden/>
              </w:rPr>
              <w:tab/>
            </w:r>
            <w:r>
              <w:rPr>
                <w:noProof/>
                <w:webHidden/>
              </w:rPr>
              <w:fldChar w:fldCharType="begin"/>
            </w:r>
            <w:r>
              <w:rPr>
                <w:noProof/>
                <w:webHidden/>
              </w:rPr>
              <w:instrText xml:space="preserve"> PAGEREF _Toc207796075 \h </w:instrText>
            </w:r>
            <w:r>
              <w:rPr>
                <w:noProof/>
                <w:webHidden/>
              </w:rPr>
            </w:r>
            <w:r>
              <w:rPr>
                <w:noProof/>
                <w:webHidden/>
              </w:rPr>
              <w:fldChar w:fldCharType="separate"/>
            </w:r>
            <w:r>
              <w:rPr>
                <w:noProof/>
                <w:webHidden/>
              </w:rPr>
              <w:t>32</w:t>
            </w:r>
            <w:r>
              <w:rPr>
                <w:noProof/>
                <w:webHidden/>
              </w:rPr>
              <w:fldChar w:fldCharType="end"/>
            </w:r>
          </w:hyperlink>
        </w:p>
        <w:p w14:paraId="406A83B4" w14:textId="58CD582A" w:rsidR="00BF6C5B" w:rsidRDefault="00BF6C5B">
          <w:pPr>
            <w:pStyle w:val="TOC3"/>
            <w:rPr>
              <w:rFonts w:asciiTheme="minorHAnsi" w:eastAsiaTheme="minorEastAsia" w:hAnsiTheme="minorHAnsi" w:cstheme="minorBidi"/>
              <w:noProof/>
              <w:kern w:val="2"/>
              <w:lang w:eastAsia="en-AU"/>
              <w14:ligatures w14:val="standardContextual"/>
            </w:rPr>
          </w:pPr>
          <w:hyperlink w:anchor="_Toc207796076" w:history="1">
            <w:r w:rsidRPr="00634D88">
              <w:rPr>
                <w:rStyle w:val="Hyperlink"/>
                <w:noProof/>
              </w:rPr>
              <w:t>“Option” GUI elements</w:t>
            </w:r>
            <w:r>
              <w:rPr>
                <w:noProof/>
                <w:webHidden/>
              </w:rPr>
              <w:tab/>
            </w:r>
            <w:r>
              <w:rPr>
                <w:noProof/>
                <w:webHidden/>
              </w:rPr>
              <w:fldChar w:fldCharType="begin"/>
            </w:r>
            <w:r>
              <w:rPr>
                <w:noProof/>
                <w:webHidden/>
              </w:rPr>
              <w:instrText xml:space="preserve"> PAGEREF _Toc207796076 \h </w:instrText>
            </w:r>
            <w:r>
              <w:rPr>
                <w:noProof/>
                <w:webHidden/>
              </w:rPr>
            </w:r>
            <w:r>
              <w:rPr>
                <w:noProof/>
                <w:webHidden/>
              </w:rPr>
              <w:fldChar w:fldCharType="separate"/>
            </w:r>
            <w:r>
              <w:rPr>
                <w:noProof/>
                <w:webHidden/>
              </w:rPr>
              <w:t>33</w:t>
            </w:r>
            <w:r>
              <w:rPr>
                <w:noProof/>
                <w:webHidden/>
              </w:rPr>
              <w:fldChar w:fldCharType="end"/>
            </w:r>
          </w:hyperlink>
        </w:p>
        <w:p w14:paraId="514B7877" w14:textId="4804E818" w:rsidR="00BF6C5B" w:rsidRDefault="00BF6C5B">
          <w:pPr>
            <w:pStyle w:val="TOC3"/>
            <w:rPr>
              <w:rFonts w:asciiTheme="minorHAnsi" w:eastAsiaTheme="minorEastAsia" w:hAnsiTheme="minorHAnsi" w:cstheme="minorBidi"/>
              <w:noProof/>
              <w:kern w:val="2"/>
              <w:lang w:eastAsia="en-AU"/>
              <w14:ligatures w14:val="standardContextual"/>
            </w:rPr>
          </w:pPr>
          <w:hyperlink w:anchor="_Toc207796077" w:history="1">
            <w:r w:rsidRPr="00634D88">
              <w:rPr>
                <w:rStyle w:val="Hyperlink"/>
                <w:noProof/>
              </w:rPr>
              <w:t>Import spectra</w:t>
            </w:r>
            <w:r>
              <w:rPr>
                <w:noProof/>
                <w:webHidden/>
              </w:rPr>
              <w:tab/>
            </w:r>
            <w:r>
              <w:rPr>
                <w:noProof/>
                <w:webHidden/>
              </w:rPr>
              <w:fldChar w:fldCharType="begin"/>
            </w:r>
            <w:r>
              <w:rPr>
                <w:noProof/>
                <w:webHidden/>
              </w:rPr>
              <w:instrText xml:space="preserve"> PAGEREF _Toc207796077 \h </w:instrText>
            </w:r>
            <w:r>
              <w:rPr>
                <w:noProof/>
                <w:webHidden/>
              </w:rPr>
            </w:r>
            <w:r>
              <w:rPr>
                <w:noProof/>
                <w:webHidden/>
              </w:rPr>
              <w:fldChar w:fldCharType="separate"/>
            </w:r>
            <w:r>
              <w:rPr>
                <w:noProof/>
                <w:webHidden/>
              </w:rPr>
              <w:t>33</w:t>
            </w:r>
            <w:r>
              <w:rPr>
                <w:noProof/>
                <w:webHidden/>
              </w:rPr>
              <w:fldChar w:fldCharType="end"/>
            </w:r>
          </w:hyperlink>
        </w:p>
        <w:p w14:paraId="57595288" w14:textId="22A8A2F4" w:rsidR="00BF6C5B" w:rsidRDefault="00BF6C5B">
          <w:pPr>
            <w:pStyle w:val="TOC3"/>
            <w:rPr>
              <w:rFonts w:asciiTheme="minorHAnsi" w:eastAsiaTheme="minorEastAsia" w:hAnsiTheme="minorHAnsi" w:cstheme="minorBidi"/>
              <w:noProof/>
              <w:kern w:val="2"/>
              <w:lang w:eastAsia="en-AU"/>
              <w14:ligatures w14:val="standardContextual"/>
            </w:rPr>
          </w:pPr>
          <w:hyperlink w:anchor="_Toc207796078" w:history="1">
            <w:r w:rsidRPr="00634D88">
              <w:rPr>
                <w:rStyle w:val="Hyperlink"/>
                <w:noProof/>
              </w:rPr>
              <w:t>Header read (“read_as_mex_h5_header.pro”)</w:t>
            </w:r>
            <w:r>
              <w:rPr>
                <w:noProof/>
                <w:webHidden/>
              </w:rPr>
              <w:tab/>
            </w:r>
            <w:r>
              <w:rPr>
                <w:noProof/>
                <w:webHidden/>
              </w:rPr>
              <w:fldChar w:fldCharType="begin"/>
            </w:r>
            <w:r>
              <w:rPr>
                <w:noProof/>
                <w:webHidden/>
              </w:rPr>
              <w:instrText xml:space="preserve"> PAGEREF _Toc207796078 \h </w:instrText>
            </w:r>
            <w:r>
              <w:rPr>
                <w:noProof/>
                <w:webHidden/>
              </w:rPr>
            </w:r>
            <w:r>
              <w:rPr>
                <w:noProof/>
                <w:webHidden/>
              </w:rPr>
              <w:fldChar w:fldCharType="separate"/>
            </w:r>
            <w:r>
              <w:rPr>
                <w:noProof/>
                <w:webHidden/>
              </w:rPr>
              <w:t>33</w:t>
            </w:r>
            <w:r>
              <w:rPr>
                <w:noProof/>
                <w:webHidden/>
              </w:rPr>
              <w:fldChar w:fldCharType="end"/>
            </w:r>
          </w:hyperlink>
        </w:p>
        <w:p w14:paraId="18C01B6D" w14:textId="62439D38" w:rsidR="00BF6C5B" w:rsidRDefault="00BF6C5B">
          <w:pPr>
            <w:pStyle w:val="TOC3"/>
            <w:rPr>
              <w:rFonts w:asciiTheme="minorHAnsi" w:eastAsiaTheme="minorEastAsia" w:hAnsiTheme="minorHAnsi" w:cstheme="minorBidi"/>
              <w:noProof/>
              <w:kern w:val="2"/>
              <w:lang w:eastAsia="en-AU"/>
              <w14:ligatures w14:val="standardContextual"/>
            </w:rPr>
          </w:pPr>
          <w:hyperlink w:anchor="_Toc207796079" w:history="1">
            <w:r w:rsidRPr="00634D88">
              <w:rPr>
                <w:rStyle w:val="Hyperlink"/>
                <w:noProof/>
              </w:rPr>
              <w:t>Processing spectra/image data</w:t>
            </w:r>
            <w:r>
              <w:rPr>
                <w:noProof/>
                <w:webHidden/>
              </w:rPr>
              <w:tab/>
            </w:r>
            <w:r>
              <w:rPr>
                <w:noProof/>
                <w:webHidden/>
              </w:rPr>
              <w:fldChar w:fldCharType="begin"/>
            </w:r>
            <w:r>
              <w:rPr>
                <w:noProof/>
                <w:webHidden/>
              </w:rPr>
              <w:instrText xml:space="preserve"> PAGEREF _Toc207796079 \h </w:instrText>
            </w:r>
            <w:r>
              <w:rPr>
                <w:noProof/>
                <w:webHidden/>
              </w:rPr>
            </w:r>
            <w:r>
              <w:rPr>
                <w:noProof/>
                <w:webHidden/>
              </w:rPr>
              <w:fldChar w:fldCharType="separate"/>
            </w:r>
            <w:r>
              <w:rPr>
                <w:noProof/>
                <w:webHidden/>
              </w:rPr>
              <w:t>35</w:t>
            </w:r>
            <w:r>
              <w:rPr>
                <w:noProof/>
                <w:webHidden/>
              </w:rPr>
              <w:fldChar w:fldCharType="end"/>
            </w:r>
          </w:hyperlink>
        </w:p>
        <w:p w14:paraId="6C8562BD" w14:textId="1CE8ED48" w:rsidR="00C9508C" w:rsidRDefault="00C9508C">
          <w:r>
            <w:rPr>
              <w:b/>
              <w:bCs/>
              <w:noProof/>
            </w:rPr>
            <w:fldChar w:fldCharType="end"/>
          </w:r>
        </w:p>
      </w:sdtContent>
    </w:sdt>
    <w:p w14:paraId="5572154E" w14:textId="4EE3E207" w:rsidR="00EB5E9E" w:rsidRDefault="00EB5E9E" w:rsidP="00BD68BF">
      <w:pPr>
        <w:pStyle w:val="Heading2"/>
      </w:pPr>
      <w:bookmarkStart w:id="1" w:name="_Toc207796064"/>
      <w:r>
        <w:t>Debug contents of MEX hdf5 file</w:t>
      </w:r>
      <w:bookmarkEnd w:id="1"/>
    </w:p>
    <w:p w14:paraId="1701C38F" w14:textId="07F589E0" w:rsidR="00EB5E9E" w:rsidRDefault="00EB5E9E" w:rsidP="00EB5E9E">
      <w:pPr>
        <w:rPr>
          <w:lang w:eastAsia="ja-JP"/>
        </w:rPr>
      </w:pPr>
      <w:r>
        <w:rPr>
          <w:lang w:eastAsia="ja-JP"/>
        </w:rPr>
        <w:t>Notes about what we find …</w:t>
      </w:r>
    </w:p>
    <w:p w14:paraId="78F18C53" w14:textId="77777777" w:rsidR="00891FCC" w:rsidRPr="00EB5E9E" w:rsidRDefault="00891FCC" w:rsidP="00891FCC">
      <w:pPr>
        <w:pStyle w:val="ListParagraph"/>
        <w:numPr>
          <w:ilvl w:val="0"/>
          <w:numId w:val="6"/>
        </w:numPr>
      </w:pPr>
      <w:r>
        <w:t>There is no metadata for ‘</w:t>
      </w:r>
      <w:proofErr w:type="spellStart"/>
      <w:r>
        <w:t>nx</w:t>
      </w:r>
      <w:proofErr w:type="spellEnd"/>
      <w:r>
        <w:t>’, ‘</w:t>
      </w:r>
      <w:proofErr w:type="spellStart"/>
      <w:r>
        <w:t>ny</w:t>
      </w:r>
      <w:proofErr w:type="spellEnd"/>
      <w:r>
        <w:t>’, nominal dwell, beam energy and detector energy cal.</w:t>
      </w:r>
    </w:p>
    <w:p w14:paraId="144CE107" w14:textId="4FD44A36" w:rsidR="00EB5E9E" w:rsidRDefault="00EB5E9E" w:rsidP="00EB5E9E">
      <w:pPr>
        <w:pStyle w:val="ListParagraph"/>
        <w:numPr>
          <w:ilvl w:val="0"/>
          <w:numId w:val="6"/>
        </w:numPr>
      </w:pPr>
      <w:r>
        <w:t>There is an ‘</w:t>
      </w:r>
      <w:proofErr w:type="spellStart"/>
      <w:r>
        <w:t>abs_x</w:t>
      </w:r>
      <w:proofErr w:type="spellEnd"/>
      <w:r>
        <w:t>’, which is absolute ‘x’ position (float) and an ‘x’, which is relative ‘x’ (but first item seems corrupted).</w:t>
      </w:r>
      <w:r w:rsidR="00D46B05">
        <w:t xml:space="preserve"> Need to determine pixel </w:t>
      </w:r>
      <w:proofErr w:type="spellStart"/>
      <w:proofErr w:type="gramStart"/>
      <w:r w:rsidR="00D46B05">
        <w:t>x,y</w:t>
      </w:r>
      <w:proofErr w:type="spellEnd"/>
      <w:proofErr w:type="gramEnd"/>
      <w:r w:rsidR="00D46B05">
        <w:t xml:space="preserve"> from these and an ‘effective </w:t>
      </w:r>
      <w:proofErr w:type="spellStart"/>
      <w:proofErr w:type="gramStart"/>
      <w:r w:rsidR="00D46B05">
        <w:t>nx,ny</w:t>
      </w:r>
      <w:proofErr w:type="spellEnd"/>
      <w:proofErr w:type="gramEnd"/>
      <w:r w:rsidR="00D46B05">
        <w:t>?</w:t>
      </w:r>
    </w:p>
    <w:p w14:paraId="789F9523" w14:textId="4DF036D6" w:rsidR="00EB5E9E" w:rsidRDefault="00EB5E9E" w:rsidP="00EB5E9E">
      <w:pPr>
        <w:pStyle w:val="ListParagraph"/>
        <w:numPr>
          <w:ilvl w:val="0"/>
          <w:numId w:val="6"/>
        </w:numPr>
      </w:pPr>
      <w:r>
        <w:t>Records ‘</w:t>
      </w:r>
      <w:proofErr w:type="spellStart"/>
      <w:r>
        <w:t>x_ts</w:t>
      </w:r>
      <w:proofErr w:type="spellEnd"/>
      <w:r>
        <w:t xml:space="preserve">’ </w:t>
      </w:r>
      <w:r w:rsidR="000C0765">
        <w:t>and</w:t>
      </w:r>
      <w:r>
        <w:t xml:space="preserve"> ‘</w:t>
      </w:r>
      <w:proofErr w:type="spellStart"/>
      <w:r>
        <w:t>y_ts</w:t>
      </w:r>
      <w:proofErr w:type="spellEnd"/>
      <w:r>
        <w:t>’</w:t>
      </w:r>
      <w:r w:rsidR="00392A08">
        <w:t>, ‘i0_ts’, etc</w:t>
      </w:r>
      <w:r>
        <w:t>.</w:t>
      </w:r>
      <w:r w:rsidR="000C0765">
        <w:t xml:space="preserve"> are time stamps (seconds </w:t>
      </w:r>
      <w:proofErr w:type="gramStart"/>
      <w:r w:rsidR="000C0765">
        <w:t>since</w:t>
      </w:r>
      <w:proofErr w:type="gramEnd"/>
      <w:r w:rsidR="000C0765">
        <w:t xml:space="preserve"> 1970 epoch)</w:t>
      </w:r>
    </w:p>
    <w:p w14:paraId="3384E3B4" w14:textId="63CB2765" w:rsidR="00EB5E9E" w:rsidRDefault="00EB5E9E" w:rsidP="00EB5E9E">
      <w:pPr>
        <w:pStyle w:val="ListParagraph"/>
        <w:numPr>
          <w:ilvl w:val="0"/>
          <w:numId w:val="6"/>
        </w:numPr>
      </w:pPr>
      <w:r>
        <w:t>‘position’ is a sequence number index (starts at 0).</w:t>
      </w:r>
      <w:r w:rsidR="000C0765">
        <w:t xml:space="preserve"> Useful to use, as this permits treatment of multiple files with extended sequence.</w:t>
      </w:r>
    </w:p>
    <w:p w14:paraId="057BFB1F" w14:textId="57A318E4" w:rsidR="00D1580E" w:rsidRDefault="00EB5E9E" w:rsidP="00EB5E9E">
      <w:pPr>
        <w:pStyle w:val="ListParagraph"/>
        <w:numPr>
          <w:ilvl w:val="0"/>
          <w:numId w:val="6"/>
        </w:numPr>
      </w:pPr>
      <w:r>
        <w:t xml:space="preserve">‘spectrum’ is the spectra from 4 detectors over pixel count/sequence index (1,41496,4,4096). </w:t>
      </w:r>
      <w:r w:rsidR="000C0765">
        <w:t>T</w:t>
      </w:r>
      <w:r>
        <w:t>he first redundant index is</w:t>
      </w:r>
      <w:r w:rsidR="000C0765">
        <w:t xml:space="preserve"> energy (for XANES maps).</w:t>
      </w:r>
      <w:r w:rsidR="008906DA">
        <w:t xml:space="preserve"> </w:t>
      </w:r>
      <w:r w:rsidR="00D1580E">
        <w:t>In Fortran/IDL index order this data has dimensions [4096,4,41496,1], i.e. channels in spectra fastest.</w:t>
      </w:r>
    </w:p>
    <w:p w14:paraId="02B70C53" w14:textId="6A5622A5" w:rsidR="00EB5E9E" w:rsidRDefault="008906DA" w:rsidP="00EB5E9E">
      <w:pPr>
        <w:pStyle w:val="ListParagraph"/>
        <w:numPr>
          <w:ilvl w:val="0"/>
          <w:numId w:val="6"/>
        </w:numPr>
      </w:pPr>
      <w:r>
        <w:t>There does not seem to be a time-stamp for spectra, so will assume that these use the ‘</w:t>
      </w:r>
      <w:proofErr w:type="spellStart"/>
      <w:r>
        <w:t>x_ts</w:t>
      </w:r>
      <w:proofErr w:type="spellEnd"/>
      <w:r>
        <w:t>’ time-stamps.</w:t>
      </w:r>
    </w:p>
    <w:p w14:paraId="0F742FB1" w14:textId="581EE742" w:rsidR="00EB5E9E" w:rsidRDefault="00392A08" w:rsidP="00EB5E9E">
      <w:pPr>
        <w:pStyle w:val="ListParagraph"/>
        <w:numPr>
          <w:ilvl w:val="0"/>
          <w:numId w:val="6"/>
        </w:numPr>
      </w:pPr>
      <w:r>
        <w:t xml:space="preserve">‘i0’ is a flux, ‘i1’ is a flux, ‘i0_ts’, ‘i1_ts’ are </w:t>
      </w:r>
      <w:r w:rsidR="000C0765">
        <w:t>time stamps (s)</w:t>
      </w:r>
      <w:r>
        <w:t>.</w:t>
      </w:r>
    </w:p>
    <w:p w14:paraId="4623E676" w14:textId="034FEB99" w:rsidR="00392A08" w:rsidRDefault="00392A08" w:rsidP="00EB5E9E">
      <w:pPr>
        <w:pStyle w:val="ListParagraph"/>
        <w:numPr>
          <w:ilvl w:val="0"/>
          <w:numId w:val="6"/>
        </w:numPr>
      </w:pPr>
      <w:r>
        <w:t>‘</w:t>
      </w:r>
      <w:proofErr w:type="spellStart"/>
      <w:proofErr w:type="gramStart"/>
      <w:r>
        <w:t>dcm</w:t>
      </w:r>
      <w:proofErr w:type="gramEnd"/>
      <w:r>
        <w:t>_energy_ev</w:t>
      </w:r>
      <w:proofErr w:type="spellEnd"/>
      <w:r>
        <w:t>’, energy (eV) by sequence. ‘mex1_dcm_bragg’ by Bragg angle.</w:t>
      </w:r>
    </w:p>
    <w:p w14:paraId="4EDDCC59" w14:textId="74D9FA49" w:rsidR="00392A08" w:rsidRDefault="00392A08" w:rsidP="00D46B05">
      <w:pPr>
        <w:pStyle w:val="ListParagraph"/>
        <w:numPr>
          <w:ilvl w:val="0"/>
          <w:numId w:val="6"/>
        </w:numPr>
      </w:pPr>
      <w:r>
        <w:t>‘</w:t>
      </w:r>
      <w:proofErr w:type="spellStart"/>
      <w:r>
        <w:t>Accelerator_ring_current</w:t>
      </w:r>
      <w:proofErr w:type="spellEnd"/>
      <w:r>
        <w:t>’, ring mA versus sequence.</w:t>
      </w:r>
    </w:p>
    <w:p w14:paraId="14F7C50A" w14:textId="77777777" w:rsidR="00D1580E" w:rsidRDefault="00D1580E" w:rsidP="00D1580E">
      <w:pPr>
        <w:pStyle w:val="ListParagraph"/>
        <w:numPr>
          <w:ilvl w:val="0"/>
          <w:numId w:val="0"/>
        </w:numPr>
        <w:ind w:left="720"/>
      </w:pPr>
    </w:p>
    <w:p w14:paraId="6BB90988" w14:textId="77777777" w:rsidR="00370B63" w:rsidRDefault="00370B63" w:rsidP="00370B63">
      <w:pPr>
        <w:pStyle w:val="Heading2"/>
      </w:pPr>
      <w:bookmarkStart w:id="2" w:name="_Toc207796065"/>
      <w:r>
        <w:t>Test data</w:t>
      </w:r>
      <w:bookmarkEnd w:id="2"/>
    </w:p>
    <w:p w14:paraId="34AF9261" w14:textId="657FC776" w:rsidR="00370B63" w:rsidRDefault="00370B63" w:rsidP="00370B63">
      <w:pPr>
        <w:rPr>
          <w:lang w:eastAsia="ja-JP"/>
        </w:rPr>
      </w:pPr>
      <w:r>
        <w:rPr>
          <w:lang w:eastAsia="ja-JP"/>
        </w:rPr>
        <w:t xml:space="preserve">Data file: </w:t>
      </w:r>
      <w:r w:rsidRPr="000C04D6">
        <w:rPr>
          <w:lang w:eastAsia="ja-JP"/>
        </w:rPr>
        <w:t>microprobe_20250411_011259+1000_</w:t>
      </w:r>
      <w:proofErr w:type="gramStart"/>
      <w:r w:rsidRPr="000C04D6">
        <w:rPr>
          <w:lang w:eastAsia="ja-JP"/>
        </w:rPr>
        <w:t>merged.hdf</w:t>
      </w:r>
      <w:proofErr w:type="gramEnd"/>
      <w:r w:rsidRPr="000C04D6">
        <w:rPr>
          <w:lang w:eastAsia="ja-JP"/>
        </w:rPr>
        <w:t>5</w:t>
      </w:r>
      <w:r>
        <w:rPr>
          <w:lang w:eastAsia="ja-JP"/>
        </w:rPr>
        <w:t xml:space="preserve"> (note “+” in filename causes problems). Energy 11 keV, major peaks due to IL, Fe, Ni, Cu, Zn, minor Cl, Ca, Ti. Fitted using a garnet skarn setup for ME3 at XFM, for 11 keV</w:t>
      </w:r>
      <w:r w:rsidR="00D1580E">
        <w:rPr>
          <w:lang w:eastAsia="ja-JP"/>
        </w:rPr>
        <w:t>, which is close enough for now.</w:t>
      </w:r>
    </w:p>
    <w:p w14:paraId="03976239" w14:textId="5E07C90E" w:rsidR="00EB5E9E" w:rsidRDefault="00EB5E9E" w:rsidP="007B3A07">
      <w:pPr>
        <w:pStyle w:val="Heading3"/>
      </w:pPr>
    </w:p>
    <w:p w14:paraId="68A62400" w14:textId="66ABCE14" w:rsidR="007B3A07" w:rsidRDefault="007B3A07" w:rsidP="007B3A07">
      <w:pPr>
        <w:rPr>
          <w:lang w:eastAsia="ja-JP"/>
        </w:rPr>
      </w:pPr>
      <w:r w:rsidRPr="007B3A07">
        <w:rPr>
          <w:noProof/>
          <w:lang w:eastAsia="ja-JP"/>
        </w:rPr>
        <w:drawing>
          <wp:inline distT="0" distB="0" distL="0" distR="0" wp14:anchorId="680DC61B" wp14:editId="48E9EC6C">
            <wp:extent cx="6188710" cy="4766945"/>
            <wp:effectExtent l="0" t="0" r="2540" b="0"/>
            <wp:docPr id="1151923507" name="Picture 1" descr="A black and white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23507" name="Picture 1" descr="A black and white screen with white lines&#10;&#10;AI-generated content may be incorrect."/>
                    <pic:cNvPicPr/>
                  </pic:nvPicPr>
                  <pic:blipFill>
                    <a:blip r:embed="rId6"/>
                    <a:stretch>
                      <a:fillRect/>
                    </a:stretch>
                  </pic:blipFill>
                  <pic:spPr>
                    <a:xfrm>
                      <a:off x="0" y="0"/>
                      <a:ext cx="6188710" cy="4766945"/>
                    </a:xfrm>
                    <a:prstGeom prst="rect">
                      <a:avLst/>
                    </a:prstGeom>
                  </pic:spPr>
                </pic:pic>
              </a:graphicData>
            </a:graphic>
          </wp:inline>
        </w:drawing>
      </w:r>
    </w:p>
    <w:p w14:paraId="00654A8E" w14:textId="0099C6DE" w:rsidR="007B3A07" w:rsidRPr="005227E7" w:rsidRDefault="007B3A07" w:rsidP="007B3A07">
      <w:pPr>
        <w:rPr>
          <w:i/>
          <w:iCs/>
          <w:lang w:eastAsia="ja-JP"/>
        </w:rPr>
      </w:pPr>
      <w:proofErr w:type="spellStart"/>
      <w:r w:rsidRPr="005227E7">
        <w:rPr>
          <w:i/>
          <w:iCs/>
          <w:lang w:eastAsia="ja-JP"/>
        </w:rPr>
        <w:t>Abs_x</w:t>
      </w:r>
      <w:proofErr w:type="spellEnd"/>
    </w:p>
    <w:p w14:paraId="05574422" w14:textId="77777777" w:rsidR="007B3A07" w:rsidRDefault="007B3A07" w:rsidP="007B3A07">
      <w:pPr>
        <w:rPr>
          <w:lang w:eastAsia="ja-JP"/>
        </w:rPr>
      </w:pPr>
    </w:p>
    <w:p w14:paraId="6EFDCF71" w14:textId="0E27D315" w:rsidR="007B3A07" w:rsidRDefault="007B3A07" w:rsidP="007B3A07">
      <w:pPr>
        <w:rPr>
          <w:lang w:eastAsia="ja-JP"/>
        </w:rPr>
      </w:pPr>
      <w:r w:rsidRPr="007B3A07">
        <w:rPr>
          <w:noProof/>
          <w:lang w:eastAsia="ja-JP"/>
        </w:rPr>
        <w:lastRenderedPageBreak/>
        <w:drawing>
          <wp:inline distT="0" distB="0" distL="0" distR="0" wp14:anchorId="28D97F35" wp14:editId="4CF637B3">
            <wp:extent cx="6188710" cy="4550410"/>
            <wp:effectExtent l="0" t="0" r="2540" b="2540"/>
            <wp:docPr id="183371360"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1360" name="Picture 1" descr="A graph on a black background&#10;&#10;AI-generated content may be incorrect."/>
                    <pic:cNvPicPr/>
                  </pic:nvPicPr>
                  <pic:blipFill>
                    <a:blip r:embed="rId7"/>
                    <a:stretch>
                      <a:fillRect/>
                    </a:stretch>
                  </pic:blipFill>
                  <pic:spPr>
                    <a:xfrm>
                      <a:off x="0" y="0"/>
                      <a:ext cx="6188710" cy="4550410"/>
                    </a:xfrm>
                    <a:prstGeom prst="rect">
                      <a:avLst/>
                    </a:prstGeom>
                  </pic:spPr>
                </pic:pic>
              </a:graphicData>
            </a:graphic>
          </wp:inline>
        </w:drawing>
      </w:r>
    </w:p>
    <w:p w14:paraId="2E13E99F" w14:textId="61A6FAA5" w:rsidR="007B3A07" w:rsidRPr="005227E7" w:rsidRDefault="007B3A07" w:rsidP="007B3A07">
      <w:pPr>
        <w:rPr>
          <w:i/>
          <w:iCs/>
          <w:lang w:eastAsia="ja-JP"/>
        </w:rPr>
      </w:pPr>
      <w:proofErr w:type="spellStart"/>
      <w:r w:rsidRPr="005227E7">
        <w:rPr>
          <w:i/>
          <w:iCs/>
          <w:lang w:eastAsia="ja-JP"/>
        </w:rPr>
        <w:t>Abs_y</w:t>
      </w:r>
      <w:proofErr w:type="spellEnd"/>
    </w:p>
    <w:p w14:paraId="04525B34" w14:textId="77777777" w:rsidR="007B3A07" w:rsidRDefault="007B3A07" w:rsidP="007B3A07">
      <w:pPr>
        <w:rPr>
          <w:lang w:eastAsia="ja-JP"/>
        </w:rPr>
      </w:pPr>
    </w:p>
    <w:p w14:paraId="29ADC37D" w14:textId="65E7B6A5" w:rsidR="006D417F" w:rsidRDefault="006D417F" w:rsidP="007B3A07">
      <w:pPr>
        <w:rPr>
          <w:lang w:eastAsia="ja-JP"/>
        </w:rPr>
      </w:pPr>
      <w:r w:rsidRPr="006D417F">
        <w:rPr>
          <w:noProof/>
          <w:lang w:eastAsia="ja-JP"/>
        </w:rPr>
        <w:lastRenderedPageBreak/>
        <w:drawing>
          <wp:inline distT="0" distB="0" distL="0" distR="0" wp14:anchorId="0556C5A4" wp14:editId="45A859D9">
            <wp:extent cx="6188710" cy="4721225"/>
            <wp:effectExtent l="0" t="0" r="2540" b="3175"/>
            <wp:docPr id="122674767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47676" name="Picture 1" descr="A graph of a graph&#10;&#10;AI-generated content may be incorrect."/>
                    <pic:cNvPicPr/>
                  </pic:nvPicPr>
                  <pic:blipFill>
                    <a:blip r:embed="rId8"/>
                    <a:stretch>
                      <a:fillRect/>
                    </a:stretch>
                  </pic:blipFill>
                  <pic:spPr>
                    <a:xfrm>
                      <a:off x="0" y="0"/>
                      <a:ext cx="6188710" cy="4721225"/>
                    </a:xfrm>
                    <a:prstGeom prst="rect">
                      <a:avLst/>
                    </a:prstGeom>
                  </pic:spPr>
                </pic:pic>
              </a:graphicData>
            </a:graphic>
          </wp:inline>
        </w:drawing>
      </w:r>
    </w:p>
    <w:p w14:paraId="13F1FDF5" w14:textId="78D59AAD" w:rsidR="006D417F" w:rsidRPr="005227E7" w:rsidRDefault="006D417F" w:rsidP="007B3A07">
      <w:pPr>
        <w:rPr>
          <w:i/>
          <w:iCs/>
          <w:lang w:eastAsia="ja-JP"/>
        </w:rPr>
      </w:pPr>
      <w:proofErr w:type="spellStart"/>
      <w:r w:rsidRPr="005227E7">
        <w:rPr>
          <w:i/>
          <w:iCs/>
          <w:lang w:eastAsia="ja-JP"/>
        </w:rPr>
        <w:t>Abs_</w:t>
      </w:r>
      <w:proofErr w:type="gramStart"/>
      <w:r w:rsidRPr="005227E7">
        <w:rPr>
          <w:i/>
          <w:iCs/>
          <w:lang w:eastAsia="ja-JP"/>
        </w:rPr>
        <w:t>x</w:t>
      </w:r>
      <w:proofErr w:type="spellEnd"/>
      <w:r w:rsidRPr="005227E7">
        <w:rPr>
          <w:i/>
          <w:iCs/>
          <w:lang w:eastAsia="ja-JP"/>
        </w:rPr>
        <w:t>[</w:t>
      </w:r>
      <w:proofErr w:type="gramEnd"/>
      <w:r w:rsidRPr="005227E7">
        <w:rPr>
          <w:i/>
          <w:iCs/>
          <w:lang w:eastAsia="ja-JP"/>
        </w:rPr>
        <w:t xml:space="preserve">0:2000] (white) versus </w:t>
      </w:r>
      <w:proofErr w:type="gramStart"/>
      <w:r w:rsidRPr="005227E7">
        <w:rPr>
          <w:i/>
          <w:iCs/>
          <w:lang w:eastAsia="ja-JP"/>
        </w:rPr>
        <w:t>x[</w:t>
      </w:r>
      <w:proofErr w:type="gramEnd"/>
      <w:r w:rsidRPr="005227E7">
        <w:rPr>
          <w:i/>
          <w:iCs/>
          <w:lang w:eastAsia="ja-JP"/>
        </w:rPr>
        <w:t>0:2000] (red) – red is just starting at</w:t>
      </w:r>
      <w:r w:rsidR="000C0765" w:rsidRPr="005227E7">
        <w:rPr>
          <w:i/>
          <w:iCs/>
          <w:lang w:eastAsia="ja-JP"/>
        </w:rPr>
        <w:t xml:space="preserve"> (near)</w:t>
      </w:r>
      <w:r w:rsidRPr="005227E7">
        <w:rPr>
          <w:i/>
          <w:iCs/>
          <w:lang w:eastAsia="ja-JP"/>
        </w:rPr>
        <w:t xml:space="preserve"> zero</w:t>
      </w:r>
    </w:p>
    <w:p w14:paraId="03303BD0" w14:textId="77777777" w:rsidR="006D417F" w:rsidRDefault="006D417F" w:rsidP="007B3A07">
      <w:pPr>
        <w:rPr>
          <w:lang w:eastAsia="ja-JP"/>
        </w:rPr>
      </w:pPr>
    </w:p>
    <w:p w14:paraId="1269C8B6" w14:textId="6C0E6BC1" w:rsidR="007B3A07" w:rsidRDefault="007B3A07" w:rsidP="007B3A07">
      <w:pPr>
        <w:rPr>
          <w:lang w:eastAsia="ja-JP"/>
        </w:rPr>
      </w:pPr>
      <w:r>
        <w:rPr>
          <w:lang w:eastAsia="ja-JP"/>
        </w:rPr>
        <w:t>Seems to have about 43 swings in ‘</w:t>
      </w:r>
      <w:proofErr w:type="spellStart"/>
      <w:r>
        <w:rPr>
          <w:lang w:eastAsia="ja-JP"/>
        </w:rPr>
        <w:t>abs_x</w:t>
      </w:r>
      <w:proofErr w:type="spellEnd"/>
      <w:r>
        <w:rPr>
          <w:lang w:eastAsia="ja-JP"/>
        </w:rPr>
        <w:t>’.</w:t>
      </w:r>
      <w:r w:rsidR="00D46B05">
        <w:rPr>
          <w:lang w:eastAsia="ja-JP"/>
        </w:rPr>
        <w:t xml:space="preserve"> Does not step evenly</w:t>
      </w:r>
      <w:r w:rsidR="00D1580E">
        <w:rPr>
          <w:lang w:eastAsia="ja-JP"/>
        </w:rPr>
        <w:t xml:space="preserve"> at first</w:t>
      </w:r>
      <w:r w:rsidR="00D46B05">
        <w:rPr>
          <w:lang w:eastAsia="ja-JP"/>
        </w:rPr>
        <w:t xml:space="preserve">. Used this code to get an average step size (assumed equal in x and y) … Total number of sequence steps (41496) is less than the inferred </w:t>
      </w:r>
      <w:r w:rsidR="000C0765">
        <w:rPr>
          <w:lang w:eastAsia="ja-JP"/>
        </w:rPr>
        <w:t xml:space="preserve">from product </w:t>
      </w:r>
      <w:proofErr w:type="spellStart"/>
      <w:r w:rsidR="00D46B05">
        <w:rPr>
          <w:lang w:eastAsia="ja-JP"/>
        </w:rPr>
        <w:t>nx</w:t>
      </w:r>
      <w:proofErr w:type="spellEnd"/>
      <w:r w:rsidR="00D46B05">
        <w:rPr>
          <w:lang w:eastAsia="ja-JP"/>
        </w:rPr>
        <w:t xml:space="preserve"> (488) * </w:t>
      </w:r>
      <w:proofErr w:type="spellStart"/>
      <w:r w:rsidR="00D46B05">
        <w:rPr>
          <w:lang w:eastAsia="ja-JP"/>
        </w:rPr>
        <w:t>ny</w:t>
      </w:r>
      <w:proofErr w:type="spellEnd"/>
      <w:r w:rsidR="00D46B05">
        <w:rPr>
          <w:lang w:eastAsia="ja-JP"/>
        </w:rPr>
        <w:t xml:space="preserve"> (85).</w:t>
      </w:r>
    </w:p>
    <w:p w14:paraId="782B9158" w14:textId="77777777" w:rsidR="00D46B05" w:rsidRDefault="00D46B05" w:rsidP="007B3A07">
      <w:pPr>
        <w:rPr>
          <w:lang w:eastAsia="ja-JP"/>
        </w:rPr>
      </w:pPr>
    </w:p>
    <w:p w14:paraId="2C99BA85" w14:textId="77777777" w:rsidR="00D46B05" w:rsidRPr="00D46B05" w:rsidRDefault="00D46B05" w:rsidP="00D46B05">
      <w:pPr>
        <w:rPr>
          <w:lang w:eastAsia="ja-JP"/>
        </w:rPr>
      </w:pPr>
      <w:r w:rsidRPr="00D46B05">
        <w:rPr>
          <w:lang w:eastAsia="ja-JP"/>
        </w:rPr>
        <w:tab/>
      </w:r>
      <w:proofErr w:type="spellStart"/>
      <w:r w:rsidRPr="00D46B05">
        <w:rPr>
          <w:lang w:eastAsia="ja-JP"/>
        </w:rPr>
        <w:t>step_x</w:t>
      </w:r>
      <w:proofErr w:type="spellEnd"/>
      <w:r w:rsidRPr="00D46B05">
        <w:rPr>
          <w:lang w:eastAsia="ja-JP"/>
        </w:rPr>
        <w:t xml:space="preserve"> = x - </w:t>
      </w:r>
      <w:r w:rsidRPr="00D46B05">
        <w:rPr>
          <w:b/>
          <w:bCs/>
          <w:lang w:eastAsia="ja-JP"/>
        </w:rPr>
        <w:t>shift</w:t>
      </w:r>
      <w:r w:rsidRPr="00D46B05">
        <w:rPr>
          <w:lang w:eastAsia="ja-JP"/>
        </w:rPr>
        <w:t>(x,1)</w:t>
      </w:r>
    </w:p>
    <w:p w14:paraId="2095585C" w14:textId="045E3BF7" w:rsidR="00D46B05" w:rsidRPr="00D46B05" w:rsidRDefault="00D46B05" w:rsidP="00D46B05">
      <w:pPr>
        <w:rPr>
          <w:lang w:eastAsia="ja-JP"/>
        </w:rPr>
      </w:pPr>
      <w:r w:rsidRPr="00D46B05">
        <w:rPr>
          <w:lang w:eastAsia="ja-JP"/>
        </w:rPr>
        <w:tab/>
      </w:r>
      <w:proofErr w:type="spellStart"/>
      <w:r w:rsidRPr="00D46B05">
        <w:rPr>
          <w:lang w:eastAsia="ja-JP"/>
        </w:rPr>
        <w:t>step_</w:t>
      </w:r>
      <w:proofErr w:type="gramStart"/>
      <w:r w:rsidRPr="00D46B05">
        <w:rPr>
          <w:lang w:eastAsia="ja-JP"/>
        </w:rPr>
        <w:t>x</w:t>
      </w:r>
      <w:proofErr w:type="spellEnd"/>
      <w:r w:rsidRPr="00D46B05">
        <w:rPr>
          <w:lang w:eastAsia="ja-JP"/>
        </w:rPr>
        <w:t>[</w:t>
      </w:r>
      <w:proofErr w:type="gramEnd"/>
      <w:r w:rsidRPr="00D46B05">
        <w:rPr>
          <w:b/>
          <w:bCs/>
          <w:lang w:eastAsia="ja-JP"/>
        </w:rPr>
        <w:t>0</w:t>
      </w:r>
      <w:r w:rsidRPr="00D46B05">
        <w:rPr>
          <w:lang w:eastAsia="ja-JP"/>
        </w:rPr>
        <w:t xml:space="preserve">] = </w:t>
      </w:r>
      <w:proofErr w:type="spellStart"/>
      <w:r w:rsidRPr="00D46B05">
        <w:rPr>
          <w:lang w:eastAsia="ja-JP"/>
        </w:rPr>
        <w:t>step_</w:t>
      </w:r>
      <w:proofErr w:type="gramStart"/>
      <w:r w:rsidRPr="00D46B05">
        <w:rPr>
          <w:lang w:eastAsia="ja-JP"/>
        </w:rPr>
        <w:t>x</w:t>
      </w:r>
      <w:proofErr w:type="spellEnd"/>
      <w:r w:rsidRPr="00D46B05">
        <w:rPr>
          <w:lang w:eastAsia="ja-JP"/>
        </w:rPr>
        <w:t>[</w:t>
      </w:r>
      <w:proofErr w:type="gramEnd"/>
      <w:r w:rsidRPr="00D46B05">
        <w:rPr>
          <w:lang w:eastAsia="ja-JP"/>
        </w:rPr>
        <w:t>1]</w:t>
      </w:r>
      <w:r>
        <w:rPr>
          <w:lang w:eastAsia="ja-JP"/>
        </w:rPr>
        <w:tab/>
      </w:r>
      <w:r>
        <w:rPr>
          <w:lang w:eastAsia="ja-JP"/>
        </w:rPr>
        <w:tab/>
      </w:r>
      <w:r>
        <w:rPr>
          <w:lang w:eastAsia="ja-JP"/>
        </w:rPr>
        <w:tab/>
      </w:r>
      <w:r>
        <w:rPr>
          <w:lang w:eastAsia="ja-JP"/>
        </w:rPr>
        <w:tab/>
      </w:r>
      <w:r>
        <w:rPr>
          <w:lang w:eastAsia="ja-JP"/>
        </w:rPr>
        <w:tab/>
      </w:r>
      <w:r>
        <w:rPr>
          <w:lang w:eastAsia="ja-JP"/>
        </w:rPr>
        <w:tab/>
        <w:t xml:space="preserve">; fix </w:t>
      </w:r>
      <w:r w:rsidR="00D1580E">
        <w:rPr>
          <w:lang w:eastAsia="ja-JP"/>
        </w:rPr>
        <w:t>wrap</w:t>
      </w:r>
      <w:r>
        <w:rPr>
          <w:lang w:eastAsia="ja-JP"/>
        </w:rPr>
        <w:t xml:space="preserve"> in first value</w:t>
      </w:r>
    </w:p>
    <w:p w14:paraId="1C6B854F" w14:textId="05931F6C" w:rsidR="00D46B05" w:rsidRPr="00D46B05" w:rsidRDefault="00D46B05" w:rsidP="00D46B05">
      <w:pPr>
        <w:rPr>
          <w:lang w:eastAsia="ja-JP"/>
        </w:rPr>
      </w:pPr>
      <w:r w:rsidRPr="00D46B05">
        <w:rPr>
          <w:lang w:eastAsia="ja-JP"/>
        </w:rPr>
        <w:tab/>
      </w:r>
      <w:proofErr w:type="spellStart"/>
      <w:r w:rsidRPr="00D46B05">
        <w:rPr>
          <w:lang w:eastAsia="ja-JP"/>
        </w:rPr>
        <w:t>step_x</w:t>
      </w:r>
      <w:proofErr w:type="spellEnd"/>
      <w:r w:rsidRPr="00D46B05">
        <w:rPr>
          <w:lang w:eastAsia="ja-JP"/>
        </w:rPr>
        <w:t xml:space="preserve"> = </w:t>
      </w:r>
      <w:proofErr w:type="gramStart"/>
      <w:r w:rsidRPr="00D46B05">
        <w:rPr>
          <w:b/>
          <w:bCs/>
          <w:lang w:eastAsia="ja-JP"/>
        </w:rPr>
        <w:t>mean</w:t>
      </w:r>
      <w:r w:rsidRPr="00D46B05">
        <w:rPr>
          <w:lang w:eastAsia="ja-JP"/>
        </w:rPr>
        <w:t xml:space="preserve">( </w:t>
      </w:r>
      <w:r w:rsidRPr="00D46B05">
        <w:rPr>
          <w:b/>
          <w:bCs/>
          <w:lang w:eastAsia="ja-JP"/>
        </w:rPr>
        <w:t>median</w:t>
      </w:r>
      <w:r w:rsidRPr="00D46B05">
        <w:rPr>
          <w:lang w:eastAsia="ja-JP"/>
        </w:rPr>
        <w:t xml:space="preserve">( </w:t>
      </w:r>
      <w:r w:rsidRPr="00D46B05">
        <w:rPr>
          <w:b/>
          <w:bCs/>
          <w:lang w:eastAsia="ja-JP"/>
        </w:rPr>
        <w:t>abs</w:t>
      </w:r>
      <w:proofErr w:type="gramEnd"/>
      <w:r w:rsidRPr="00D46B05">
        <w:rPr>
          <w:lang w:eastAsia="ja-JP"/>
        </w:rPr>
        <w:t>(</w:t>
      </w:r>
      <w:proofErr w:type="spellStart"/>
      <w:r w:rsidRPr="00D46B05">
        <w:rPr>
          <w:lang w:eastAsia="ja-JP"/>
        </w:rPr>
        <w:t>step_x</w:t>
      </w:r>
      <w:proofErr w:type="spellEnd"/>
      <w:r w:rsidRPr="00D46B05">
        <w:rPr>
          <w:lang w:eastAsia="ja-JP"/>
        </w:rPr>
        <w:t>[</w:t>
      </w:r>
      <w:proofErr w:type="spellStart"/>
      <w:r w:rsidRPr="00D46B05">
        <w:rPr>
          <w:lang w:eastAsia="ja-JP"/>
        </w:rPr>
        <w:t>nseq</w:t>
      </w:r>
      <w:proofErr w:type="spellEnd"/>
      <w:r w:rsidRPr="00D46B05">
        <w:rPr>
          <w:lang w:eastAsia="ja-JP"/>
        </w:rPr>
        <w:t>/</w:t>
      </w:r>
      <w:proofErr w:type="gramStart"/>
      <w:r w:rsidRPr="00D46B05">
        <w:rPr>
          <w:lang w:eastAsia="ja-JP"/>
        </w:rPr>
        <w:t>10:*</w:t>
      </w:r>
      <w:proofErr w:type="gramEnd"/>
      <w:r w:rsidRPr="00D46B05">
        <w:rPr>
          <w:lang w:eastAsia="ja-JP"/>
        </w:rPr>
        <w:t>]),</w:t>
      </w:r>
      <w:r w:rsidRPr="00D46B05">
        <w:rPr>
          <w:b/>
          <w:bCs/>
          <w:lang w:eastAsia="ja-JP"/>
        </w:rPr>
        <w:t>5</w:t>
      </w:r>
      <w:r w:rsidRPr="00D46B05">
        <w:rPr>
          <w:lang w:eastAsia="ja-JP"/>
        </w:rPr>
        <w:t>))</w:t>
      </w:r>
      <w:r w:rsidRPr="00D46B05">
        <w:rPr>
          <w:lang w:eastAsia="ja-JP"/>
        </w:rPr>
        <w:tab/>
      </w:r>
      <w:r w:rsidRPr="00D46B05">
        <w:rPr>
          <w:lang w:eastAsia="ja-JP"/>
        </w:rPr>
        <w:tab/>
        <w:t xml:space="preserve">; best shot at </w:t>
      </w:r>
      <w:proofErr w:type="spellStart"/>
      <w:r>
        <w:rPr>
          <w:lang w:eastAsia="ja-JP"/>
        </w:rPr>
        <w:t>ave.</w:t>
      </w:r>
      <w:proofErr w:type="spellEnd"/>
      <w:r>
        <w:rPr>
          <w:lang w:eastAsia="ja-JP"/>
        </w:rPr>
        <w:t xml:space="preserve"> </w:t>
      </w:r>
      <w:r w:rsidRPr="00D46B05">
        <w:rPr>
          <w:lang w:eastAsia="ja-JP"/>
        </w:rPr>
        <w:t>step in X</w:t>
      </w:r>
    </w:p>
    <w:p w14:paraId="63E5F0E7" w14:textId="4B1A941E" w:rsidR="00D46B05" w:rsidRPr="00D46B05" w:rsidRDefault="00D46B05" w:rsidP="00D46B05">
      <w:pPr>
        <w:rPr>
          <w:lang w:eastAsia="ja-JP"/>
        </w:rPr>
      </w:pPr>
      <w:r w:rsidRPr="00D46B05">
        <w:rPr>
          <w:lang w:eastAsia="ja-JP"/>
        </w:rPr>
        <w:tab/>
      </w:r>
      <w:proofErr w:type="spellStart"/>
      <w:r w:rsidRPr="00D46B05">
        <w:rPr>
          <w:lang w:eastAsia="ja-JP"/>
        </w:rPr>
        <w:t>step_y</w:t>
      </w:r>
      <w:proofErr w:type="spellEnd"/>
      <w:r w:rsidRPr="00D46B05">
        <w:rPr>
          <w:lang w:eastAsia="ja-JP"/>
        </w:rPr>
        <w:t xml:space="preserve"> = </w:t>
      </w:r>
      <w:proofErr w:type="spellStart"/>
      <w:r w:rsidRPr="00D46B05">
        <w:rPr>
          <w:lang w:eastAsia="ja-JP"/>
        </w:rPr>
        <w:t>step_x</w:t>
      </w:r>
      <w:proofErr w:type="spellEnd"/>
      <w:r w:rsidRPr="00D46B05">
        <w:rPr>
          <w:lang w:eastAsia="ja-JP"/>
        </w:rPr>
        <w:tab/>
      </w:r>
      <w:r w:rsidRPr="00D46B05">
        <w:rPr>
          <w:lang w:eastAsia="ja-JP"/>
        </w:rPr>
        <w:tab/>
      </w:r>
      <w:r w:rsidRPr="00D46B05">
        <w:rPr>
          <w:lang w:eastAsia="ja-JP"/>
        </w:rPr>
        <w:tab/>
      </w:r>
      <w:r w:rsidRPr="00D46B05">
        <w:rPr>
          <w:lang w:eastAsia="ja-JP"/>
        </w:rPr>
        <w:tab/>
      </w:r>
      <w:r w:rsidRPr="00D46B05">
        <w:rPr>
          <w:lang w:eastAsia="ja-JP"/>
        </w:rPr>
        <w:tab/>
      </w:r>
      <w:r>
        <w:rPr>
          <w:lang w:eastAsia="ja-JP"/>
        </w:rPr>
        <w:tab/>
      </w:r>
      <w:r>
        <w:rPr>
          <w:lang w:eastAsia="ja-JP"/>
        </w:rPr>
        <w:tab/>
      </w:r>
      <w:r w:rsidRPr="00D46B05">
        <w:rPr>
          <w:lang w:eastAsia="ja-JP"/>
        </w:rPr>
        <w:t>; assume step in Y is the same as X</w:t>
      </w:r>
      <w:r w:rsidR="000C0765">
        <w:rPr>
          <w:lang w:eastAsia="ja-JP"/>
        </w:rPr>
        <w:t>?</w:t>
      </w:r>
    </w:p>
    <w:p w14:paraId="0757B985" w14:textId="77777777" w:rsidR="00D46B05" w:rsidRPr="00D46B05" w:rsidRDefault="00D46B05" w:rsidP="00D46B05">
      <w:pPr>
        <w:rPr>
          <w:lang w:eastAsia="ja-JP"/>
        </w:rPr>
      </w:pPr>
    </w:p>
    <w:p w14:paraId="4B74D07F" w14:textId="5BCD05F9" w:rsidR="00D46B05" w:rsidRPr="00D46B05" w:rsidRDefault="00D46B05" w:rsidP="00D46B05">
      <w:pPr>
        <w:rPr>
          <w:lang w:eastAsia="ja-JP"/>
        </w:rPr>
      </w:pPr>
      <w:r w:rsidRPr="00D46B05">
        <w:rPr>
          <w:lang w:eastAsia="ja-JP"/>
        </w:rPr>
        <w:tab/>
      </w:r>
      <w:proofErr w:type="spellStart"/>
      <w:r w:rsidRPr="00D46B05">
        <w:rPr>
          <w:lang w:eastAsia="ja-JP"/>
        </w:rPr>
        <w:t>pixel_x</w:t>
      </w:r>
      <w:proofErr w:type="spellEnd"/>
      <w:r w:rsidRPr="00D46B05">
        <w:rPr>
          <w:lang w:eastAsia="ja-JP"/>
        </w:rPr>
        <w:t xml:space="preserve"> = </w:t>
      </w:r>
      <w:proofErr w:type="gramStart"/>
      <w:r w:rsidRPr="00D46B05">
        <w:rPr>
          <w:b/>
          <w:bCs/>
          <w:lang w:eastAsia="ja-JP"/>
        </w:rPr>
        <w:t>round</w:t>
      </w:r>
      <w:r w:rsidRPr="00D46B05">
        <w:rPr>
          <w:lang w:eastAsia="ja-JP"/>
        </w:rPr>
        <w:t>( (</w:t>
      </w:r>
      <w:proofErr w:type="gramEnd"/>
      <w:r w:rsidRPr="00D46B05">
        <w:rPr>
          <w:lang w:eastAsia="ja-JP"/>
        </w:rPr>
        <w:t xml:space="preserve">x - </w:t>
      </w:r>
      <w:r w:rsidRPr="00D46B05">
        <w:rPr>
          <w:b/>
          <w:bCs/>
          <w:lang w:eastAsia="ja-JP"/>
        </w:rPr>
        <w:t>min</w:t>
      </w:r>
      <w:r w:rsidRPr="00D46B05">
        <w:rPr>
          <w:lang w:eastAsia="ja-JP"/>
        </w:rPr>
        <w:t xml:space="preserve">(x)) / </w:t>
      </w:r>
      <w:proofErr w:type="spellStart"/>
      <w:r w:rsidRPr="00D46B05">
        <w:rPr>
          <w:lang w:eastAsia="ja-JP"/>
        </w:rPr>
        <w:t>step_</w:t>
      </w:r>
      <w:proofErr w:type="gramStart"/>
      <w:r w:rsidRPr="00D46B05">
        <w:rPr>
          <w:lang w:eastAsia="ja-JP"/>
        </w:rPr>
        <w:t>x</w:t>
      </w:r>
      <w:proofErr w:type="spellEnd"/>
      <w:r w:rsidRPr="00D46B05">
        <w:rPr>
          <w:lang w:eastAsia="ja-JP"/>
        </w:rPr>
        <w:t xml:space="preserve"> )</w:t>
      </w:r>
      <w:proofErr w:type="gramEnd"/>
      <w:r>
        <w:rPr>
          <w:lang w:eastAsia="ja-JP"/>
        </w:rPr>
        <w:tab/>
      </w:r>
      <w:r>
        <w:rPr>
          <w:lang w:eastAsia="ja-JP"/>
        </w:rPr>
        <w:tab/>
      </w:r>
      <w:r>
        <w:rPr>
          <w:lang w:eastAsia="ja-JP"/>
        </w:rPr>
        <w:tab/>
      </w:r>
      <w:r>
        <w:rPr>
          <w:lang w:eastAsia="ja-JP"/>
        </w:rPr>
        <w:tab/>
        <w:t>; pixel addresses</w:t>
      </w:r>
    </w:p>
    <w:p w14:paraId="5B6F8648" w14:textId="77777777" w:rsidR="00D46B05" w:rsidRPr="00D46B05" w:rsidRDefault="00D46B05" w:rsidP="00D46B05">
      <w:pPr>
        <w:rPr>
          <w:lang w:eastAsia="ja-JP"/>
        </w:rPr>
      </w:pPr>
      <w:r w:rsidRPr="00D46B05">
        <w:rPr>
          <w:lang w:eastAsia="ja-JP"/>
        </w:rPr>
        <w:tab/>
      </w:r>
      <w:proofErr w:type="spellStart"/>
      <w:r w:rsidRPr="00D46B05">
        <w:rPr>
          <w:lang w:eastAsia="ja-JP"/>
        </w:rPr>
        <w:t>pixel_y</w:t>
      </w:r>
      <w:proofErr w:type="spellEnd"/>
      <w:r w:rsidRPr="00D46B05">
        <w:rPr>
          <w:lang w:eastAsia="ja-JP"/>
        </w:rPr>
        <w:t xml:space="preserve"> = </w:t>
      </w:r>
      <w:proofErr w:type="gramStart"/>
      <w:r w:rsidRPr="00D46B05">
        <w:rPr>
          <w:b/>
          <w:bCs/>
          <w:lang w:eastAsia="ja-JP"/>
        </w:rPr>
        <w:t>round</w:t>
      </w:r>
      <w:r w:rsidRPr="00D46B05">
        <w:rPr>
          <w:lang w:eastAsia="ja-JP"/>
        </w:rPr>
        <w:t>( (</w:t>
      </w:r>
      <w:proofErr w:type="gramEnd"/>
      <w:r w:rsidRPr="00D46B05">
        <w:rPr>
          <w:lang w:eastAsia="ja-JP"/>
        </w:rPr>
        <w:t xml:space="preserve">y - </w:t>
      </w:r>
      <w:r w:rsidRPr="00D46B05">
        <w:rPr>
          <w:b/>
          <w:bCs/>
          <w:lang w:eastAsia="ja-JP"/>
        </w:rPr>
        <w:t>min</w:t>
      </w:r>
      <w:r w:rsidRPr="00D46B05">
        <w:rPr>
          <w:lang w:eastAsia="ja-JP"/>
        </w:rPr>
        <w:t xml:space="preserve">(y)) / </w:t>
      </w:r>
      <w:proofErr w:type="spellStart"/>
      <w:r w:rsidRPr="00D46B05">
        <w:rPr>
          <w:lang w:eastAsia="ja-JP"/>
        </w:rPr>
        <w:t>step_</w:t>
      </w:r>
      <w:proofErr w:type="gramStart"/>
      <w:r w:rsidRPr="00D46B05">
        <w:rPr>
          <w:lang w:eastAsia="ja-JP"/>
        </w:rPr>
        <w:t>y</w:t>
      </w:r>
      <w:proofErr w:type="spellEnd"/>
      <w:r w:rsidRPr="00D46B05">
        <w:rPr>
          <w:lang w:eastAsia="ja-JP"/>
        </w:rPr>
        <w:t xml:space="preserve"> )</w:t>
      </w:r>
      <w:proofErr w:type="gramEnd"/>
    </w:p>
    <w:p w14:paraId="607F5271" w14:textId="77777777" w:rsidR="00D46B05" w:rsidRPr="00D46B05" w:rsidRDefault="00D46B05" w:rsidP="00D46B05">
      <w:pPr>
        <w:rPr>
          <w:lang w:eastAsia="ja-JP"/>
        </w:rPr>
      </w:pPr>
      <w:r w:rsidRPr="00D46B05">
        <w:rPr>
          <w:lang w:eastAsia="ja-JP"/>
        </w:rPr>
        <w:tab/>
      </w:r>
      <w:proofErr w:type="spellStart"/>
      <w:r w:rsidRPr="00D46B05">
        <w:rPr>
          <w:lang w:eastAsia="ja-JP"/>
        </w:rPr>
        <w:t>min_x</w:t>
      </w:r>
      <w:proofErr w:type="spellEnd"/>
      <w:r w:rsidRPr="00D46B05">
        <w:rPr>
          <w:lang w:eastAsia="ja-JP"/>
        </w:rPr>
        <w:t xml:space="preserve"> = </w:t>
      </w:r>
      <w:proofErr w:type="gramStart"/>
      <w:r w:rsidRPr="00D46B05">
        <w:rPr>
          <w:b/>
          <w:bCs/>
          <w:lang w:eastAsia="ja-JP"/>
        </w:rPr>
        <w:t>min</w:t>
      </w:r>
      <w:r w:rsidRPr="00D46B05">
        <w:rPr>
          <w:lang w:eastAsia="ja-JP"/>
        </w:rPr>
        <w:t xml:space="preserve">( </w:t>
      </w:r>
      <w:proofErr w:type="spellStart"/>
      <w:r w:rsidRPr="00D46B05">
        <w:rPr>
          <w:lang w:eastAsia="ja-JP"/>
        </w:rPr>
        <w:t>pixel</w:t>
      </w:r>
      <w:proofErr w:type="gramEnd"/>
      <w:r w:rsidRPr="00D46B05">
        <w:rPr>
          <w:lang w:eastAsia="ja-JP"/>
        </w:rPr>
        <w:t>_x</w:t>
      </w:r>
      <w:proofErr w:type="spellEnd"/>
      <w:r w:rsidRPr="00D46B05">
        <w:rPr>
          <w:lang w:eastAsia="ja-JP"/>
        </w:rPr>
        <w:t>)</w:t>
      </w:r>
    </w:p>
    <w:p w14:paraId="0F8AB489" w14:textId="77777777" w:rsidR="00D46B05" w:rsidRPr="00D46B05" w:rsidRDefault="00D46B05" w:rsidP="00D46B05">
      <w:pPr>
        <w:rPr>
          <w:lang w:eastAsia="ja-JP"/>
        </w:rPr>
      </w:pPr>
      <w:r w:rsidRPr="00D46B05">
        <w:rPr>
          <w:lang w:eastAsia="ja-JP"/>
        </w:rPr>
        <w:tab/>
      </w:r>
      <w:proofErr w:type="spellStart"/>
      <w:r w:rsidRPr="00D46B05">
        <w:rPr>
          <w:lang w:eastAsia="ja-JP"/>
        </w:rPr>
        <w:t>min_y</w:t>
      </w:r>
      <w:proofErr w:type="spellEnd"/>
      <w:r w:rsidRPr="00D46B05">
        <w:rPr>
          <w:lang w:eastAsia="ja-JP"/>
        </w:rPr>
        <w:t xml:space="preserve"> = </w:t>
      </w:r>
      <w:proofErr w:type="gramStart"/>
      <w:r w:rsidRPr="00D46B05">
        <w:rPr>
          <w:b/>
          <w:bCs/>
          <w:lang w:eastAsia="ja-JP"/>
        </w:rPr>
        <w:t>min</w:t>
      </w:r>
      <w:r w:rsidRPr="00D46B05">
        <w:rPr>
          <w:lang w:eastAsia="ja-JP"/>
        </w:rPr>
        <w:t xml:space="preserve">( </w:t>
      </w:r>
      <w:proofErr w:type="spellStart"/>
      <w:r w:rsidRPr="00D46B05">
        <w:rPr>
          <w:lang w:eastAsia="ja-JP"/>
        </w:rPr>
        <w:t>pixel</w:t>
      </w:r>
      <w:proofErr w:type="gramEnd"/>
      <w:r w:rsidRPr="00D46B05">
        <w:rPr>
          <w:lang w:eastAsia="ja-JP"/>
        </w:rPr>
        <w:t>_y</w:t>
      </w:r>
      <w:proofErr w:type="spellEnd"/>
      <w:r w:rsidRPr="00D46B05">
        <w:rPr>
          <w:lang w:eastAsia="ja-JP"/>
        </w:rPr>
        <w:t>)</w:t>
      </w:r>
    </w:p>
    <w:p w14:paraId="573CAC6E" w14:textId="10E624B6" w:rsidR="00D46B05" w:rsidRPr="00D46B05" w:rsidRDefault="00D46B05" w:rsidP="00D46B05">
      <w:pPr>
        <w:rPr>
          <w:lang w:eastAsia="ja-JP"/>
        </w:rPr>
      </w:pPr>
      <w:r w:rsidRPr="00D46B05">
        <w:rPr>
          <w:lang w:eastAsia="ja-JP"/>
        </w:rPr>
        <w:tab/>
      </w:r>
      <w:proofErr w:type="spellStart"/>
      <w:r w:rsidRPr="00D46B05">
        <w:rPr>
          <w:lang w:eastAsia="ja-JP"/>
        </w:rPr>
        <w:t>nx</w:t>
      </w:r>
      <w:proofErr w:type="spellEnd"/>
      <w:r w:rsidRPr="00D46B05">
        <w:rPr>
          <w:lang w:eastAsia="ja-JP"/>
        </w:rPr>
        <w:t xml:space="preserve"> = </w:t>
      </w:r>
      <w:r w:rsidRPr="00D46B05">
        <w:rPr>
          <w:b/>
          <w:bCs/>
          <w:lang w:eastAsia="ja-JP"/>
        </w:rPr>
        <w:t>max</w:t>
      </w:r>
      <w:r w:rsidRPr="00D46B05">
        <w:rPr>
          <w:lang w:eastAsia="ja-JP"/>
        </w:rPr>
        <w:t>(</w:t>
      </w:r>
      <w:proofErr w:type="spellStart"/>
      <w:r w:rsidRPr="00D46B05">
        <w:rPr>
          <w:lang w:eastAsia="ja-JP"/>
        </w:rPr>
        <w:t>pixel_x</w:t>
      </w:r>
      <w:proofErr w:type="spellEnd"/>
      <w:r w:rsidRPr="00D46B05">
        <w:rPr>
          <w:lang w:eastAsia="ja-JP"/>
        </w:rPr>
        <w:t>) + 1</w:t>
      </w:r>
      <w:r w:rsidRPr="00D46B05">
        <w:rPr>
          <w:lang w:eastAsia="ja-JP"/>
        </w:rPr>
        <w:tab/>
      </w:r>
      <w:r w:rsidRPr="00D46B05">
        <w:rPr>
          <w:lang w:eastAsia="ja-JP"/>
        </w:rPr>
        <w:tab/>
      </w:r>
      <w:r w:rsidRPr="00D46B05">
        <w:rPr>
          <w:lang w:eastAsia="ja-JP"/>
        </w:rPr>
        <w:tab/>
      </w:r>
      <w:r w:rsidRPr="00D46B05">
        <w:rPr>
          <w:lang w:eastAsia="ja-JP"/>
        </w:rPr>
        <w:tab/>
      </w:r>
      <w:r w:rsidRPr="00D46B05">
        <w:rPr>
          <w:lang w:eastAsia="ja-JP"/>
        </w:rPr>
        <w:tab/>
      </w:r>
      <w:r w:rsidRPr="00D46B05">
        <w:rPr>
          <w:lang w:eastAsia="ja-JP"/>
        </w:rPr>
        <w:tab/>
        <w:t xml:space="preserve">; effective </w:t>
      </w:r>
      <w:proofErr w:type="spellStart"/>
      <w:r w:rsidRPr="00D46B05">
        <w:rPr>
          <w:lang w:eastAsia="ja-JP"/>
        </w:rPr>
        <w:t>nx</w:t>
      </w:r>
      <w:proofErr w:type="spellEnd"/>
      <w:r w:rsidRPr="00D46B05">
        <w:rPr>
          <w:lang w:eastAsia="ja-JP"/>
        </w:rPr>
        <w:t xml:space="preserve">, </w:t>
      </w:r>
      <w:proofErr w:type="spellStart"/>
      <w:r w:rsidRPr="00D46B05">
        <w:rPr>
          <w:lang w:eastAsia="ja-JP"/>
        </w:rPr>
        <w:t>ny</w:t>
      </w:r>
      <w:proofErr w:type="spellEnd"/>
    </w:p>
    <w:p w14:paraId="4DAFEECC" w14:textId="77777777" w:rsidR="00D46B05" w:rsidRPr="00D46B05" w:rsidRDefault="00D46B05" w:rsidP="00D46B05">
      <w:pPr>
        <w:rPr>
          <w:lang w:eastAsia="ja-JP"/>
        </w:rPr>
      </w:pPr>
      <w:r w:rsidRPr="00D46B05">
        <w:rPr>
          <w:lang w:eastAsia="ja-JP"/>
        </w:rPr>
        <w:tab/>
      </w:r>
      <w:proofErr w:type="spellStart"/>
      <w:r w:rsidRPr="00D46B05">
        <w:rPr>
          <w:lang w:eastAsia="ja-JP"/>
        </w:rPr>
        <w:t>ny</w:t>
      </w:r>
      <w:proofErr w:type="spellEnd"/>
      <w:r w:rsidRPr="00D46B05">
        <w:rPr>
          <w:lang w:eastAsia="ja-JP"/>
        </w:rPr>
        <w:t xml:space="preserve"> = </w:t>
      </w:r>
      <w:r w:rsidRPr="00D46B05">
        <w:rPr>
          <w:b/>
          <w:bCs/>
          <w:lang w:eastAsia="ja-JP"/>
        </w:rPr>
        <w:t>max</w:t>
      </w:r>
      <w:r w:rsidRPr="00D46B05">
        <w:rPr>
          <w:lang w:eastAsia="ja-JP"/>
        </w:rPr>
        <w:t>(</w:t>
      </w:r>
      <w:proofErr w:type="spellStart"/>
      <w:r w:rsidRPr="00D46B05">
        <w:rPr>
          <w:lang w:eastAsia="ja-JP"/>
        </w:rPr>
        <w:t>pixel_y</w:t>
      </w:r>
      <w:proofErr w:type="spellEnd"/>
      <w:r w:rsidRPr="00D46B05">
        <w:rPr>
          <w:lang w:eastAsia="ja-JP"/>
        </w:rPr>
        <w:t>) + 1</w:t>
      </w:r>
    </w:p>
    <w:p w14:paraId="09325BBC" w14:textId="77777777" w:rsidR="00D46B05" w:rsidRDefault="00D46B05" w:rsidP="007B3A07">
      <w:pPr>
        <w:rPr>
          <w:lang w:eastAsia="ja-JP"/>
        </w:rPr>
      </w:pPr>
    </w:p>
    <w:p w14:paraId="076B06AE" w14:textId="7FC74DB4" w:rsidR="00763A75" w:rsidRDefault="00763A75" w:rsidP="007B3A07">
      <w:pPr>
        <w:rPr>
          <w:lang w:eastAsia="ja-JP"/>
        </w:rPr>
      </w:pPr>
      <w:r>
        <w:rPr>
          <w:lang w:eastAsia="ja-JP"/>
        </w:rPr>
        <w:t xml:space="preserve">Since </w:t>
      </w:r>
      <w:r w:rsidR="00F67E1C">
        <w:rPr>
          <w:lang w:eastAsia="ja-JP"/>
        </w:rPr>
        <w:t xml:space="preserve">we work out the pixel </w:t>
      </w:r>
      <w:proofErr w:type="spellStart"/>
      <w:proofErr w:type="gramStart"/>
      <w:r w:rsidR="00F67E1C">
        <w:rPr>
          <w:lang w:eastAsia="ja-JP"/>
        </w:rPr>
        <w:t>x,y</w:t>
      </w:r>
      <w:proofErr w:type="spellEnd"/>
      <w:proofErr w:type="gramEnd"/>
      <w:r w:rsidR="00F67E1C">
        <w:rPr>
          <w:lang w:eastAsia="ja-JP"/>
        </w:rPr>
        <w:t xml:space="preserve"> from the </w:t>
      </w:r>
      <w:r w:rsidR="000C0765">
        <w:rPr>
          <w:lang w:eastAsia="ja-JP"/>
        </w:rPr>
        <w:t xml:space="preserve">relative </w:t>
      </w:r>
      <w:proofErr w:type="spellStart"/>
      <w:proofErr w:type="gramStart"/>
      <w:r w:rsidR="00F67E1C">
        <w:rPr>
          <w:lang w:eastAsia="ja-JP"/>
        </w:rPr>
        <w:t>x,y</w:t>
      </w:r>
      <w:proofErr w:type="spellEnd"/>
      <w:proofErr w:type="gramEnd"/>
      <w:r w:rsidR="00F67E1C">
        <w:rPr>
          <w:lang w:eastAsia="ja-JP"/>
        </w:rPr>
        <w:t xml:space="preserve"> for each sequence step, easier was to read all sequence steps for one detector channel and assign </w:t>
      </w:r>
      <w:proofErr w:type="spellStart"/>
      <w:proofErr w:type="gramStart"/>
      <w:r w:rsidR="00F67E1C">
        <w:rPr>
          <w:lang w:eastAsia="ja-JP"/>
        </w:rPr>
        <w:t>x,y</w:t>
      </w:r>
      <w:proofErr w:type="spellEnd"/>
      <w:proofErr w:type="gramEnd"/>
      <w:r w:rsidR="00F67E1C">
        <w:rPr>
          <w:lang w:eastAsia="ja-JP"/>
        </w:rPr>
        <w:t xml:space="preserve"> this way … Then step through detector channels (4). Progress was then simply by detector channel.</w:t>
      </w:r>
      <w:r w:rsidR="00D1580E">
        <w:rPr>
          <w:lang w:eastAsia="ja-JP"/>
        </w:rPr>
        <w:t xml:space="preserve"> Later with energy, could step through detector and energy per pass.</w:t>
      </w:r>
    </w:p>
    <w:p w14:paraId="1374F2D8" w14:textId="77777777" w:rsidR="00F67E1C" w:rsidRDefault="00F67E1C" w:rsidP="007B3A07">
      <w:pPr>
        <w:rPr>
          <w:lang w:eastAsia="ja-JP"/>
        </w:rPr>
      </w:pPr>
    </w:p>
    <w:p w14:paraId="0D4DBA76" w14:textId="77777777" w:rsidR="00F67E1C" w:rsidRPr="00F67E1C" w:rsidRDefault="00F67E1C" w:rsidP="00F67E1C">
      <w:pPr>
        <w:rPr>
          <w:lang w:eastAsia="ja-JP"/>
        </w:rPr>
      </w:pPr>
      <w:r w:rsidRPr="00F67E1C">
        <w:rPr>
          <w:lang w:eastAsia="ja-JP"/>
        </w:rPr>
        <w:tab/>
      </w:r>
      <w:r w:rsidRPr="00F67E1C">
        <w:rPr>
          <w:b/>
          <w:bCs/>
          <w:lang w:eastAsia="ja-JP"/>
        </w:rPr>
        <w:t>for</w:t>
      </w:r>
      <w:r w:rsidRPr="00F67E1C">
        <w:rPr>
          <w:lang w:eastAsia="ja-JP"/>
        </w:rPr>
        <w:t xml:space="preserve"> j=</w:t>
      </w:r>
      <w:r w:rsidRPr="00F67E1C">
        <w:rPr>
          <w:b/>
          <w:bCs/>
          <w:lang w:eastAsia="ja-JP"/>
        </w:rPr>
        <w:t>0</w:t>
      </w:r>
      <w:proofErr w:type="gramStart"/>
      <w:r w:rsidRPr="00F67E1C">
        <w:rPr>
          <w:b/>
          <w:bCs/>
          <w:lang w:eastAsia="ja-JP"/>
        </w:rPr>
        <w:t>L</w:t>
      </w:r>
      <w:r w:rsidRPr="00F67E1C">
        <w:rPr>
          <w:lang w:eastAsia="ja-JP"/>
        </w:rPr>
        <w:t>,nseq</w:t>
      </w:r>
      <w:proofErr w:type="gramEnd"/>
      <w:r w:rsidRPr="00F67E1C">
        <w:rPr>
          <w:lang w:eastAsia="ja-JP"/>
        </w:rPr>
        <w:t>-</w:t>
      </w:r>
      <w:r w:rsidRPr="00F67E1C">
        <w:rPr>
          <w:b/>
          <w:bCs/>
          <w:lang w:eastAsia="ja-JP"/>
        </w:rPr>
        <w:t>1</w:t>
      </w:r>
      <w:r w:rsidRPr="00F67E1C">
        <w:rPr>
          <w:lang w:eastAsia="ja-JP"/>
        </w:rPr>
        <w:t xml:space="preserve"> </w:t>
      </w:r>
      <w:r w:rsidRPr="00F67E1C">
        <w:rPr>
          <w:b/>
          <w:bCs/>
          <w:lang w:eastAsia="ja-JP"/>
        </w:rPr>
        <w:t>do</w:t>
      </w:r>
      <w:r w:rsidRPr="00F67E1C">
        <w:rPr>
          <w:lang w:eastAsia="ja-JP"/>
        </w:rPr>
        <w:t xml:space="preserve"> </w:t>
      </w:r>
      <w:r w:rsidRPr="00F67E1C">
        <w:rPr>
          <w:b/>
          <w:bCs/>
          <w:lang w:eastAsia="ja-JP"/>
        </w:rPr>
        <w:t>begin</w:t>
      </w:r>
    </w:p>
    <w:p w14:paraId="79F6EFEB" w14:textId="77777777" w:rsidR="00F67E1C" w:rsidRPr="00F67E1C" w:rsidRDefault="00F67E1C" w:rsidP="00F67E1C">
      <w:pPr>
        <w:rPr>
          <w:lang w:eastAsia="ja-JP"/>
        </w:rPr>
      </w:pPr>
      <w:r w:rsidRPr="00F67E1C">
        <w:rPr>
          <w:lang w:eastAsia="ja-JP"/>
        </w:rPr>
        <w:tab/>
      </w:r>
      <w:r w:rsidRPr="00F67E1C">
        <w:rPr>
          <w:lang w:eastAsia="ja-JP"/>
        </w:rPr>
        <w:tab/>
        <w:t>pnc_hdf_x1[</w:t>
      </w:r>
      <w:proofErr w:type="gramStart"/>
      <w:r w:rsidRPr="00F67E1C">
        <w:rPr>
          <w:lang w:eastAsia="ja-JP"/>
        </w:rPr>
        <w:t>*,j</w:t>
      </w:r>
      <w:proofErr w:type="gramEnd"/>
      <w:r w:rsidRPr="00F67E1C">
        <w:rPr>
          <w:lang w:eastAsia="ja-JP"/>
        </w:rPr>
        <w:t>] = x[j]</w:t>
      </w:r>
    </w:p>
    <w:p w14:paraId="115F0D46" w14:textId="77777777" w:rsidR="00F67E1C" w:rsidRPr="00F67E1C" w:rsidRDefault="00F67E1C" w:rsidP="00F67E1C">
      <w:pPr>
        <w:rPr>
          <w:lang w:eastAsia="ja-JP"/>
        </w:rPr>
      </w:pPr>
      <w:r w:rsidRPr="00F67E1C">
        <w:rPr>
          <w:lang w:eastAsia="ja-JP"/>
        </w:rPr>
        <w:lastRenderedPageBreak/>
        <w:tab/>
      </w:r>
      <w:r w:rsidRPr="00F67E1C">
        <w:rPr>
          <w:lang w:eastAsia="ja-JP"/>
        </w:rPr>
        <w:tab/>
        <w:t>pnc_hdf_y1[</w:t>
      </w:r>
      <w:proofErr w:type="gramStart"/>
      <w:r w:rsidRPr="00F67E1C">
        <w:rPr>
          <w:lang w:eastAsia="ja-JP"/>
        </w:rPr>
        <w:t>*,j</w:t>
      </w:r>
      <w:proofErr w:type="gramEnd"/>
      <w:r w:rsidRPr="00F67E1C">
        <w:rPr>
          <w:lang w:eastAsia="ja-JP"/>
        </w:rPr>
        <w:t>] = y[j]</w:t>
      </w:r>
    </w:p>
    <w:p w14:paraId="068CF67F" w14:textId="77777777" w:rsidR="00F67E1C" w:rsidRPr="00F67E1C" w:rsidRDefault="00F67E1C" w:rsidP="00F67E1C">
      <w:pPr>
        <w:rPr>
          <w:lang w:eastAsia="ja-JP"/>
        </w:rPr>
      </w:pPr>
      <w:r w:rsidRPr="00F67E1C">
        <w:rPr>
          <w:lang w:eastAsia="ja-JP"/>
        </w:rPr>
        <w:tab/>
      </w:r>
      <w:r w:rsidRPr="00F67E1C">
        <w:rPr>
          <w:lang w:eastAsia="ja-JP"/>
        </w:rPr>
        <w:tab/>
      </w:r>
      <w:proofErr w:type="spellStart"/>
      <w:r w:rsidRPr="00F67E1C">
        <w:rPr>
          <w:lang w:eastAsia="ja-JP"/>
        </w:rPr>
        <w:t>pnc_hdf_e</w:t>
      </w:r>
      <w:proofErr w:type="spellEnd"/>
      <w:r w:rsidRPr="00F67E1C">
        <w:rPr>
          <w:lang w:eastAsia="ja-JP"/>
        </w:rPr>
        <w:t>[</w:t>
      </w:r>
      <w:proofErr w:type="gramStart"/>
      <w:r w:rsidRPr="00F67E1C">
        <w:rPr>
          <w:lang w:eastAsia="ja-JP"/>
        </w:rPr>
        <w:t>*,j</w:t>
      </w:r>
      <w:proofErr w:type="gramEnd"/>
      <w:r w:rsidRPr="00F67E1C">
        <w:rPr>
          <w:lang w:eastAsia="ja-JP"/>
        </w:rPr>
        <w:t>] = ramp</w:t>
      </w:r>
    </w:p>
    <w:p w14:paraId="57897976" w14:textId="53068917" w:rsidR="00F67E1C" w:rsidRDefault="00F67E1C" w:rsidP="007B3A07">
      <w:pPr>
        <w:rPr>
          <w:lang w:eastAsia="ja-JP"/>
        </w:rPr>
      </w:pPr>
      <w:r w:rsidRPr="00F67E1C">
        <w:rPr>
          <w:lang w:eastAsia="ja-JP"/>
        </w:rPr>
        <w:tab/>
      </w:r>
      <w:proofErr w:type="spellStart"/>
      <w:r w:rsidRPr="00F67E1C">
        <w:rPr>
          <w:b/>
          <w:bCs/>
          <w:lang w:eastAsia="ja-JP"/>
        </w:rPr>
        <w:t>endfor</w:t>
      </w:r>
      <w:proofErr w:type="spellEnd"/>
    </w:p>
    <w:p w14:paraId="191BB88D" w14:textId="77777777" w:rsidR="001D58AD" w:rsidRDefault="001D58AD" w:rsidP="001D58AD">
      <w:pPr>
        <w:pStyle w:val="Heading3"/>
      </w:pPr>
      <w:bookmarkStart w:id="3" w:name="_Toc207796066"/>
      <w:r>
        <w:t>Ignore X time-stamp variation</w:t>
      </w:r>
      <w:bookmarkEnd w:id="3"/>
    </w:p>
    <w:p w14:paraId="4C12E4F9" w14:textId="5975D93C" w:rsidR="001D58AD" w:rsidRDefault="001D58AD" w:rsidP="007B3A07">
      <w:pPr>
        <w:rPr>
          <w:lang w:eastAsia="ja-JP"/>
        </w:rPr>
      </w:pPr>
      <w:r>
        <w:rPr>
          <w:lang w:eastAsia="ja-JP"/>
        </w:rPr>
        <w:t>Ignoring the fine-grained time-stamp variation (see below), we get this …</w:t>
      </w:r>
    </w:p>
    <w:p w14:paraId="5D6C3298" w14:textId="77777777" w:rsidR="001D58AD" w:rsidRDefault="001D58AD" w:rsidP="007B3A07">
      <w:pPr>
        <w:rPr>
          <w:lang w:eastAsia="ja-JP"/>
        </w:rPr>
      </w:pPr>
    </w:p>
    <w:p w14:paraId="7FEDD91E" w14:textId="77777777" w:rsidR="001D58AD" w:rsidRDefault="001D58AD" w:rsidP="001D58AD">
      <w:pPr>
        <w:rPr>
          <w:lang w:eastAsia="ja-JP"/>
        </w:rPr>
      </w:pPr>
      <w:r w:rsidRPr="000C04D6">
        <w:rPr>
          <w:noProof/>
          <w:lang w:eastAsia="ja-JP"/>
        </w:rPr>
        <w:drawing>
          <wp:inline distT="0" distB="0" distL="0" distR="0" wp14:anchorId="0FC54BB6" wp14:editId="1EF6348D">
            <wp:extent cx="6188710" cy="3693795"/>
            <wp:effectExtent l="0" t="0" r="2540" b="1905"/>
            <wp:docPr id="6201993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99367" name="Picture 1" descr="A screenshot of a computer screen&#10;&#10;AI-generated content may be incorrect."/>
                    <pic:cNvPicPr/>
                  </pic:nvPicPr>
                  <pic:blipFill>
                    <a:blip r:embed="rId9"/>
                    <a:stretch>
                      <a:fillRect/>
                    </a:stretch>
                  </pic:blipFill>
                  <pic:spPr>
                    <a:xfrm>
                      <a:off x="0" y="0"/>
                      <a:ext cx="6188710" cy="3693795"/>
                    </a:xfrm>
                    <a:prstGeom prst="rect">
                      <a:avLst/>
                    </a:prstGeom>
                  </pic:spPr>
                </pic:pic>
              </a:graphicData>
            </a:graphic>
          </wp:inline>
        </w:drawing>
      </w:r>
    </w:p>
    <w:p w14:paraId="62AF4DBB" w14:textId="77777777" w:rsidR="001D58AD" w:rsidRDefault="001D58AD" w:rsidP="001D58AD">
      <w:pPr>
        <w:rPr>
          <w:lang w:eastAsia="ja-JP"/>
        </w:rPr>
      </w:pPr>
    </w:p>
    <w:p w14:paraId="7A45E642" w14:textId="77777777" w:rsidR="001D58AD" w:rsidRDefault="001D58AD" w:rsidP="001D58AD">
      <w:pPr>
        <w:rPr>
          <w:lang w:eastAsia="ja-JP"/>
        </w:rPr>
      </w:pPr>
      <w:r w:rsidRPr="00631AB6">
        <w:rPr>
          <w:noProof/>
          <w:lang w:eastAsia="ja-JP"/>
        </w:rPr>
        <w:lastRenderedPageBreak/>
        <w:drawing>
          <wp:inline distT="0" distB="0" distL="0" distR="0" wp14:anchorId="664AB7DF" wp14:editId="5B7CDE1F">
            <wp:extent cx="6188710" cy="4454525"/>
            <wp:effectExtent l="0" t="0" r="2540" b="3175"/>
            <wp:docPr id="209152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28705" name=""/>
                    <pic:cNvPicPr/>
                  </pic:nvPicPr>
                  <pic:blipFill>
                    <a:blip r:embed="rId10"/>
                    <a:stretch>
                      <a:fillRect/>
                    </a:stretch>
                  </pic:blipFill>
                  <pic:spPr>
                    <a:xfrm>
                      <a:off x="0" y="0"/>
                      <a:ext cx="6188710" cy="4454525"/>
                    </a:xfrm>
                    <a:prstGeom prst="rect">
                      <a:avLst/>
                    </a:prstGeom>
                  </pic:spPr>
                </pic:pic>
              </a:graphicData>
            </a:graphic>
          </wp:inline>
        </w:drawing>
      </w:r>
    </w:p>
    <w:p w14:paraId="669F5E52" w14:textId="77777777" w:rsidR="001D58AD" w:rsidRDefault="001D58AD" w:rsidP="001D58AD">
      <w:pPr>
        <w:rPr>
          <w:lang w:eastAsia="ja-JP"/>
        </w:rPr>
      </w:pPr>
    </w:p>
    <w:p w14:paraId="49EC0E4F" w14:textId="7DF9EB07" w:rsidR="001D58AD" w:rsidRDefault="001D58AD" w:rsidP="007B3A07">
      <w:pPr>
        <w:rPr>
          <w:lang w:eastAsia="ja-JP"/>
        </w:rPr>
      </w:pPr>
      <w:r>
        <w:rPr>
          <w:lang w:eastAsia="ja-JP"/>
        </w:rPr>
        <w:t xml:space="preserve">Black (missing) pixels across images may be an artefact of determining pixel address from supplied </w:t>
      </w:r>
      <w:proofErr w:type="spellStart"/>
      <w:proofErr w:type="gramStart"/>
      <w:r>
        <w:rPr>
          <w:lang w:eastAsia="ja-JP"/>
        </w:rPr>
        <w:t>x,y</w:t>
      </w:r>
      <w:proofErr w:type="spellEnd"/>
      <w:proofErr w:type="gramEnd"/>
      <w:r>
        <w:rPr>
          <w:lang w:eastAsia="ja-JP"/>
        </w:rPr>
        <w:t xml:space="preserve"> positions</w:t>
      </w:r>
      <w:r w:rsidR="00D1580E">
        <w:rPr>
          <w:lang w:eastAsia="ja-JP"/>
        </w:rPr>
        <w:t xml:space="preserve"> or assumption of equal </w:t>
      </w:r>
      <w:proofErr w:type="spellStart"/>
      <w:r w:rsidR="00D1580E">
        <w:rPr>
          <w:lang w:eastAsia="ja-JP"/>
        </w:rPr>
        <w:t>step_x</w:t>
      </w:r>
      <w:proofErr w:type="spellEnd"/>
      <w:r w:rsidR="00D1580E">
        <w:rPr>
          <w:lang w:eastAsia="ja-JP"/>
        </w:rPr>
        <w:t xml:space="preserve">, </w:t>
      </w:r>
      <w:proofErr w:type="spellStart"/>
      <w:r w:rsidR="00D1580E">
        <w:rPr>
          <w:lang w:eastAsia="ja-JP"/>
        </w:rPr>
        <w:t>step_y</w:t>
      </w:r>
      <w:proofErr w:type="spellEnd"/>
      <w:r>
        <w:rPr>
          <w:lang w:eastAsia="ja-JP"/>
        </w:rPr>
        <w:t xml:space="preserve">. Seems to be some “jaggies” shearing, evidence for back-lash or logging </w:t>
      </w:r>
      <w:r w:rsidR="00D1580E">
        <w:rPr>
          <w:lang w:eastAsia="ja-JP"/>
        </w:rPr>
        <w:t>delays</w:t>
      </w:r>
      <w:r>
        <w:rPr>
          <w:lang w:eastAsia="ja-JP"/>
        </w:rPr>
        <w:t>.</w:t>
      </w:r>
    </w:p>
    <w:p w14:paraId="149992FB" w14:textId="77777777" w:rsidR="001D58AD" w:rsidRDefault="001D58AD" w:rsidP="001D58AD">
      <w:pPr>
        <w:pStyle w:val="Heading3"/>
      </w:pPr>
      <w:bookmarkStart w:id="4" w:name="_Toc207796067"/>
      <w:r>
        <w:t>More on time stamps</w:t>
      </w:r>
      <w:bookmarkEnd w:id="4"/>
    </w:p>
    <w:p w14:paraId="1B4802BB" w14:textId="753BDCFC" w:rsidR="006D417F" w:rsidRDefault="006D417F" w:rsidP="007B3A07">
      <w:pPr>
        <w:rPr>
          <w:lang w:eastAsia="ja-JP"/>
        </w:rPr>
      </w:pPr>
      <w:r>
        <w:rPr>
          <w:lang w:eastAsia="ja-JP"/>
        </w:rPr>
        <w:t xml:space="preserve">Looking at the </w:t>
      </w:r>
      <w:r w:rsidR="00EB7224">
        <w:rPr>
          <w:lang w:eastAsia="ja-JP"/>
        </w:rPr>
        <w:t xml:space="preserve">time-stamp </w:t>
      </w:r>
      <w:r>
        <w:rPr>
          <w:lang w:eastAsia="ja-JP"/>
        </w:rPr>
        <w:t>‘</w:t>
      </w:r>
      <w:proofErr w:type="spellStart"/>
      <w:r>
        <w:rPr>
          <w:lang w:eastAsia="ja-JP"/>
        </w:rPr>
        <w:t>x_ts</w:t>
      </w:r>
      <w:proofErr w:type="spellEnd"/>
      <w:r>
        <w:rPr>
          <w:lang w:eastAsia="ja-JP"/>
        </w:rPr>
        <w:t>’ values, we see this …</w:t>
      </w:r>
      <w:r w:rsidR="00EB7224">
        <w:rPr>
          <w:lang w:eastAsia="ja-JP"/>
        </w:rPr>
        <w:t xml:space="preserve"> and the differences should be dwell …</w:t>
      </w:r>
    </w:p>
    <w:p w14:paraId="3D4CA112" w14:textId="77777777" w:rsidR="006D417F" w:rsidRDefault="006D417F" w:rsidP="007B3A07">
      <w:pPr>
        <w:rPr>
          <w:lang w:eastAsia="ja-JP"/>
        </w:rPr>
      </w:pPr>
    </w:p>
    <w:p w14:paraId="38EFD0C5" w14:textId="23A7510D" w:rsidR="006D417F" w:rsidRDefault="006D417F" w:rsidP="007B3A07">
      <w:pPr>
        <w:rPr>
          <w:lang w:eastAsia="ja-JP"/>
        </w:rPr>
      </w:pPr>
      <w:r w:rsidRPr="006D417F">
        <w:rPr>
          <w:noProof/>
          <w:lang w:eastAsia="ja-JP"/>
        </w:rPr>
        <w:lastRenderedPageBreak/>
        <w:drawing>
          <wp:inline distT="0" distB="0" distL="0" distR="0" wp14:anchorId="64DD1AEA" wp14:editId="13032C0C">
            <wp:extent cx="6188710" cy="4745355"/>
            <wp:effectExtent l="0" t="0" r="2540" b="0"/>
            <wp:docPr id="355903649"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03649" name="Picture 1" descr="A black screen with white lines&#10;&#10;AI-generated content may be incorrect."/>
                    <pic:cNvPicPr/>
                  </pic:nvPicPr>
                  <pic:blipFill>
                    <a:blip r:embed="rId11"/>
                    <a:stretch>
                      <a:fillRect/>
                    </a:stretch>
                  </pic:blipFill>
                  <pic:spPr>
                    <a:xfrm>
                      <a:off x="0" y="0"/>
                      <a:ext cx="6188710" cy="4745355"/>
                    </a:xfrm>
                    <a:prstGeom prst="rect">
                      <a:avLst/>
                    </a:prstGeom>
                  </pic:spPr>
                </pic:pic>
              </a:graphicData>
            </a:graphic>
          </wp:inline>
        </w:drawing>
      </w:r>
    </w:p>
    <w:p w14:paraId="541A60DF" w14:textId="1D692091" w:rsidR="006D417F" w:rsidRPr="005227E7" w:rsidRDefault="006D417F" w:rsidP="007B3A07">
      <w:pPr>
        <w:rPr>
          <w:i/>
          <w:iCs/>
          <w:lang w:eastAsia="ja-JP"/>
        </w:rPr>
      </w:pPr>
      <w:proofErr w:type="spellStart"/>
      <w:r w:rsidRPr="005227E7">
        <w:rPr>
          <w:i/>
          <w:iCs/>
          <w:lang w:eastAsia="ja-JP"/>
        </w:rPr>
        <w:t>X_ts</w:t>
      </w:r>
      <w:proofErr w:type="spellEnd"/>
    </w:p>
    <w:p w14:paraId="2B235107" w14:textId="77777777" w:rsidR="006D417F" w:rsidRDefault="006D417F" w:rsidP="007B3A07">
      <w:pPr>
        <w:rPr>
          <w:lang w:eastAsia="ja-JP"/>
        </w:rPr>
      </w:pPr>
    </w:p>
    <w:p w14:paraId="115CE23E" w14:textId="5B38D462" w:rsidR="006D417F" w:rsidRDefault="006D417F" w:rsidP="007B3A07">
      <w:pPr>
        <w:rPr>
          <w:lang w:eastAsia="ja-JP"/>
        </w:rPr>
      </w:pPr>
      <w:r w:rsidRPr="006D417F">
        <w:rPr>
          <w:noProof/>
          <w:lang w:eastAsia="ja-JP"/>
        </w:rPr>
        <w:lastRenderedPageBreak/>
        <w:drawing>
          <wp:inline distT="0" distB="0" distL="0" distR="0" wp14:anchorId="2E388F17" wp14:editId="3DC22BAE">
            <wp:extent cx="6188710" cy="4651375"/>
            <wp:effectExtent l="0" t="0" r="2540" b="0"/>
            <wp:docPr id="664736330" name="Picture 1" descr="A black and white screen with a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36330" name="Picture 1" descr="A black and white screen with a white rectangle&#10;&#10;AI-generated content may be incorrect."/>
                    <pic:cNvPicPr/>
                  </pic:nvPicPr>
                  <pic:blipFill>
                    <a:blip r:embed="rId12"/>
                    <a:stretch>
                      <a:fillRect/>
                    </a:stretch>
                  </pic:blipFill>
                  <pic:spPr>
                    <a:xfrm>
                      <a:off x="0" y="0"/>
                      <a:ext cx="6188710" cy="4651375"/>
                    </a:xfrm>
                    <a:prstGeom prst="rect">
                      <a:avLst/>
                    </a:prstGeom>
                  </pic:spPr>
                </pic:pic>
              </a:graphicData>
            </a:graphic>
          </wp:inline>
        </w:drawing>
      </w:r>
    </w:p>
    <w:p w14:paraId="2A37D00B" w14:textId="76EC7B0C" w:rsidR="006D417F" w:rsidRPr="005227E7" w:rsidRDefault="006D417F" w:rsidP="007B3A07">
      <w:pPr>
        <w:rPr>
          <w:i/>
          <w:iCs/>
          <w:lang w:eastAsia="ja-JP"/>
        </w:rPr>
      </w:pPr>
      <w:proofErr w:type="spellStart"/>
      <w:r w:rsidRPr="005227E7">
        <w:rPr>
          <w:i/>
          <w:iCs/>
          <w:lang w:eastAsia="ja-JP"/>
        </w:rPr>
        <w:t>x_ts</w:t>
      </w:r>
      <w:proofErr w:type="spellEnd"/>
      <w:r w:rsidRPr="005227E7">
        <w:rPr>
          <w:i/>
          <w:iCs/>
          <w:lang w:eastAsia="ja-JP"/>
        </w:rPr>
        <w:t xml:space="preserve"> - </w:t>
      </w:r>
      <w:r w:rsidRPr="005227E7">
        <w:rPr>
          <w:b/>
          <w:bCs/>
          <w:i/>
          <w:iCs/>
          <w:lang w:eastAsia="ja-JP"/>
        </w:rPr>
        <w:t>shift</w:t>
      </w:r>
      <w:r w:rsidRPr="005227E7">
        <w:rPr>
          <w:i/>
          <w:iCs/>
          <w:lang w:eastAsia="ja-JP"/>
        </w:rPr>
        <w:t>(x_ts,</w:t>
      </w:r>
      <w:r w:rsidRPr="005227E7">
        <w:rPr>
          <w:b/>
          <w:bCs/>
          <w:i/>
          <w:iCs/>
          <w:lang w:eastAsia="ja-JP"/>
        </w:rPr>
        <w:t>1</w:t>
      </w:r>
      <w:r w:rsidRPr="005227E7">
        <w:rPr>
          <w:i/>
          <w:iCs/>
          <w:lang w:eastAsia="ja-JP"/>
        </w:rPr>
        <w:t xml:space="preserve">), </w:t>
      </w:r>
      <w:proofErr w:type="spellStart"/>
      <w:r w:rsidRPr="005227E7">
        <w:rPr>
          <w:i/>
          <w:iCs/>
          <w:lang w:eastAsia="ja-JP"/>
        </w:rPr>
        <w:t>yrange</w:t>
      </w:r>
      <w:proofErr w:type="spellEnd"/>
      <w:proofErr w:type="gramStart"/>
      <w:r w:rsidRPr="005227E7">
        <w:rPr>
          <w:i/>
          <w:iCs/>
          <w:lang w:eastAsia="ja-JP"/>
        </w:rPr>
        <w:t>=[</w:t>
      </w:r>
      <w:proofErr w:type="gramEnd"/>
      <w:r w:rsidRPr="005227E7">
        <w:rPr>
          <w:b/>
          <w:bCs/>
          <w:i/>
          <w:iCs/>
          <w:lang w:eastAsia="ja-JP"/>
        </w:rPr>
        <w:t>0</w:t>
      </w:r>
      <w:r w:rsidRPr="005227E7">
        <w:rPr>
          <w:i/>
          <w:iCs/>
          <w:lang w:eastAsia="ja-JP"/>
        </w:rPr>
        <w:t>,</w:t>
      </w:r>
      <w:r w:rsidR="00EB7224" w:rsidRPr="005227E7">
        <w:rPr>
          <w:i/>
          <w:iCs/>
          <w:lang w:eastAsia="ja-JP"/>
        </w:rPr>
        <w:t>0.</w:t>
      </w:r>
      <w:r w:rsidRPr="005227E7">
        <w:rPr>
          <w:b/>
          <w:bCs/>
          <w:i/>
          <w:iCs/>
          <w:lang w:eastAsia="ja-JP"/>
        </w:rPr>
        <w:t>7</w:t>
      </w:r>
      <w:r w:rsidRPr="005227E7">
        <w:rPr>
          <w:i/>
          <w:iCs/>
          <w:lang w:eastAsia="ja-JP"/>
        </w:rPr>
        <w:t>]</w:t>
      </w:r>
      <w:r w:rsidR="00EB7224" w:rsidRPr="005227E7">
        <w:rPr>
          <w:i/>
          <w:iCs/>
          <w:lang w:eastAsia="ja-JP"/>
        </w:rPr>
        <w:t xml:space="preserve"> – mean around 0.4 seconds?</w:t>
      </w:r>
      <w:r w:rsidR="00370B63" w:rsidRPr="005227E7">
        <w:rPr>
          <w:i/>
          <w:iCs/>
          <w:lang w:eastAsia="ja-JP"/>
        </w:rPr>
        <w:t xml:space="preserve"> Why such large scatter?</w:t>
      </w:r>
    </w:p>
    <w:p w14:paraId="2A67D661" w14:textId="77777777" w:rsidR="006D417F" w:rsidRDefault="006D417F" w:rsidP="007B3A07">
      <w:pPr>
        <w:rPr>
          <w:lang w:eastAsia="ja-JP"/>
        </w:rPr>
      </w:pPr>
    </w:p>
    <w:p w14:paraId="5D713331" w14:textId="65EA937D" w:rsidR="00370B63" w:rsidRDefault="00370B63" w:rsidP="007B3A07">
      <w:pPr>
        <w:rPr>
          <w:lang w:eastAsia="ja-JP"/>
        </w:rPr>
      </w:pPr>
      <w:r>
        <w:rPr>
          <w:lang w:eastAsia="ja-JP"/>
        </w:rPr>
        <w:t>Looking in detail, we see this …</w:t>
      </w:r>
    </w:p>
    <w:p w14:paraId="21906114" w14:textId="07011173" w:rsidR="006D417F" w:rsidRDefault="00EB7224" w:rsidP="007B3A07">
      <w:pPr>
        <w:rPr>
          <w:lang w:eastAsia="ja-JP"/>
        </w:rPr>
      </w:pPr>
      <w:r w:rsidRPr="00EB7224">
        <w:rPr>
          <w:noProof/>
          <w:lang w:eastAsia="ja-JP"/>
        </w:rPr>
        <w:lastRenderedPageBreak/>
        <w:drawing>
          <wp:inline distT="0" distB="0" distL="0" distR="0" wp14:anchorId="4F07222C" wp14:editId="579E4B55">
            <wp:extent cx="6188710" cy="4690745"/>
            <wp:effectExtent l="0" t="0" r="2540" b="0"/>
            <wp:docPr id="9023877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8778" name="Picture 1" descr="A screen shot of a graph&#10;&#10;AI-generated content may be incorrect."/>
                    <pic:cNvPicPr/>
                  </pic:nvPicPr>
                  <pic:blipFill>
                    <a:blip r:embed="rId13"/>
                    <a:stretch>
                      <a:fillRect/>
                    </a:stretch>
                  </pic:blipFill>
                  <pic:spPr>
                    <a:xfrm>
                      <a:off x="0" y="0"/>
                      <a:ext cx="6188710" cy="4690745"/>
                    </a:xfrm>
                    <a:prstGeom prst="rect">
                      <a:avLst/>
                    </a:prstGeom>
                  </pic:spPr>
                </pic:pic>
              </a:graphicData>
            </a:graphic>
          </wp:inline>
        </w:drawing>
      </w:r>
    </w:p>
    <w:p w14:paraId="3A93EAAA" w14:textId="0A807DF4" w:rsidR="00EB7224" w:rsidRPr="005227E7" w:rsidRDefault="00EB7224" w:rsidP="007B3A07">
      <w:pPr>
        <w:rPr>
          <w:i/>
          <w:iCs/>
          <w:lang w:eastAsia="ja-JP"/>
        </w:rPr>
      </w:pPr>
      <w:r w:rsidRPr="005227E7">
        <w:rPr>
          <w:i/>
          <w:iCs/>
          <w:lang w:eastAsia="ja-JP"/>
        </w:rPr>
        <w:t>First 100 values</w:t>
      </w:r>
    </w:p>
    <w:p w14:paraId="48584C9E" w14:textId="77777777" w:rsidR="000F25E2" w:rsidRDefault="000F25E2" w:rsidP="007B3A07">
      <w:pPr>
        <w:rPr>
          <w:lang w:eastAsia="ja-JP"/>
        </w:rPr>
      </w:pPr>
    </w:p>
    <w:p w14:paraId="1ED3A28C" w14:textId="5860EC48" w:rsidR="000F25E2" w:rsidRDefault="000F25E2" w:rsidP="000F25E2">
      <w:pPr>
        <w:rPr>
          <w:lang w:eastAsia="ja-JP"/>
        </w:rPr>
      </w:pPr>
      <w:r>
        <w:rPr>
          <w:lang w:eastAsia="ja-JP"/>
        </w:rPr>
        <w:t>The dwell (as differences between time-stamps) averages about 0.3 seconds. But jumps over about 0.2 seconds</w:t>
      </w:r>
      <w:r w:rsidR="00074D92">
        <w:rPr>
          <w:lang w:eastAsia="ja-JP"/>
        </w:rPr>
        <w:t xml:space="preserve"> (every ~7</w:t>
      </w:r>
      <w:r w:rsidR="00074D92" w:rsidRPr="00074D92">
        <w:rPr>
          <w:vertAlign w:val="superscript"/>
          <w:lang w:eastAsia="ja-JP"/>
        </w:rPr>
        <w:t>th</w:t>
      </w:r>
      <w:r w:rsidR="00074D92">
        <w:rPr>
          <w:lang w:eastAsia="ja-JP"/>
        </w:rPr>
        <w:t xml:space="preserve"> sample is high)</w:t>
      </w:r>
      <w:r>
        <w:rPr>
          <w:lang w:eastAsia="ja-JP"/>
        </w:rPr>
        <w:t xml:space="preserve">. This is probably not real, some artefact of the logging </w:t>
      </w:r>
      <w:proofErr w:type="gramStart"/>
      <w:r>
        <w:rPr>
          <w:lang w:eastAsia="ja-JP"/>
        </w:rPr>
        <w:t>software?</w:t>
      </w:r>
      <w:proofErr w:type="gramEnd"/>
      <w:r w:rsidR="00370B63">
        <w:rPr>
          <w:lang w:eastAsia="ja-JP"/>
        </w:rPr>
        <w:t xml:space="preserve"> (Later below it is clear that this is an artefact, as the </w:t>
      </w:r>
      <w:r w:rsidR="00D1580E">
        <w:rPr>
          <w:lang w:eastAsia="ja-JP"/>
        </w:rPr>
        <w:t xml:space="preserve">spectra </w:t>
      </w:r>
      <w:r w:rsidR="00370B63">
        <w:rPr>
          <w:lang w:eastAsia="ja-JP"/>
        </w:rPr>
        <w:t>counts do not change like this).</w:t>
      </w:r>
    </w:p>
    <w:p w14:paraId="2B3FBDCE" w14:textId="77777777" w:rsidR="00EB7224" w:rsidRDefault="00EB7224" w:rsidP="007B3A07">
      <w:pPr>
        <w:rPr>
          <w:lang w:eastAsia="ja-JP"/>
        </w:rPr>
      </w:pPr>
    </w:p>
    <w:p w14:paraId="0811DD52" w14:textId="648E5D54" w:rsidR="00CC292E" w:rsidRDefault="00CC292E" w:rsidP="007B3A07">
      <w:pPr>
        <w:rPr>
          <w:lang w:eastAsia="ja-JP"/>
        </w:rPr>
      </w:pPr>
      <w:r w:rsidRPr="00CC292E">
        <w:rPr>
          <w:noProof/>
          <w:lang w:eastAsia="ja-JP"/>
        </w:rPr>
        <w:lastRenderedPageBreak/>
        <w:drawing>
          <wp:inline distT="0" distB="0" distL="0" distR="0" wp14:anchorId="449F3921" wp14:editId="1B1EED44">
            <wp:extent cx="6188710" cy="4643755"/>
            <wp:effectExtent l="0" t="0" r="2540" b="4445"/>
            <wp:docPr id="533433917"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33917" name="Picture 1" descr="A screen shot of a black screen&#10;&#10;AI-generated content may be incorrect."/>
                    <pic:cNvPicPr/>
                  </pic:nvPicPr>
                  <pic:blipFill>
                    <a:blip r:embed="rId14"/>
                    <a:stretch>
                      <a:fillRect/>
                    </a:stretch>
                  </pic:blipFill>
                  <pic:spPr>
                    <a:xfrm>
                      <a:off x="0" y="0"/>
                      <a:ext cx="6188710" cy="4643755"/>
                    </a:xfrm>
                    <a:prstGeom prst="rect">
                      <a:avLst/>
                    </a:prstGeom>
                  </pic:spPr>
                </pic:pic>
              </a:graphicData>
            </a:graphic>
          </wp:inline>
        </w:drawing>
      </w:r>
    </w:p>
    <w:p w14:paraId="7D03F019" w14:textId="3CF6ABE3" w:rsidR="00CC292E" w:rsidRPr="005227E7" w:rsidRDefault="000F25E2" w:rsidP="007B3A07">
      <w:pPr>
        <w:rPr>
          <w:i/>
          <w:iCs/>
          <w:lang w:eastAsia="ja-JP"/>
        </w:rPr>
      </w:pPr>
      <w:r w:rsidRPr="005227E7">
        <w:rPr>
          <w:i/>
          <w:iCs/>
          <w:lang w:eastAsia="ja-JP"/>
        </w:rPr>
        <w:t xml:space="preserve">I0_ts - </w:t>
      </w:r>
      <w:r w:rsidRPr="005227E7">
        <w:rPr>
          <w:b/>
          <w:bCs/>
          <w:i/>
          <w:iCs/>
          <w:lang w:eastAsia="ja-JP"/>
        </w:rPr>
        <w:t>shift</w:t>
      </w:r>
      <w:r w:rsidRPr="005227E7">
        <w:rPr>
          <w:i/>
          <w:iCs/>
          <w:lang w:eastAsia="ja-JP"/>
        </w:rPr>
        <w:t>(i0_ts,</w:t>
      </w:r>
      <w:r w:rsidRPr="005227E7">
        <w:rPr>
          <w:b/>
          <w:bCs/>
          <w:i/>
          <w:iCs/>
          <w:lang w:eastAsia="ja-JP"/>
        </w:rPr>
        <w:t>1</w:t>
      </w:r>
      <w:r w:rsidRPr="005227E7">
        <w:rPr>
          <w:i/>
          <w:iCs/>
          <w:lang w:eastAsia="ja-JP"/>
        </w:rPr>
        <w:t>)</w:t>
      </w:r>
    </w:p>
    <w:p w14:paraId="0203D25C" w14:textId="77777777" w:rsidR="00CC292E" w:rsidRDefault="00CC292E" w:rsidP="007B3A07">
      <w:pPr>
        <w:rPr>
          <w:lang w:eastAsia="ja-JP"/>
        </w:rPr>
      </w:pPr>
    </w:p>
    <w:p w14:paraId="7671408A" w14:textId="7AD2D95E" w:rsidR="00CC292E" w:rsidRDefault="000F25E2" w:rsidP="007B3A07">
      <w:pPr>
        <w:rPr>
          <w:lang w:eastAsia="ja-JP"/>
        </w:rPr>
      </w:pPr>
      <w:r w:rsidRPr="000F25E2">
        <w:rPr>
          <w:noProof/>
          <w:lang w:eastAsia="ja-JP"/>
        </w:rPr>
        <w:lastRenderedPageBreak/>
        <w:drawing>
          <wp:inline distT="0" distB="0" distL="0" distR="0" wp14:anchorId="05E9D34D" wp14:editId="57757295">
            <wp:extent cx="6188710" cy="4682490"/>
            <wp:effectExtent l="0" t="0" r="2540" b="3810"/>
            <wp:docPr id="1127714814" name="Picture 1"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14814" name="Picture 1" descr="A graph with lines on it&#10;&#10;AI-generated content may be incorrect."/>
                    <pic:cNvPicPr/>
                  </pic:nvPicPr>
                  <pic:blipFill>
                    <a:blip r:embed="rId15"/>
                    <a:stretch>
                      <a:fillRect/>
                    </a:stretch>
                  </pic:blipFill>
                  <pic:spPr>
                    <a:xfrm>
                      <a:off x="0" y="0"/>
                      <a:ext cx="6188710" cy="4682490"/>
                    </a:xfrm>
                    <a:prstGeom prst="rect">
                      <a:avLst/>
                    </a:prstGeom>
                  </pic:spPr>
                </pic:pic>
              </a:graphicData>
            </a:graphic>
          </wp:inline>
        </w:drawing>
      </w:r>
    </w:p>
    <w:p w14:paraId="01849C86" w14:textId="495648AE" w:rsidR="000F25E2" w:rsidRPr="005227E7" w:rsidRDefault="000F25E2" w:rsidP="007B3A07">
      <w:pPr>
        <w:rPr>
          <w:i/>
          <w:iCs/>
          <w:lang w:eastAsia="ja-JP"/>
        </w:rPr>
      </w:pPr>
      <w:r w:rsidRPr="005227E7">
        <w:rPr>
          <w:i/>
          <w:iCs/>
          <w:lang w:eastAsia="ja-JP"/>
        </w:rPr>
        <w:t xml:space="preserve">I0_ts - </w:t>
      </w:r>
      <w:r w:rsidRPr="005227E7">
        <w:rPr>
          <w:b/>
          <w:bCs/>
          <w:i/>
          <w:iCs/>
          <w:lang w:eastAsia="ja-JP"/>
        </w:rPr>
        <w:t>shift</w:t>
      </w:r>
      <w:r w:rsidRPr="005227E7">
        <w:rPr>
          <w:i/>
          <w:iCs/>
          <w:lang w:eastAsia="ja-JP"/>
        </w:rPr>
        <w:t>(i0_ts,</w:t>
      </w:r>
      <w:r w:rsidRPr="005227E7">
        <w:rPr>
          <w:b/>
          <w:bCs/>
          <w:i/>
          <w:iCs/>
          <w:lang w:eastAsia="ja-JP"/>
        </w:rPr>
        <w:t>1</w:t>
      </w:r>
      <w:r w:rsidRPr="005227E7">
        <w:rPr>
          <w:i/>
          <w:iCs/>
          <w:lang w:eastAsia="ja-JP"/>
        </w:rPr>
        <w:t>), first 100 values</w:t>
      </w:r>
    </w:p>
    <w:p w14:paraId="66EA3C39" w14:textId="77777777" w:rsidR="000F25E2" w:rsidRDefault="000F25E2" w:rsidP="007B3A07">
      <w:pPr>
        <w:rPr>
          <w:lang w:eastAsia="ja-JP"/>
        </w:rPr>
      </w:pPr>
    </w:p>
    <w:p w14:paraId="256BCFA6" w14:textId="48BEF7FE" w:rsidR="00370B63" w:rsidRDefault="000F25E2" w:rsidP="007B3A07">
      <w:pPr>
        <w:rPr>
          <w:lang w:eastAsia="ja-JP"/>
        </w:rPr>
      </w:pPr>
      <w:r>
        <w:rPr>
          <w:lang w:eastAsia="ja-JP"/>
        </w:rPr>
        <w:t>These time-stamps vary less. But they average around 0.3 seconds with jumps of 0.05 s.</w:t>
      </w:r>
      <w:r w:rsidR="00370B63">
        <w:rPr>
          <w:lang w:eastAsia="ja-JP"/>
        </w:rPr>
        <w:t xml:space="preserve"> The average is </w:t>
      </w:r>
      <w:proofErr w:type="gramStart"/>
      <w:r w:rsidR="00370B63">
        <w:rPr>
          <w:lang w:eastAsia="ja-JP"/>
        </w:rPr>
        <w:t>similar to</w:t>
      </w:r>
      <w:proofErr w:type="gramEnd"/>
      <w:r w:rsidR="00370B63">
        <w:rPr>
          <w:lang w:eastAsia="ja-JP"/>
        </w:rPr>
        <w:t xml:space="preserve"> the </w:t>
      </w:r>
      <w:proofErr w:type="spellStart"/>
      <w:r w:rsidR="00370B63">
        <w:rPr>
          <w:lang w:eastAsia="ja-JP"/>
        </w:rPr>
        <w:t>x_ts</w:t>
      </w:r>
      <w:proofErr w:type="spellEnd"/>
      <w:r w:rsidR="00370B63">
        <w:rPr>
          <w:lang w:eastAsia="ja-JP"/>
        </w:rPr>
        <w:t xml:space="preserve">, but the jumps are different. However, the most common dwell from </w:t>
      </w:r>
      <w:proofErr w:type="spellStart"/>
      <w:r w:rsidR="00370B63">
        <w:rPr>
          <w:lang w:eastAsia="ja-JP"/>
        </w:rPr>
        <w:t>x_ts</w:t>
      </w:r>
      <w:proofErr w:type="spellEnd"/>
      <w:r w:rsidR="00370B63">
        <w:rPr>
          <w:lang w:eastAsia="ja-JP"/>
        </w:rPr>
        <w:t xml:space="preserve"> is 0.26 s, while the most common from i0_ts is 0.29 s. These differences are offset by the different jumps. Clearly, the time-stamps are seriously error probe, systematically. </w:t>
      </w:r>
    </w:p>
    <w:p w14:paraId="29740491" w14:textId="77777777" w:rsidR="00370B63" w:rsidRDefault="00370B63" w:rsidP="00370B63">
      <w:pPr>
        <w:rPr>
          <w:lang w:eastAsia="ja-JP"/>
        </w:rPr>
      </w:pPr>
    </w:p>
    <w:p w14:paraId="5535C1BE" w14:textId="77777777" w:rsidR="00370B63" w:rsidRDefault="00370B63" w:rsidP="00370B63">
      <w:pPr>
        <w:pStyle w:val="Heading2"/>
      </w:pPr>
      <w:bookmarkStart w:id="5" w:name="_Toc207796068"/>
      <w:r>
        <w:t>Revisit time-stamped data</w:t>
      </w:r>
      <w:bookmarkEnd w:id="5"/>
    </w:p>
    <w:p w14:paraId="0A568871" w14:textId="77777777" w:rsidR="00370B63" w:rsidRDefault="00370B63" w:rsidP="00370B63">
      <w:pPr>
        <w:rPr>
          <w:lang w:eastAsia="ja-JP"/>
        </w:rPr>
      </w:pPr>
      <w:r>
        <w:rPr>
          <w:lang w:eastAsia="ja-JP"/>
        </w:rPr>
        <w:t xml:space="preserve">Really should be doing this, to allow for a different time-step for the </w:t>
      </w:r>
      <w:proofErr w:type="spellStart"/>
      <w:proofErr w:type="gramStart"/>
      <w:r>
        <w:rPr>
          <w:lang w:eastAsia="ja-JP"/>
        </w:rPr>
        <w:t>x,y</w:t>
      </w:r>
      <w:proofErr w:type="spellEnd"/>
      <w:proofErr w:type="gramEnd"/>
      <w:r>
        <w:rPr>
          <w:lang w:eastAsia="ja-JP"/>
        </w:rPr>
        <w:t xml:space="preserve"> versus i0 time-stamping:</w:t>
      </w:r>
    </w:p>
    <w:p w14:paraId="34BD188A" w14:textId="77777777" w:rsidR="00370B63" w:rsidRDefault="00370B63" w:rsidP="00370B63">
      <w:pPr>
        <w:pStyle w:val="ListParagraph"/>
        <w:numPr>
          <w:ilvl w:val="0"/>
          <w:numId w:val="7"/>
        </w:numPr>
      </w:pPr>
      <w:r>
        <w:t xml:space="preserve">After pixelating </w:t>
      </w:r>
      <w:proofErr w:type="spellStart"/>
      <w:proofErr w:type="gramStart"/>
      <w:r>
        <w:t>x,y</w:t>
      </w:r>
      <w:proofErr w:type="spellEnd"/>
      <w:proofErr w:type="gramEnd"/>
      <w:r>
        <w:t xml:space="preserve"> into even spaced pixels, interpolate to get the effective time-stamp for each pixel. Start with the rounded </w:t>
      </w:r>
      <w:proofErr w:type="spellStart"/>
      <w:r>
        <w:t>pixel_x</w:t>
      </w:r>
      <w:proofErr w:type="spellEnd"/>
      <w:r>
        <w:t xml:space="preserve">, scaled by </w:t>
      </w:r>
      <w:proofErr w:type="spellStart"/>
      <w:r>
        <w:t>step_x</w:t>
      </w:r>
      <w:proofErr w:type="spellEnd"/>
      <w:r>
        <w:t xml:space="preserve"> to effective (offset) position.</w:t>
      </w:r>
    </w:p>
    <w:p w14:paraId="6DE2BABF" w14:textId="03E3C1BA" w:rsidR="00370B63" w:rsidRDefault="00370B63" w:rsidP="00370B63">
      <w:pPr>
        <w:pStyle w:val="ListParagraph"/>
        <w:numPr>
          <w:ilvl w:val="0"/>
          <w:numId w:val="7"/>
        </w:numPr>
      </w:pPr>
      <w:r>
        <w:t xml:space="preserve">Determine </w:t>
      </w:r>
      <w:proofErr w:type="spellStart"/>
      <w:r>
        <w:t>step_y</w:t>
      </w:r>
      <w:proofErr w:type="spellEnd"/>
      <w:r>
        <w:t xml:space="preserve"> independently, and find that it differs from </w:t>
      </w:r>
      <w:proofErr w:type="spellStart"/>
      <w:r>
        <w:t>step_x</w:t>
      </w:r>
      <w:proofErr w:type="spellEnd"/>
      <w:r>
        <w:t>.</w:t>
      </w:r>
    </w:p>
    <w:p w14:paraId="55633688" w14:textId="77777777" w:rsidR="00370B63" w:rsidRDefault="00370B63" w:rsidP="00370B63">
      <w:pPr>
        <w:pStyle w:val="ListParagraph"/>
        <w:numPr>
          <w:ilvl w:val="0"/>
          <w:numId w:val="7"/>
        </w:numPr>
      </w:pPr>
      <w:r>
        <w:t>Then interpolate into i0 time-stamps to get the correct i0 for each pixel. This is interpolated.</w:t>
      </w:r>
    </w:p>
    <w:p w14:paraId="5A2FD56C" w14:textId="77777777" w:rsidR="00370B63" w:rsidRDefault="00370B63" w:rsidP="00370B63">
      <w:pPr>
        <w:pStyle w:val="ListParagraph"/>
        <w:numPr>
          <w:ilvl w:val="0"/>
          <w:numId w:val="7"/>
        </w:numPr>
      </w:pPr>
      <w:r>
        <w:t xml:space="preserve">Do this </w:t>
      </w:r>
      <w:r w:rsidRPr="00074D92">
        <w:rPr>
          <w:u w:val="single"/>
        </w:rPr>
        <w:t>separately</w:t>
      </w:r>
      <w:r>
        <w:t xml:space="preserve"> for any other time-stamped streams, such as i1, </w:t>
      </w:r>
      <w:proofErr w:type="spellStart"/>
      <w:r>
        <w:t>dcm</w:t>
      </w:r>
      <w:proofErr w:type="spellEnd"/>
      <w:r>
        <w:t>-energy, etc.</w:t>
      </w:r>
    </w:p>
    <w:p w14:paraId="781B7E27" w14:textId="77777777" w:rsidR="00370B63" w:rsidRDefault="00370B63" w:rsidP="00370B63"/>
    <w:p w14:paraId="51C389EA" w14:textId="697F8EB1" w:rsidR="00370B63" w:rsidRDefault="00370B63" w:rsidP="00370B63">
      <w:r>
        <w:t xml:space="preserve">The first step needs to use the pixellated effective ‘x’ position, e.g. </w:t>
      </w:r>
      <w:proofErr w:type="spellStart"/>
      <w:r>
        <w:t>pixel_x</w:t>
      </w:r>
      <w:proofErr w:type="spellEnd"/>
      <w:r>
        <w:t xml:space="preserve"> * </w:t>
      </w:r>
      <w:proofErr w:type="spellStart"/>
      <w:r>
        <w:t>step_x</w:t>
      </w:r>
      <w:proofErr w:type="spellEnd"/>
      <w:r>
        <w:t xml:space="preserve"> + min(x), where </w:t>
      </w:r>
      <w:proofErr w:type="spellStart"/>
      <w:r>
        <w:t>pixel_x</w:t>
      </w:r>
      <w:proofErr w:type="spellEnd"/>
      <w:r>
        <w:t xml:space="preserve"> was rounded (</w:t>
      </w:r>
      <w:proofErr w:type="spellStart"/>
      <w:r w:rsidRPr="0061311B">
        <w:t>pixel_x</w:t>
      </w:r>
      <w:proofErr w:type="spellEnd"/>
      <w:r w:rsidRPr="0061311B">
        <w:t xml:space="preserve"> = </w:t>
      </w:r>
      <w:proofErr w:type="gramStart"/>
      <w:r w:rsidRPr="0061311B">
        <w:t>round( (</w:t>
      </w:r>
      <w:proofErr w:type="gramEnd"/>
      <w:r w:rsidRPr="0061311B">
        <w:t xml:space="preserve">x - min(x)) / </w:t>
      </w:r>
      <w:proofErr w:type="spellStart"/>
      <w:r w:rsidRPr="0061311B">
        <w:t>step_</w:t>
      </w:r>
      <w:proofErr w:type="gramStart"/>
      <w:r w:rsidRPr="0061311B">
        <w:t>x</w:t>
      </w:r>
      <w:proofErr w:type="spellEnd"/>
      <w:r w:rsidRPr="0061311B">
        <w:t xml:space="preserve"> )</w:t>
      </w:r>
      <w:proofErr w:type="gramEnd"/>
      <w:r>
        <w:t xml:space="preserve">). Could simply use an interpolation function, which is easy as both TS tables are strictly monotonic. Do we assume that ‘x’ and ‘y’ time-stamps are equivalent?  </w:t>
      </w:r>
      <w:proofErr w:type="gramStart"/>
      <w:r>
        <w:t>Yes</w:t>
      </w:r>
      <w:proofErr w:type="gramEnd"/>
      <w:r>
        <w:t xml:space="preserve"> for now.</w:t>
      </w:r>
      <w:r w:rsidR="00986354">
        <w:t xml:space="preserve"> Later we’ll interpolate into ‘</w:t>
      </w:r>
      <w:proofErr w:type="spellStart"/>
      <w:r w:rsidR="00986354">
        <w:t>y_ts</w:t>
      </w:r>
      <w:proofErr w:type="spellEnd"/>
      <w:r w:rsidR="00986354">
        <w:t xml:space="preserve"> as’ well.</w:t>
      </w:r>
    </w:p>
    <w:p w14:paraId="558EB7A3" w14:textId="77777777" w:rsidR="00370B63" w:rsidRDefault="00370B63" w:rsidP="00370B63"/>
    <w:p w14:paraId="5F27DC0D" w14:textId="77777777" w:rsidR="00370B63" w:rsidRDefault="00370B63" w:rsidP="00370B63">
      <w:r>
        <w:t>The problem with this scheme is that it assumes that ‘x’ is monotonic and the scan only visits each x once. This is not the case in general. How to offset ‘x’ to make it ‘visit’ each x only once, or at least seem monotonic? If ‘</w:t>
      </w:r>
      <w:proofErr w:type="spellStart"/>
      <w:r>
        <w:t>step_x</w:t>
      </w:r>
      <w:proofErr w:type="spellEnd"/>
      <w:r>
        <w:t>’ is less than 1/</w:t>
      </w:r>
      <w:proofErr w:type="spellStart"/>
      <w:r>
        <w:t>nx</w:t>
      </w:r>
      <w:proofErr w:type="spellEnd"/>
      <w:r>
        <w:t xml:space="preserve">, could simply add </w:t>
      </w:r>
      <w:proofErr w:type="spellStart"/>
      <w:proofErr w:type="gramStart"/>
      <w:r>
        <w:t>lindgen</w:t>
      </w:r>
      <w:proofErr w:type="spellEnd"/>
      <w:r>
        <w:t>(</w:t>
      </w:r>
      <w:proofErr w:type="gramEnd"/>
      <w:r>
        <w:t xml:space="preserve">) to </w:t>
      </w:r>
      <w:proofErr w:type="spellStart"/>
      <w:r>
        <w:t>pixel_x</w:t>
      </w:r>
      <w:proofErr w:type="spellEnd"/>
      <w:r>
        <w:t xml:space="preserve"> to offset it, and subtract this </w:t>
      </w:r>
      <w:r>
        <w:lastRenderedPageBreak/>
        <w:t>back after interpolation. But this does not work because the interpolation source vector ‘x’ does not extend that far. But can also extend source ‘x’ in the same way as well … Note may need to scale ‘offset’ by some integer factor if not large enough.</w:t>
      </w:r>
    </w:p>
    <w:p w14:paraId="1731D7E2" w14:textId="77777777" w:rsidR="00370B63" w:rsidRDefault="00370B63" w:rsidP="00370B63"/>
    <w:p w14:paraId="6E33C7EC" w14:textId="77777777" w:rsidR="00370B63" w:rsidRDefault="00370B63" w:rsidP="00370B63">
      <w:proofErr w:type="spellStart"/>
      <w:r w:rsidRPr="00624D46">
        <w:t>pixel_x</w:t>
      </w:r>
      <w:proofErr w:type="spellEnd"/>
      <w:r w:rsidRPr="00624D46">
        <w:t xml:space="preserve"> = </w:t>
      </w:r>
      <w:proofErr w:type="gramStart"/>
      <w:r w:rsidRPr="00624D46">
        <w:rPr>
          <w:b/>
          <w:bCs/>
        </w:rPr>
        <w:t>round</w:t>
      </w:r>
      <w:r w:rsidRPr="00624D46">
        <w:t>( (</w:t>
      </w:r>
      <w:proofErr w:type="gramEnd"/>
      <w:r w:rsidRPr="00624D46">
        <w:t xml:space="preserve">x - </w:t>
      </w:r>
      <w:r w:rsidRPr="00624D46">
        <w:rPr>
          <w:b/>
          <w:bCs/>
        </w:rPr>
        <w:t>min</w:t>
      </w:r>
      <w:r w:rsidRPr="00624D46">
        <w:t xml:space="preserve">(x)) / </w:t>
      </w:r>
      <w:proofErr w:type="spellStart"/>
      <w:r w:rsidRPr="00624D46">
        <w:t>step_</w:t>
      </w:r>
      <w:proofErr w:type="gramStart"/>
      <w:r w:rsidRPr="00624D46">
        <w:t>x</w:t>
      </w:r>
      <w:proofErr w:type="spellEnd"/>
      <w:r w:rsidRPr="00624D46">
        <w:t xml:space="preserve"> )</w:t>
      </w:r>
      <w:proofErr w:type="gramEnd"/>
      <w:r w:rsidRPr="00624D46">
        <w:rPr>
          <w:rFonts w:ascii="Courier New" w:hAnsi="Courier New" w:cs="Courier New"/>
          <w:color w:val="000000"/>
          <w:sz w:val="20"/>
          <w:szCs w:val="20"/>
          <w:shd w:val="clear" w:color="auto" w:fill="FFFFFF"/>
        </w:rPr>
        <w:t xml:space="preserve"> </w:t>
      </w:r>
      <w:r w:rsidRPr="00624D46">
        <w:tab/>
      </w:r>
      <w:r w:rsidRPr="00624D46">
        <w:tab/>
      </w:r>
      <w:r w:rsidRPr="00624D46">
        <w:tab/>
        <w:t xml:space="preserve">; find middle of </w:t>
      </w:r>
      <w:proofErr w:type="spellStart"/>
      <w:r w:rsidRPr="00624D46">
        <w:t>equi</w:t>
      </w:r>
      <w:proofErr w:type="spellEnd"/>
      <w:r w:rsidRPr="00624D46">
        <w:t>-spaced X pixels</w:t>
      </w:r>
    </w:p>
    <w:p w14:paraId="5389AC3C" w14:textId="77777777" w:rsidR="00370B63" w:rsidRDefault="00370B63" w:rsidP="00370B63">
      <w:proofErr w:type="spellStart"/>
      <w:r w:rsidRPr="00624D46">
        <w:t>x_eff</w:t>
      </w:r>
      <w:proofErr w:type="spellEnd"/>
      <w:r w:rsidRPr="00624D46">
        <w:t xml:space="preserve"> = </w:t>
      </w:r>
      <w:r w:rsidRPr="00624D46">
        <w:rPr>
          <w:b/>
          <w:bCs/>
        </w:rPr>
        <w:t>float</w:t>
      </w:r>
      <w:r w:rsidRPr="00624D46">
        <w:t>(</w:t>
      </w:r>
      <w:proofErr w:type="spellStart"/>
      <w:r w:rsidRPr="00624D46">
        <w:t>pixel_x</w:t>
      </w:r>
      <w:proofErr w:type="spellEnd"/>
      <w:r w:rsidRPr="00624D46">
        <w:t xml:space="preserve">) * </w:t>
      </w:r>
      <w:proofErr w:type="spellStart"/>
      <w:r w:rsidRPr="00624D46">
        <w:t>step_x</w:t>
      </w:r>
      <w:proofErr w:type="spellEnd"/>
      <w:r w:rsidRPr="00624D46">
        <w:t xml:space="preserve"> + </w:t>
      </w:r>
      <w:r w:rsidRPr="00624D46">
        <w:rPr>
          <w:b/>
          <w:bCs/>
        </w:rPr>
        <w:t>min</w:t>
      </w:r>
      <w:r w:rsidRPr="00624D46">
        <w:t>(x)</w:t>
      </w:r>
      <w:r w:rsidRPr="00624D46">
        <w:tab/>
      </w:r>
    </w:p>
    <w:p w14:paraId="63A14B3E" w14:textId="77777777" w:rsidR="00370B63" w:rsidRPr="00624D46" w:rsidRDefault="00370B63" w:rsidP="00370B63">
      <w:r w:rsidRPr="00624D46">
        <w:t xml:space="preserve">offset = </w:t>
      </w:r>
      <w:proofErr w:type="spellStart"/>
      <w:r w:rsidRPr="00624D46">
        <w:rPr>
          <w:b/>
          <w:bCs/>
        </w:rPr>
        <w:t>lindgen</w:t>
      </w:r>
      <w:proofErr w:type="spellEnd"/>
      <w:r w:rsidRPr="00624D46">
        <w:t>(</w:t>
      </w:r>
      <w:proofErr w:type="spellStart"/>
      <w:r w:rsidRPr="00624D46">
        <w:t>nxy</w:t>
      </w:r>
      <w:proofErr w:type="spellEnd"/>
      <w:r w:rsidRPr="00624D46">
        <w:t>)</w:t>
      </w:r>
      <w:r w:rsidRPr="00624D46">
        <w:tab/>
      </w:r>
      <w:r w:rsidRPr="00624D46">
        <w:tab/>
      </w:r>
      <w:r w:rsidRPr="00624D46">
        <w:tab/>
      </w:r>
      <w:r w:rsidRPr="00624D46">
        <w:tab/>
      </w:r>
      <w:r w:rsidRPr="00624D46">
        <w:tab/>
        <w:t>; offset (integer) to make all visit once</w:t>
      </w:r>
    </w:p>
    <w:p w14:paraId="3DD0745F" w14:textId="77777777" w:rsidR="00370B63" w:rsidRPr="00624D46" w:rsidRDefault="00370B63" w:rsidP="00370B63">
      <w:proofErr w:type="spellStart"/>
      <w:r w:rsidRPr="00624D46">
        <w:t>x_eff_ts</w:t>
      </w:r>
      <w:proofErr w:type="spellEnd"/>
      <w:r w:rsidRPr="00624D46">
        <w:t xml:space="preserve"> = </w:t>
      </w:r>
      <w:proofErr w:type="spellStart"/>
      <w:proofErr w:type="gramStart"/>
      <w:r w:rsidRPr="00624D46">
        <w:rPr>
          <w:b/>
          <w:bCs/>
        </w:rPr>
        <w:t>interpol</w:t>
      </w:r>
      <w:proofErr w:type="spellEnd"/>
      <w:r w:rsidRPr="00624D46">
        <w:t xml:space="preserve">( </w:t>
      </w:r>
      <w:proofErr w:type="spellStart"/>
      <w:r w:rsidRPr="00624D46">
        <w:t>x</w:t>
      </w:r>
      <w:proofErr w:type="gramEnd"/>
      <w:r w:rsidRPr="00624D46">
        <w:t>_ts</w:t>
      </w:r>
      <w:proofErr w:type="spellEnd"/>
      <w:r w:rsidRPr="00624D46">
        <w:t xml:space="preserve">, </w:t>
      </w:r>
      <w:proofErr w:type="spellStart"/>
      <w:r w:rsidRPr="00624D46">
        <w:t>x+offset</w:t>
      </w:r>
      <w:proofErr w:type="spellEnd"/>
      <w:r w:rsidRPr="00624D46">
        <w:t xml:space="preserve">, </w:t>
      </w:r>
      <w:proofErr w:type="spellStart"/>
      <w:r w:rsidRPr="00624D46">
        <w:t>x_eff+offset</w:t>
      </w:r>
      <w:proofErr w:type="spellEnd"/>
      <w:r w:rsidRPr="00624D46">
        <w:t>)</w:t>
      </w:r>
      <w:r w:rsidRPr="00624D46">
        <w:tab/>
      </w:r>
      <w:r>
        <w:tab/>
      </w:r>
      <w:r w:rsidRPr="00624D46">
        <w:t>; effective time-stamp for each pixel, based on 'x'</w:t>
      </w:r>
    </w:p>
    <w:p w14:paraId="010D3B1B" w14:textId="77777777" w:rsidR="00370B63" w:rsidRDefault="00370B63" w:rsidP="00370B63"/>
    <w:p w14:paraId="73A11F12" w14:textId="77777777" w:rsidR="00370B63" w:rsidRDefault="00370B63" w:rsidP="00370B63">
      <w:r w:rsidRPr="00201FED">
        <w:rPr>
          <w:noProof/>
        </w:rPr>
        <w:drawing>
          <wp:inline distT="0" distB="0" distL="0" distR="0" wp14:anchorId="070BAEAC" wp14:editId="6638B461">
            <wp:extent cx="6188710" cy="4633595"/>
            <wp:effectExtent l="0" t="0" r="2540" b="0"/>
            <wp:docPr id="47886806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68065" name="Picture 1" descr="A screen shot of a graph&#10;&#10;AI-generated content may be incorrect."/>
                    <pic:cNvPicPr/>
                  </pic:nvPicPr>
                  <pic:blipFill>
                    <a:blip r:embed="rId16"/>
                    <a:stretch>
                      <a:fillRect/>
                    </a:stretch>
                  </pic:blipFill>
                  <pic:spPr>
                    <a:xfrm>
                      <a:off x="0" y="0"/>
                      <a:ext cx="6188710" cy="4633595"/>
                    </a:xfrm>
                    <a:prstGeom prst="rect">
                      <a:avLst/>
                    </a:prstGeom>
                  </pic:spPr>
                </pic:pic>
              </a:graphicData>
            </a:graphic>
          </wp:inline>
        </w:drawing>
      </w:r>
    </w:p>
    <w:p w14:paraId="0731F273" w14:textId="77777777" w:rsidR="00370B63" w:rsidRPr="005227E7" w:rsidRDefault="00370B63" w:rsidP="00370B63">
      <w:pPr>
        <w:rPr>
          <w:i/>
          <w:iCs/>
        </w:rPr>
      </w:pPr>
      <w:proofErr w:type="spellStart"/>
      <w:r w:rsidRPr="005227E7">
        <w:rPr>
          <w:i/>
          <w:iCs/>
        </w:rPr>
        <w:t>y_eff</w:t>
      </w:r>
      <w:proofErr w:type="spellEnd"/>
      <w:r w:rsidRPr="005227E7">
        <w:rPr>
          <w:i/>
          <w:iCs/>
        </w:rPr>
        <w:t>-y versus y. Note y visits only once</w:t>
      </w:r>
    </w:p>
    <w:p w14:paraId="222EDD00" w14:textId="77777777" w:rsidR="00370B63" w:rsidRDefault="00370B63" w:rsidP="00370B63"/>
    <w:p w14:paraId="7AE11DD1" w14:textId="77777777" w:rsidR="00370B63" w:rsidRDefault="00370B63" w:rsidP="00370B63">
      <w:r w:rsidRPr="00201FED">
        <w:rPr>
          <w:noProof/>
        </w:rPr>
        <w:lastRenderedPageBreak/>
        <w:drawing>
          <wp:inline distT="0" distB="0" distL="0" distR="0" wp14:anchorId="286CDA69" wp14:editId="7303BA92">
            <wp:extent cx="6188710" cy="4569460"/>
            <wp:effectExtent l="0" t="0" r="2540" b="2540"/>
            <wp:docPr id="642770580" name="Picture 1" descr="A grid of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0580" name="Picture 1" descr="A grid of white lines&#10;&#10;AI-generated content may be incorrect."/>
                    <pic:cNvPicPr/>
                  </pic:nvPicPr>
                  <pic:blipFill>
                    <a:blip r:embed="rId17"/>
                    <a:stretch>
                      <a:fillRect/>
                    </a:stretch>
                  </pic:blipFill>
                  <pic:spPr>
                    <a:xfrm>
                      <a:off x="0" y="0"/>
                      <a:ext cx="6188710" cy="4569460"/>
                    </a:xfrm>
                    <a:prstGeom prst="rect">
                      <a:avLst/>
                    </a:prstGeom>
                  </pic:spPr>
                </pic:pic>
              </a:graphicData>
            </a:graphic>
          </wp:inline>
        </w:drawing>
      </w:r>
    </w:p>
    <w:p w14:paraId="2941CC72" w14:textId="77777777" w:rsidR="00370B63" w:rsidRPr="005227E7" w:rsidRDefault="00370B63" w:rsidP="00370B63">
      <w:pPr>
        <w:rPr>
          <w:i/>
          <w:iCs/>
        </w:rPr>
      </w:pPr>
      <w:proofErr w:type="spellStart"/>
      <w:r w:rsidRPr="005227E7">
        <w:rPr>
          <w:i/>
          <w:iCs/>
        </w:rPr>
        <w:t>x_eff</w:t>
      </w:r>
      <w:proofErr w:type="spellEnd"/>
      <w:r w:rsidRPr="005227E7">
        <w:rPr>
          <w:i/>
          <w:iCs/>
        </w:rPr>
        <w:t>-x versus x. Note x visits many times without the offset</w:t>
      </w:r>
    </w:p>
    <w:p w14:paraId="5C4CEC15" w14:textId="77777777" w:rsidR="00370B63" w:rsidRDefault="00370B63" w:rsidP="00370B63"/>
    <w:p w14:paraId="0E09C417" w14:textId="77777777" w:rsidR="00370B63" w:rsidRDefault="00370B63" w:rsidP="00370B63">
      <w:r>
        <w:t xml:space="preserve">While ‘y’ visits only once in this single scan, in a XANES map, it too will visit many times versus energy. Need a way to determine the fast axis. Look at the deltas </w:t>
      </w:r>
      <w:proofErr w:type="spellStart"/>
      <w:r>
        <w:t>sx</w:t>
      </w:r>
      <w:proofErr w:type="spellEnd"/>
      <w:r>
        <w:t xml:space="preserve"> = </w:t>
      </w:r>
      <w:r w:rsidRPr="005B6F73">
        <w:t>x - shift(x,1)</w:t>
      </w:r>
      <w:r>
        <w:t xml:space="preserve"> and fix </w:t>
      </w:r>
      <w:proofErr w:type="spellStart"/>
      <w:proofErr w:type="gramStart"/>
      <w:r>
        <w:t>sx</w:t>
      </w:r>
      <w:proofErr w:type="spellEnd"/>
      <w:r>
        <w:t>[</w:t>
      </w:r>
      <w:proofErr w:type="gramEnd"/>
      <w:r>
        <w:t>0].</w:t>
      </w:r>
    </w:p>
    <w:p w14:paraId="27B44D65" w14:textId="77777777" w:rsidR="00370B63" w:rsidRDefault="00370B63" w:rsidP="00370B63"/>
    <w:p w14:paraId="4B09E785" w14:textId="77777777" w:rsidR="00370B63" w:rsidRDefault="00370B63" w:rsidP="00370B63">
      <w:r w:rsidRPr="005B6F73">
        <w:rPr>
          <w:noProof/>
        </w:rPr>
        <w:lastRenderedPageBreak/>
        <w:drawing>
          <wp:inline distT="0" distB="0" distL="0" distR="0" wp14:anchorId="7119575E" wp14:editId="74399360">
            <wp:extent cx="6188710" cy="4678045"/>
            <wp:effectExtent l="0" t="0" r="2540" b="8255"/>
            <wp:docPr id="2100170810" name="Picture 1" descr="A graph with lines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0810" name="Picture 1" descr="A graph with lines in the middle&#10;&#10;AI-generated content may be incorrect."/>
                    <pic:cNvPicPr/>
                  </pic:nvPicPr>
                  <pic:blipFill>
                    <a:blip r:embed="rId18"/>
                    <a:stretch>
                      <a:fillRect/>
                    </a:stretch>
                  </pic:blipFill>
                  <pic:spPr>
                    <a:xfrm>
                      <a:off x="0" y="0"/>
                      <a:ext cx="6188710" cy="4678045"/>
                    </a:xfrm>
                    <a:prstGeom prst="rect">
                      <a:avLst/>
                    </a:prstGeom>
                  </pic:spPr>
                </pic:pic>
              </a:graphicData>
            </a:graphic>
          </wp:inline>
        </w:drawing>
      </w:r>
    </w:p>
    <w:p w14:paraId="5603AC43" w14:textId="77777777" w:rsidR="00370B63" w:rsidRPr="005227E7" w:rsidRDefault="00370B63" w:rsidP="00370B63">
      <w:pPr>
        <w:rPr>
          <w:i/>
          <w:iCs/>
        </w:rPr>
      </w:pPr>
      <w:proofErr w:type="spellStart"/>
      <w:r w:rsidRPr="005227E7">
        <w:rPr>
          <w:b/>
          <w:bCs/>
          <w:i/>
          <w:iCs/>
        </w:rPr>
        <w:t>rx</w:t>
      </w:r>
      <w:proofErr w:type="spellEnd"/>
      <w:r w:rsidRPr="005227E7">
        <w:rPr>
          <w:b/>
          <w:bCs/>
          <w:i/>
          <w:iCs/>
        </w:rPr>
        <w:t xml:space="preserve"> = abs</w:t>
      </w:r>
      <w:r w:rsidRPr="005227E7">
        <w:rPr>
          <w:i/>
          <w:iCs/>
        </w:rPr>
        <w:t>(</w:t>
      </w:r>
      <w:proofErr w:type="spellStart"/>
      <w:r w:rsidRPr="005227E7">
        <w:rPr>
          <w:i/>
          <w:iCs/>
        </w:rPr>
        <w:t>sx</w:t>
      </w:r>
      <w:proofErr w:type="spellEnd"/>
      <w:r w:rsidRPr="005227E7">
        <w:rPr>
          <w:i/>
          <w:iCs/>
        </w:rPr>
        <w:t>)/(</w:t>
      </w:r>
      <w:r w:rsidRPr="005227E7">
        <w:rPr>
          <w:b/>
          <w:bCs/>
          <w:i/>
          <w:iCs/>
        </w:rPr>
        <w:t>max</w:t>
      </w:r>
      <w:r w:rsidRPr="005227E7">
        <w:rPr>
          <w:i/>
          <w:iCs/>
        </w:rPr>
        <w:t>(</w:t>
      </w:r>
      <w:proofErr w:type="spellStart"/>
      <w:r w:rsidRPr="005227E7">
        <w:rPr>
          <w:i/>
          <w:iCs/>
        </w:rPr>
        <w:t>sx</w:t>
      </w:r>
      <w:proofErr w:type="spellEnd"/>
      <w:r w:rsidRPr="005227E7">
        <w:rPr>
          <w:i/>
          <w:iCs/>
        </w:rPr>
        <w:t>)-</w:t>
      </w:r>
      <w:r w:rsidRPr="005227E7">
        <w:rPr>
          <w:b/>
          <w:bCs/>
          <w:i/>
          <w:iCs/>
        </w:rPr>
        <w:t>min</w:t>
      </w:r>
      <w:r w:rsidRPr="005227E7">
        <w:rPr>
          <w:i/>
          <w:iCs/>
        </w:rPr>
        <w:t>(</w:t>
      </w:r>
      <w:proofErr w:type="spellStart"/>
      <w:r w:rsidRPr="005227E7">
        <w:rPr>
          <w:i/>
          <w:iCs/>
        </w:rPr>
        <w:t>sx</w:t>
      </w:r>
      <w:proofErr w:type="spellEnd"/>
      <w:r w:rsidRPr="005227E7">
        <w:rPr>
          <w:i/>
          <w:iCs/>
        </w:rPr>
        <w:t>))</w:t>
      </w:r>
    </w:p>
    <w:p w14:paraId="65F46319" w14:textId="77777777" w:rsidR="00370B63" w:rsidRDefault="00370B63" w:rsidP="00370B63"/>
    <w:p w14:paraId="6B8AB156" w14:textId="77777777" w:rsidR="00370B63" w:rsidRDefault="00370B63" w:rsidP="00370B63">
      <w:r w:rsidRPr="005B6F73">
        <w:rPr>
          <w:noProof/>
        </w:rPr>
        <w:lastRenderedPageBreak/>
        <w:drawing>
          <wp:inline distT="0" distB="0" distL="0" distR="0" wp14:anchorId="5FD7CF2C" wp14:editId="7533AA37">
            <wp:extent cx="6188710" cy="4639945"/>
            <wp:effectExtent l="0" t="0" r="2540" b="8255"/>
            <wp:docPr id="1683498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986" name="Picture 1" descr="A graph of a graph&#10;&#10;AI-generated content may be incorrect."/>
                    <pic:cNvPicPr/>
                  </pic:nvPicPr>
                  <pic:blipFill>
                    <a:blip r:embed="rId19"/>
                    <a:stretch>
                      <a:fillRect/>
                    </a:stretch>
                  </pic:blipFill>
                  <pic:spPr>
                    <a:xfrm>
                      <a:off x="0" y="0"/>
                      <a:ext cx="6188710" cy="4639945"/>
                    </a:xfrm>
                    <a:prstGeom prst="rect">
                      <a:avLst/>
                    </a:prstGeom>
                  </pic:spPr>
                </pic:pic>
              </a:graphicData>
            </a:graphic>
          </wp:inline>
        </w:drawing>
      </w:r>
    </w:p>
    <w:p w14:paraId="42C228BA" w14:textId="77777777" w:rsidR="00370B63" w:rsidRPr="005227E7" w:rsidRDefault="00370B63" w:rsidP="00370B63">
      <w:pPr>
        <w:rPr>
          <w:i/>
          <w:iCs/>
        </w:rPr>
      </w:pPr>
      <w:proofErr w:type="spellStart"/>
      <w:r w:rsidRPr="005227E7">
        <w:rPr>
          <w:b/>
          <w:bCs/>
          <w:i/>
          <w:iCs/>
        </w:rPr>
        <w:t>ry</w:t>
      </w:r>
      <w:proofErr w:type="spellEnd"/>
      <w:r w:rsidRPr="005227E7">
        <w:rPr>
          <w:b/>
          <w:bCs/>
          <w:i/>
          <w:iCs/>
        </w:rPr>
        <w:t xml:space="preserve"> = abs</w:t>
      </w:r>
      <w:r w:rsidRPr="005227E7">
        <w:rPr>
          <w:i/>
          <w:iCs/>
        </w:rPr>
        <w:t>(</w:t>
      </w:r>
      <w:proofErr w:type="spellStart"/>
      <w:r w:rsidRPr="005227E7">
        <w:rPr>
          <w:i/>
          <w:iCs/>
        </w:rPr>
        <w:t>sy</w:t>
      </w:r>
      <w:proofErr w:type="spellEnd"/>
      <w:r w:rsidRPr="005227E7">
        <w:rPr>
          <w:i/>
          <w:iCs/>
        </w:rPr>
        <w:t>)/(</w:t>
      </w:r>
      <w:r w:rsidRPr="005227E7">
        <w:rPr>
          <w:b/>
          <w:bCs/>
          <w:i/>
          <w:iCs/>
        </w:rPr>
        <w:t>max</w:t>
      </w:r>
      <w:r w:rsidRPr="005227E7">
        <w:rPr>
          <w:i/>
          <w:iCs/>
        </w:rPr>
        <w:t>(</w:t>
      </w:r>
      <w:proofErr w:type="spellStart"/>
      <w:r w:rsidRPr="005227E7">
        <w:rPr>
          <w:i/>
          <w:iCs/>
        </w:rPr>
        <w:t>sy</w:t>
      </w:r>
      <w:proofErr w:type="spellEnd"/>
      <w:r w:rsidRPr="005227E7">
        <w:rPr>
          <w:i/>
          <w:iCs/>
        </w:rPr>
        <w:t>)-</w:t>
      </w:r>
      <w:r w:rsidRPr="005227E7">
        <w:rPr>
          <w:b/>
          <w:bCs/>
          <w:i/>
          <w:iCs/>
        </w:rPr>
        <w:t>min</w:t>
      </w:r>
      <w:r w:rsidRPr="005227E7">
        <w:rPr>
          <w:i/>
          <w:iCs/>
        </w:rPr>
        <w:t>(</w:t>
      </w:r>
      <w:proofErr w:type="spellStart"/>
      <w:r w:rsidRPr="005227E7">
        <w:rPr>
          <w:i/>
          <w:iCs/>
        </w:rPr>
        <w:t>sy</w:t>
      </w:r>
      <w:proofErr w:type="spellEnd"/>
      <w:r w:rsidRPr="005227E7">
        <w:rPr>
          <w:i/>
          <w:iCs/>
        </w:rPr>
        <w:t>))</w:t>
      </w:r>
    </w:p>
    <w:p w14:paraId="2DA14468" w14:textId="77777777" w:rsidR="00370B63" w:rsidRDefault="00370B63" w:rsidP="00370B63"/>
    <w:p w14:paraId="1ECA25A5" w14:textId="77777777" w:rsidR="00370B63" w:rsidRPr="00EE32BF" w:rsidRDefault="00370B63" w:rsidP="00370B63">
      <w:r w:rsidRPr="00EE32BF">
        <w:tab/>
      </w:r>
      <w:proofErr w:type="spellStart"/>
      <w:r w:rsidRPr="00EE32BF">
        <w:t>qx</w:t>
      </w:r>
      <w:proofErr w:type="spellEnd"/>
      <w:r w:rsidRPr="00EE32BF">
        <w:t xml:space="preserve"> = </w:t>
      </w:r>
      <w:proofErr w:type="gramStart"/>
      <w:r w:rsidRPr="00EE32BF">
        <w:rPr>
          <w:b/>
          <w:bCs/>
        </w:rPr>
        <w:t>where</w:t>
      </w:r>
      <w:r w:rsidRPr="00EE32BF">
        <w:t>(</w:t>
      </w:r>
      <w:proofErr w:type="spellStart"/>
      <w:proofErr w:type="gramEnd"/>
      <w:r w:rsidRPr="00EE32BF">
        <w:t>rx</w:t>
      </w:r>
      <w:proofErr w:type="spellEnd"/>
      <w:r w:rsidRPr="00EE32BF">
        <w:t xml:space="preserve"> </w:t>
      </w:r>
      <w:proofErr w:type="spellStart"/>
      <w:r w:rsidRPr="00EE32BF">
        <w:rPr>
          <w:b/>
          <w:bCs/>
        </w:rPr>
        <w:t>gt</w:t>
      </w:r>
      <w:proofErr w:type="spellEnd"/>
      <w:r w:rsidRPr="00EE32BF">
        <w:t xml:space="preserve"> </w:t>
      </w:r>
      <w:r w:rsidRPr="00EE32BF">
        <w:rPr>
          <w:b/>
          <w:bCs/>
        </w:rPr>
        <w:t>0.2</w:t>
      </w:r>
      <w:r w:rsidRPr="00EE32BF">
        <w:t>*</w:t>
      </w:r>
      <w:r w:rsidRPr="00EE32BF">
        <w:rPr>
          <w:b/>
          <w:bCs/>
        </w:rPr>
        <w:t>max</w:t>
      </w:r>
      <w:r w:rsidRPr="00EE32BF">
        <w:t>(</w:t>
      </w:r>
      <w:proofErr w:type="spellStart"/>
      <w:r w:rsidRPr="00EE32BF">
        <w:t>rx</w:t>
      </w:r>
      <w:proofErr w:type="spellEnd"/>
      <w:r w:rsidRPr="00EE32BF">
        <w:t>))</w:t>
      </w:r>
      <w:r w:rsidRPr="00EE32BF">
        <w:tab/>
      </w:r>
      <w:r w:rsidRPr="00EE32BF">
        <w:tab/>
      </w:r>
      <w:r w:rsidRPr="00EE32BF">
        <w:tab/>
        <w:t>; where significant step changes occur</w:t>
      </w:r>
    </w:p>
    <w:p w14:paraId="4C12F8F1" w14:textId="77777777" w:rsidR="00370B63" w:rsidRPr="00EE32BF" w:rsidRDefault="00370B63" w:rsidP="00370B63">
      <w:r w:rsidRPr="00EE32BF">
        <w:tab/>
      </w:r>
      <w:proofErr w:type="spellStart"/>
      <w:r w:rsidRPr="00EE32BF">
        <w:t>qy</w:t>
      </w:r>
      <w:proofErr w:type="spellEnd"/>
      <w:r w:rsidRPr="00EE32BF">
        <w:t xml:space="preserve"> = </w:t>
      </w:r>
      <w:proofErr w:type="gramStart"/>
      <w:r w:rsidRPr="00EE32BF">
        <w:rPr>
          <w:b/>
          <w:bCs/>
        </w:rPr>
        <w:t>where</w:t>
      </w:r>
      <w:r w:rsidRPr="00EE32BF">
        <w:t>(</w:t>
      </w:r>
      <w:proofErr w:type="spellStart"/>
      <w:proofErr w:type="gramEnd"/>
      <w:r w:rsidRPr="00EE32BF">
        <w:t>ry</w:t>
      </w:r>
      <w:proofErr w:type="spellEnd"/>
      <w:r w:rsidRPr="00EE32BF">
        <w:t xml:space="preserve"> </w:t>
      </w:r>
      <w:proofErr w:type="spellStart"/>
      <w:r w:rsidRPr="00EE32BF">
        <w:rPr>
          <w:b/>
          <w:bCs/>
        </w:rPr>
        <w:t>gt</w:t>
      </w:r>
      <w:proofErr w:type="spellEnd"/>
      <w:r w:rsidRPr="00EE32BF">
        <w:t xml:space="preserve"> </w:t>
      </w:r>
      <w:r w:rsidRPr="00EE32BF">
        <w:rPr>
          <w:b/>
          <w:bCs/>
        </w:rPr>
        <w:t>0.2</w:t>
      </w:r>
      <w:r w:rsidRPr="00EE32BF">
        <w:t>*</w:t>
      </w:r>
      <w:r w:rsidRPr="00EE32BF">
        <w:rPr>
          <w:b/>
          <w:bCs/>
        </w:rPr>
        <w:t>max</w:t>
      </w:r>
      <w:r w:rsidRPr="00EE32BF">
        <w:t>(</w:t>
      </w:r>
      <w:proofErr w:type="spellStart"/>
      <w:r w:rsidRPr="00EE32BF">
        <w:t>ry</w:t>
      </w:r>
      <w:proofErr w:type="spellEnd"/>
      <w:r w:rsidRPr="00EE32BF">
        <w:t>))</w:t>
      </w:r>
    </w:p>
    <w:p w14:paraId="0EE512C4" w14:textId="77777777" w:rsidR="00370B63" w:rsidRDefault="00370B63" w:rsidP="00370B63"/>
    <w:p w14:paraId="050D9B2F" w14:textId="77777777" w:rsidR="00370B63" w:rsidRDefault="00370B63" w:rsidP="00370B63">
      <w:r>
        <w:t>The changes in x (</w:t>
      </w:r>
      <w:proofErr w:type="spellStart"/>
      <w:r>
        <w:t>sx</w:t>
      </w:r>
      <w:proofErr w:type="spellEnd"/>
      <w:r>
        <w:t>) are quite consistent, after start-up strangeness, with just a few showing steps less than half the average.</w:t>
      </w:r>
    </w:p>
    <w:p w14:paraId="76071377" w14:textId="77777777" w:rsidR="00370B63" w:rsidRDefault="00370B63" w:rsidP="00370B63">
      <w:r w:rsidRPr="00EE32BF">
        <w:rPr>
          <w:noProof/>
        </w:rPr>
        <w:lastRenderedPageBreak/>
        <w:drawing>
          <wp:inline distT="0" distB="0" distL="0" distR="0" wp14:anchorId="5A15FB03" wp14:editId="184B85D2">
            <wp:extent cx="6188710" cy="4505325"/>
            <wp:effectExtent l="0" t="0" r="2540" b="9525"/>
            <wp:docPr id="89157504" name="Picture 1"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7504" name="Picture 1" descr="A graph with lines on it&#10;&#10;AI-generated content may be incorrect."/>
                    <pic:cNvPicPr/>
                  </pic:nvPicPr>
                  <pic:blipFill>
                    <a:blip r:embed="rId20"/>
                    <a:stretch>
                      <a:fillRect/>
                    </a:stretch>
                  </pic:blipFill>
                  <pic:spPr>
                    <a:xfrm>
                      <a:off x="0" y="0"/>
                      <a:ext cx="6188710" cy="4505325"/>
                    </a:xfrm>
                    <a:prstGeom prst="rect">
                      <a:avLst/>
                    </a:prstGeom>
                  </pic:spPr>
                </pic:pic>
              </a:graphicData>
            </a:graphic>
          </wp:inline>
        </w:drawing>
      </w:r>
    </w:p>
    <w:p w14:paraId="0882C1AE" w14:textId="77777777" w:rsidR="00370B63" w:rsidRPr="005227E7" w:rsidRDefault="00370B63" w:rsidP="00370B63">
      <w:pPr>
        <w:rPr>
          <w:i/>
          <w:iCs/>
        </w:rPr>
      </w:pPr>
      <w:r w:rsidRPr="005227E7">
        <w:rPr>
          <w:i/>
          <w:iCs/>
        </w:rPr>
        <w:t>Abs(</w:t>
      </w:r>
      <w:proofErr w:type="spellStart"/>
      <w:r w:rsidRPr="005227E7">
        <w:rPr>
          <w:i/>
          <w:iCs/>
        </w:rPr>
        <w:t>sx</w:t>
      </w:r>
      <w:proofErr w:type="spellEnd"/>
      <w:r w:rsidRPr="005227E7">
        <w:rPr>
          <w:i/>
          <w:iCs/>
        </w:rPr>
        <w:t>[</w:t>
      </w:r>
      <w:proofErr w:type="spellStart"/>
      <w:r w:rsidRPr="005227E7">
        <w:rPr>
          <w:i/>
          <w:iCs/>
        </w:rPr>
        <w:t>qx</w:t>
      </w:r>
      <w:proofErr w:type="spellEnd"/>
      <w:r w:rsidRPr="005227E7">
        <w:rPr>
          <w:i/>
          <w:iCs/>
        </w:rPr>
        <w:t>])</w:t>
      </w:r>
    </w:p>
    <w:p w14:paraId="1B4CF705" w14:textId="77777777" w:rsidR="00370B63" w:rsidRDefault="00370B63" w:rsidP="00370B63"/>
    <w:p w14:paraId="72AD473E" w14:textId="77777777" w:rsidR="00370B63" w:rsidRDefault="00370B63" w:rsidP="00370B63">
      <w:r>
        <w:t>Changes in y (</w:t>
      </w:r>
      <w:proofErr w:type="spellStart"/>
      <w:r>
        <w:t>sx</w:t>
      </w:r>
      <w:proofErr w:type="spellEnd"/>
      <w:r>
        <w:t>) are more variable, showing values ranging between 50% above and below the average …</w:t>
      </w:r>
    </w:p>
    <w:p w14:paraId="7C92F9D9" w14:textId="77777777" w:rsidR="00370B63" w:rsidRDefault="00370B63" w:rsidP="00370B63">
      <w:r w:rsidRPr="00EE32BF">
        <w:rPr>
          <w:noProof/>
        </w:rPr>
        <w:lastRenderedPageBreak/>
        <w:drawing>
          <wp:inline distT="0" distB="0" distL="0" distR="0" wp14:anchorId="24599A10" wp14:editId="1C782A50">
            <wp:extent cx="6188710" cy="4645660"/>
            <wp:effectExtent l="0" t="0" r="2540" b="2540"/>
            <wp:docPr id="20250457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4576" name="Picture 1" descr="A screen shot of a graph&#10;&#10;AI-generated content may be incorrect."/>
                    <pic:cNvPicPr/>
                  </pic:nvPicPr>
                  <pic:blipFill>
                    <a:blip r:embed="rId21"/>
                    <a:stretch>
                      <a:fillRect/>
                    </a:stretch>
                  </pic:blipFill>
                  <pic:spPr>
                    <a:xfrm>
                      <a:off x="0" y="0"/>
                      <a:ext cx="6188710" cy="4645660"/>
                    </a:xfrm>
                    <a:prstGeom prst="rect">
                      <a:avLst/>
                    </a:prstGeom>
                  </pic:spPr>
                </pic:pic>
              </a:graphicData>
            </a:graphic>
          </wp:inline>
        </w:drawing>
      </w:r>
    </w:p>
    <w:p w14:paraId="2D88026E" w14:textId="77777777" w:rsidR="00370B63" w:rsidRPr="005227E7" w:rsidRDefault="00370B63" w:rsidP="00370B63">
      <w:pPr>
        <w:rPr>
          <w:i/>
          <w:iCs/>
        </w:rPr>
      </w:pPr>
      <w:r w:rsidRPr="005227E7">
        <w:rPr>
          <w:i/>
          <w:iCs/>
        </w:rPr>
        <w:t>Abs(</w:t>
      </w:r>
      <w:proofErr w:type="spellStart"/>
      <w:r w:rsidRPr="005227E7">
        <w:rPr>
          <w:i/>
          <w:iCs/>
        </w:rPr>
        <w:t>sy</w:t>
      </w:r>
      <w:proofErr w:type="spellEnd"/>
      <w:r w:rsidRPr="005227E7">
        <w:rPr>
          <w:i/>
          <w:iCs/>
        </w:rPr>
        <w:t>[</w:t>
      </w:r>
      <w:proofErr w:type="spellStart"/>
      <w:r w:rsidRPr="005227E7">
        <w:rPr>
          <w:i/>
          <w:iCs/>
        </w:rPr>
        <w:t>qy</w:t>
      </w:r>
      <w:proofErr w:type="spellEnd"/>
      <w:r w:rsidRPr="005227E7">
        <w:rPr>
          <w:i/>
          <w:iCs/>
        </w:rPr>
        <w:t>])</w:t>
      </w:r>
    </w:p>
    <w:p w14:paraId="55D1EE88" w14:textId="77777777" w:rsidR="00370B63" w:rsidRDefault="00370B63" w:rsidP="00370B63"/>
    <w:p w14:paraId="71B8B690" w14:textId="77777777" w:rsidR="00370B63" w:rsidRDefault="00370B63" w:rsidP="00370B63">
      <w:r>
        <w:t>Then determine the average step sizes using …</w:t>
      </w:r>
    </w:p>
    <w:p w14:paraId="5640A660" w14:textId="77777777" w:rsidR="00370B63" w:rsidRPr="00E56323" w:rsidRDefault="00370B63" w:rsidP="00370B63">
      <w:pPr>
        <w:ind w:firstLine="720"/>
      </w:pPr>
      <w:proofErr w:type="spellStart"/>
      <w:r w:rsidRPr="00E56323">
        <w:t>step_x</w:t>
      </w:r>
      <w:proofErr w:type="spellEnd"/>
      <w:r w:rsidRPr="00E56323">
        <w:t xml:space="preserve"> = </w:t>
      </w:r>
      <w:proofErr w:type="gramStart"/>
      <w:r w:rsidRPr="00E56323">
        <w:rPr>
          <w:b/>
          <w:bCs/>
        </w:rPr>
        <w:t>mean</w:t>
      </w:r>
      <w:r w:rsidRPr="00E56323">
        <w:t xml:space="preserve">( </w:t>
      </w:r>
      <w:r w:rsidRPr="00E56323">
        <w:rPr>
          <w:b/>
          <w:bCs/>
        </w:rPr>
        <w:t>median</w:t>
      </w:r>
      <w:r w:rsidRPr="00E56323">
        <w:t xml:space="preserve">( </w:t>
      </w:r>
      <w:r w:rsidRPr="00E56323">
        <w:rPr>
          <w:b/>
          <w:bCs/>
        </w:rPr>
        <w:t>abs</w:t>
      </w:r>
      <w:proofErr w:type="gramEnd"/>
      <w:r w:rsidRPr="00E56323">
        <w:t>(</w:t>
      </w:r>
      <w:proofErr w:type="spellStart"/>
      <w:r w:rsidRPr="00E56323">
        <w:t>sx</w:t>
      </w:r>
      <w:proofErr w:type="spellEnd"/>
      <w:r w:rsidRPr="00E56323">
        <w:t>[</w:t>
      </w:r>
      <w:proofErr w:type="spellStart"/>
      <w:r w:rsidRPr="00E56323">
        <w:t>qx</w:t>
      </w:r>
      <w:proofErr w:type="spellEnd"/>
      <w:r w:rsidRPr="00E56323">
        <w:t>]),</w:t>
      </w:r>
      <w:r w:rsidRPr="00E56323">
        <w:rPr>
          <w:b/>
          <w:bCs/>
        </w:rPr>
        <w:t>5</w:t>
      </w:r>
      <w:r w:rsidRPr="00E56323">
        <w:t>))</w:t>
      </w:r>
      <w:r w:rsidRPr="00E56323">
        <w:tab/>
      </w:r>
      <w:r w:rsidRPr="00E56323">
        <w:tab/>
      </w:r>
      <w:r w:rsidRPr="00E56323">
        <w:tab/>
      </w:r>
      <w:r w:rsidRPr="00E56323">
        <w:tab/>
        <w:t>; average step sizes</w:t>
      </w:r>
    </w:p>
    <w:p w14:paraId="093B98A8" w14:textId="77777777" w:rsidR="00370B63" w:rsidRPr="00E56323" w:rsidRDefault="00370B63" w:rsidP="00370B63">
      <w:r w:rsidRPr="00E56323">
        <w:tab/>
      </w:r>
      <w:proofErr w:type="spellStart"/>
      <w:r w:rsidRPr="00E56323">
        <w:t>step_y</w:t>
      </w:r>
      <w:proofErr w:type="spellEnd"/>
      <w:r w:rsidRPr="00E56323">
        <w:t xml:space="preserve"> = </w:t>
      </w:r>
      <w:proofErr w:type="gramStart"/>
      <w:r w:rsidRPr="00E56323">
        <w:rPr>
          <w:b/>
          <w:bCs/>
        </w:rPr>
        <w:t>mean</w:t>
      </w:r>
      <w:r w:rsidRPr="00E56323">
        <w:t xml:space="preserve">( </w:t>
      </w:r>
      <w:r w:rsidRPr="00E56323">
        <w:rPr>
          <w:b/>
          <w:bCs/>
        </w:rPr>
        <w:t>median</w:t>
      </w:r>
      <w:r w:rsidRPr="00E56323">
        <w:t xml:space="preserve">( </w:t>
      </w:r>
      <w:r w:rsidRPr="00E56323">
        <w:rPr>
          <w:b/>
          <w:bCs/>
        </w:rPr>
        <w:t>abs</w:t>
      </w:r>
      <w:proofErr w:type="gramEnd"/>
      <w:r w:rsidRPr="00E56323">
        <w:t>(</w:t>
      </w:r>
      <w:proofErr w:type="spellStart"/>
      <w:r w:rsidRPr="00E56323">
        <w:t>sy</w:t>
      </w:r>
      <w:proofErr w:type="spellEnd"/>
      <w:r w:rsidRPr="00E56323">
        <w:t>[</w:t>
      </w:r>
      <w:proofErr w:type="spellStart"/>
      <w:r w:rsidRPr="00E56323">
        <w:t>qy</w:t>
      </w:r>
      <w:proofErr w:type="spellEnd"/>
      <w:r w:rsidRPr="00E56323">
        <w:t>]),</w:t>
      </w:r>
      <w:r w:rsidRPr="00E56323">
        <w:rPr>
          <w:b/>
          <w:bCs/>
        </w:rPr>
        <w:t>5</w:t>
      </w:r>
      <w:r w:rsidRPr="00E56323">
        <w:t>))</w:t>
      </w:r>
    </w:p>
    <w:p w14:paraId="4E5C0819" w14:textId="77777777" w:rsidR="00370B63" w:rsidRDefault="00370B63" w:rsidP="00370B63"/>
    <w:p w14:paraId="3BAF8139" w14:textId="77777777" w:rsidR="00370B63" w:rsidRDefault="00370B63" w:rsidP="00370B63">
      <w:r>
        <w:t>This gives from the header read …</w:t>
      </w:r>
    </w:p>
    <w:p w14:paraId="56FD2EE3" w14:textId="77777777" w:rsidR="00370B63" w:rsidRPr="00E56323" w:rsidRDefault="00370B63" w:rsidP="00370B63">
      <w:pPr>
        <w:ind w:firstLine="720"/>
      </w:pPr>
      <w:r w:rsidRPr="00E56323">
        <w:t>AS MEX H5 device: read_as_mex_h5_header ...</w:t>
      </w:r>
    </w:p>
    <w:p w14:paraId="49FCA9BC" w14:textId="77777777" w:rsidR="00370B63" w:rsidRPr="00E56323" w:rsidRDefault="00370B63" w:rsidP="00370B63">
      <w:pPr>
        <w:ind w:firstLine="720"/>
      </w:pPr>
      <w:r w:rsidRPr="00E56323">
        <w:t xml:space="preserve">Effective </w:t>
      </w:r>
      <w:proofErr w:type="gramStart"/>
      <w:r w:rsidRPr="00E56323">
        <w:t>X,Y</w:t>
      </w:r>
      <w:proofErr w:type="gramEnd"/>
      <w:r w:rsidRPr="00E56323">
        <w:t xml:space="preserve"> step size = 0.0099037008 0.0056603795</w:t>
      </w:r>
    </w:p>
    <w:p w14:paraId="7D086104" w14:textId="77777777" w:rsidR="00370B63" w:rsidRPr="00E56323" w:rsidRDefault="00370B63" w:rsidP="00370B63">
      <w:pPr>
        <w:ind w:firstLine="720"/>
      </w:pPr>
      <w:r w:rsidRPr="00E56323">
        <w:t>Fast axis = X</w:t>
      </w:r>
    </w:p>
    <w:p w14:paraId="457EE0D8" w14:textId="77777777" w:rsidR="00370B63" w:rsidRPr="00E56323" w:rsidRDefault="00370B63" w:rsidP="00370B63">
      <w:pPr>
        <w:ind w:firstLine="720"/>
      </w:pPr>
      <w:r w:rsidRPr="00E56323">
        <w:t xml:space="preserve">Pixel counts </w:t>
      </w:r>
      <w:proofErr w:type="gramStart"/>
      <w:r w:rsidRPr="00E56323">
        <w:t>X,Y</w:t>
      </w:r>
      <w:proofErr w:type="gramEnd"/>
      <w:r w:rsidRPr="00E56323">
        <w:t xml:space="preserve"> = 488 151</w:t>
      </w:r>
    </w:p>
    <w:p w14:paraId="2F84AB31" w14:textId="77777777" w:rsidR="00370B63" w:rsidRDefault="00370B63" w:rsidP="00370B63"/>
    <w:p w14:paraId="0FA83FC9" w14:textId="77777777" w:rsidR="00370B63" w:rsidRDefault="00370B63" w:rsidP="00370B63">
      <w:r>
        <w:t>These smaller Y steps cause Y gaps in the pixels …</w:t>
      </w:r>
    </w:p>
    <w:p w14:paraId="44A3B259" w14:textId="77777777" w:rsidR="00370B63" w:rsidRDefault="00370B63" w:rsidP="00370B63"/>
    <w:p w14:paraId="56FDE03D" w14:textId="77777777" w:rsidR="00370B63" w:rsidRDefault="00370B63" w:rsidP="00370B63">
      <w:r w:rsidRPr="00E56323">
        <w:rPr>
          <w:noProof/>
        </w:rPr>
        <w:lastRenderedPageBreak/>
        <w:drawing>
          <wp:inline distT="0" distB="0" distL="0" distR="0" wp14:anchorId="48FBF203" wp14:editId="04804AB7">
            <wp:extent cx="6188710" cy="3538220"/>
            <wp:effectExtent l="0" t="0" r="2540" b="5080"/>
            <wp:docPr id="78480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05218" name=""/>
                    <pic:cNvPicPr/>
                  </pic:nvPicPr>
                  <pic:blipFill>
                    <a:blip r:embed="rId22"/>
                    <a:stretch>
                      <a:fillRect/>
                    </a:stretch>
                  </pic:blipFill>
                  <pic:spPr>
                    <a:xfrm>
                      <a:off x="0" y="0"/>
                      <a:ext cx="6188710" cy="3538220"/>
                    </a:xfrm>
                    <a:prstGeom prst="rect">
                      <a:avLst/>
                    </a:prstGeom>
                  </pic:spPr>
                </pic:pic>
              </a:graphicData>
            </a:graphic>
          </wp:inline>
        </w:drawing>
      </w:r>
    </w:p>
    <w:p w14:paraId="6490712E" w14:textId="77777777" w:rsidR="00370B63" w:rsidRDefault="00370B63" w:rsidP="00370B63"/>
    <w:p w14:paraId="762A17AE" w14:textId="73A199A0" w:rsidR="00370B63" w:rsidRDefault="00370B63" w:rsidP="007B3A07">
      <w:r>
        <w:t>The added pattern in X is impressed by the changes in dwell time (and hence flux), as noted above, which normalize down every ~7</w:t>
      </w:r>
      <w:r w:rsidRPr="00E56323">
        <w:rPr>
          <w:vertAlign w:val="superscript"/>
        </w:rPr>
        <w:t>th</w:t>
      </w:r>
      <w:r>
        <w:t xml:space="preserve"> pixel. As noted above, this seemed to be unlikely. Scaling the flux rate (from i0) with the dwell time, to get flux count, has produced this issue. It seems that the real dwell times do not vary this much. The time-stamps are seriously in error.</w:t>
      </w:r>
    </w:p>
    <w:p w14:paraId="2E5C4483" w14:textId="181A7444" w:rsidR="00BD0137" w:rsidRDefault="00BD0137" w:rsidP="00BD0137">
      <w:pPr>
        <w:pStyle w:val="Heading3"/>
      </w:pPr>
      <w:bookmarkStart w:id="6" w:name="_Toc207796069"/>
      <w:r>
        <w:t>Y steps in clusters</w:t>
      </w:r>
      <w:bookmarkEnd w:id="6"/>
    </w:p>
    <w:p w14:paraId="3FD373C8" w14:textId="568C7CA2" w:rsidR="000F0892" w:rsidRDefault="000F0892" w:rsidP="007B3A07">
      <w:pPr>
        <w:rPr>
          <w:lang w:eastAsia="ja-JP"/>
        </w:rPr>
      </w:pPr>
      <w:r>
        <w:rPr>
          <w:lang w:eastAsia="ja-JP"/>
        </w:rPr>
        <w:t xml:space="preserve">Looking more closely at the </w:t>
      </w:r>
      <w:proofErr w:type="spellStart"/>
      <w:r>
        <w:rPr>
          <w:lang w:eastAsia="ja-JP"/>
        </w:rPr>
        <w:t>sy</w:t>
      </w:r>
      <w:proofErr w:type="spellEnd"/>
      <w:r>
        <w:rPr>
          <w:lang w:eastAsia="ja-JP"/>
        </w:rPr>
        <w:t xml:space="preserve"> steps, we see they can come in clusters, which add up to more like the </w:t>
      </w:r>
      <w:proofErr w:type="spellStart"/>
      <w:r>
        <w:rPr>
          <w:lang w:eastAsia="ja-JP"/>
        </w:rPr>
        <w:t>step_x</w:t>
      </w:r>
      <w:proofErr w:type="spellEnd"/>
      <w:r>
        <w:rPr>
          <w:lang w:eastAsia="ja-JP"/>
        </w:rPr>
        <w:t xml:space="preserve"> values …</w:t>
      </w:r>
      <w:r w:rsidR="00BD0137">
        <w:rPr>
          <w:lang w:eastAsia="ja-JP"/>
        </w:rPr>
        <w:t xml:space="preserve"> These clusters should be combined to give the total Y steps, as they just represent Y steps spread over multiple time-stamps.</w:t>
      </w:r>
    </w:p>
    <w:p w14:paraId="77C783A3" w14:textId="77777777" w:rsidR="000F0892" w:rsidRDefault="000F0892" w:rsidP="007B3A07">
      <w:pPr>
        <w:rPr>
          <w:lang w:eastAsia="ja-JP"/>
        </w:rPr>
      </w:pPr>
    </w:p>
    <w:p w14:paraId="3E15E172" w14:textId="6A07D19F" w:rsidR="000F0892" w:rsidRDefault="000F0892" w:rsidP="007B3A07">
      <w:pPr>
        <w:rPr>
          <w:lang w:eastAsia="ja-JP"/>
        </w:rPr>
      </w:pPr>
      <w:r w:rsidRPr="000F0892">
        <w:rPr>
          <w:noProof/>
          <w:lang w:eastAsia="ja-JP"/>
        </w:rPr>
        <w:lastRenderedPageBreak/>
        <w:drawing>
          <wp:inline distT="0" distB="0" distL="0" distR="0" wp14:anchorId="4901AED5" wp14:editId="2BE7CCB4">
            <wp:extent cx="6188710" cy="4647565"/>
            <wp:effectExtent l="0" t="0" r="2540" b="635"/>
            <wp:docPr id="193879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93583" name=""/>
                    <pic:cNvPicPr/>
                  </pic:nvPicPr>
                  <pic:blipFill>
                    <a:blip r:embed="rId23"/>
                    <a:stretch>
                      <a:fillRect/>
                    </a:stretch>
                  </pic:blipFill>
                  <pic:spPr>
                    <a:xfrm>
                      <a:off x="0" y="0"/>
                      <a:ext cx="6188710" cy="4647565"/>
                    </a:xfrm>
                    <a:prstGeom prst="rect">
                      <a:avLst/>
                    </a:prstGeom>
                  </pic:spPr>
                </pic:pic>
              </a:graphicData>
            </a:graphic>
          </wp:inline>
        </w:drawing>
      </w:r>
    </w:p>
    <w:p w14:paraId="51768B2B" w14:textId="66F0F933" w:rsidR="000F0892" w:rsidRPr="005227E7" w:rsidRDefault="000F0892" w:rsidP="007B3A07">
      <w:pPr>
        <w:rPr>
          <w:i/>
          <w:iCs/>
          <w:lang w:eastAsia="ja-JP"/>
        </w:rPr>
      </w:pPr>
      <w:proofErr w:type="spellStart"/>
      <w:proofErr w:type="gramStart"/>
      <w:r w:rsidRPr="005227E7">
        <w:rPr>
          <w:i/>
          <w:iCs/>
          <w:lang w:eastAsia="ja-JP"/>
        </w:rPr>
        <w:t>sy</w:t>
      </w:r>
      <w:proofErr w:type="spellEnd"/>
      <w:r w:rsidRPr="005227E7">
        <w:rPr>
          <w:i/>
          <w:iCs/>
          <w:lang w:eastAsia="ja-JP"/>
        </w:rPr>
        <w:t>[</w:t>
      </w:r>
      <w:proofErr w:type="gramEnd"/>
      <w:r w:rsidRPr="005227E7">
        <w:rPr>
          <w:b/>
          <w:bCs/>
          <w:i/>
          <w:iCs/>
          <w:lang w:eastAsia="ja-JP"/>
        </w:rPr>
        <w:t>960</w:t>
      </w:r>
      <w:r w:rsidRPr="005227E7">
        <w:rPr>
          <w:i/>
          <w:iCs/>
          <w:lang w:eastAsia="ja-JP"/>
        </w:rPr>
        <w:t>:</w:t>
      </w:r>
      <w:r w:rsidRPr="005227E7">
        <w:rPr>
          <w:b/>
          <w:bCs/>
          <w:i/>
          <w:iCs/>
          <w:lang w:eastAsia="ja-JP"/>
        </w:rPr>
        <w:t>980</w:t>
      </w:r>
      <w:r w:rsidRPr="005227E7">
        <w:rPr>
          <w:i/>
          <w:iCs/>
          <w:lang w:eastAsia="ja-JP"/>
        </w:rPr>
        <w:t>], a single Y step</w:t>
      </w:r>
    </w:p>
    <w:p w14:paraId="2B7433BF" w14:textId="77777777" w:rsidR="000F0892" w:rsidRDefault="000F0892" w:rsidP="007B3A07">
      <w:pPr>
        <w:rPr>
          <w:lang w:eastAsia="ja-JP"/>
        </w:rPr>
      </w:pPr>
    </w:p>
    <w:p w14:paraId="1340FF29" w14:textId="484D49C5" w:rsidR="000F0892" w:rsidRDefault="000F0892" w:rsidP="007B3A07">
      <w:pPr>
        <w:rPr>
          <w:lang w:eastAsia="ja-JP"/>
        </w:rPr>
      </w:pPr>
      <w:r w:rsidRPr="000F0892">
        <w:rPr>
          <w:noProof/>
          <w:lang w:eastAsia="ja-JP"/>
        </w:rPr>
        <w:lastRenderedPageBreak/>
        <w:drawing>
          <wp:inline distT="0" distB="0" distL="0" distR="0" wp14:anchorId="5813E621" wp14:editId="2B62CC23">
            <wp:extent cx="6188710" cy="4593590"/>
            <wp:effectExtent l="0" t="0" r="2540" b="0"/>
            <wp:docPr id="141600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5453" name=""/>
                    <pic:cNvPicPr/>
                  </pic:nvPicPr>
                  <pic:blipFill>
                    <a:blip r:embed="rId24"/>
                    <a:stretch>
                      <a:fillRect/>
                    </a:stretch>
                  </pic:blipFill>
                  <pic:spPr>
                    <a:xfrm>
                      <a:off x="0" y="0"/>
                      <a:ext cx="6188710" cy="4593590"/>
                    </a:xfrm>
                    <a:prstGeom prst="rect">
                      <a:avLst/>
                    </a:prstGeom>
                  </pic:spPr>
                </pic:pic>
              </a:graphicData>
            </a:graphic>
          </wp:inline>
        </w:drawing>
      </w:r>
    </w:p>
    <w:p w14:paraId="17F5E901" w14:textId="7D466FB9" w:rsidR="000F0892" w:rsidRPr="005227E7" w:rsidRDefault="000F0892" w:rsidP="007B3A07">
      <w:pPr>
        <w:rPr>
          <w:i/>
          <w:iCs/>
          <w:lang w:eastAsia="ja-JP"/>
        </w:rPr>
      </w:pPr>
      <w:proofErr w:type="spellStart"/>
      <w:proofErr w:type="gramStart"/>
      <w:r w:rsidRPr="005227E7">
        <w:rPr>
          <w:i/>
          <w:iCs/>
          <w:lang w:eastAsia="ja-JP"/>
        </w:rPr>
        <w:t>sy</w:t>
      </w:r>
      <w:proofErr w:type="spellEnd"/>
      <w:r w:rsidRPr="005227E7">
        <w:rPr>
          <w:i/>
          <w:iCs/>
          <w:lang w:eastAsia="ja-JP"/>
        </w:rPr>
        <w:t>[</w:t>
      </w:r>
      <w:proofErr w:type="gramEnd"/>
      <w:r w:rsidRPr="005227E7">
        <w:rPr>
          <w:b/>
          <w:bCs/>
          <w:i/>
          <w:iCs/>
          <w:lang w:eastAsia="ja-JP"/>
        </w:rPr>
        <w:t>4840</w:t>
      </w:r>
      <w:r w:rsidRPr="005227E7">
        <w:rPr>
          <w:i/>
          <w:iCs/>
          <w:lang w:eastAsia="ja-JP"/>
        </w:rPr>
        <w:t>:</w:t>
      </w:r>
      <w:r w:rsidRPr="005227E7">
        <w:rPr>
          <w:b/>
          <w:bCs/>
          <w:i/>
          <w:iCs/>
          <w:lang w:eastAsia="ja-JP"/>
        </w:rPr>
        <w:t>4900</w:t>
      </w:r>
      <w:r w:rsidRPr="005227E7">
        <w:rPr>
          <w:i/>
          <w:iCs/>
          <w:lang w:eastAsia="ja-JP"/>
        </w:rPr>
        <w:t>], a cluster of consecutive Y steps</w:t>
      </w:r>
    </w:p>
    <w:p w14:paraId="01593963" w14:textId="01C20DC5" w:rsidR="000F0892" w:rsidRDefault="000F0892" w:rsidP="007B3A07">
      <w:pPr>
        <w:rPr>
          <w:lang w:eastAsia="ja-JP"/>
        </w:rPr>
      </w:pPr>
    </w:p>
    <w:p w14:paraId="4E9726F8" w14:textId="682040AE" w:rsidR="000F0892" w:rsidRPr="000F0892" w:rsidRDefault="000F0892" w:rsidP="000F0892">
      <w:pPr>
        <w:rPr>
          <w:lang w:eastAsia="ja-JP"/>
        </w:rPr>
      </w:pPr>
      <w:r w:rsidRPr="000F0892">
        <w:rPr>
          <w:b/>
          <w:bCs/>
          <w:lang w:eastAsia="ja-JP"/>
        </w:rPr>
        <w:t>print</w:t>
      </w:r>
      <w:r w:rsidRPr="000F0892">
        <w:rPr>
          <w:lang w:eastAsia="ja-JP"/>
        </w:rPr>
        <w:t>,</w:t>
      </w:r>
      <w:r>
        <w:rPr>
          <w:lang w:eastAsia="ja-JP"/>
        </w:rPr>
        <w:t xml:space="preserve"> </w:t>
      </w:r>
      <w:proofErr w:type="spellStart"/>
      <w:proofErr w:type="gramStart"/>
      <w:r w:rsidRPr="000F0892">
        <w:rPr>
          <w:lang w:eastAsia="ja-JP"/>
        </w:rPr>
        <w:t>sy</w:t>
      </w:r>
      <w:proofErr w:type="spellEnd"/>
      <w:r w:rsidRPr="000F0892">
        <w:rPr>
          <w:lang w:eastAsia="ja-JP"/>
        </w:rPr>
        <w:t>[</w:t>
      </w:r>
      <w:proofErr w:type="gramEnd"/>
      <w:r w:rsidRPr="000F0892">
        <w:rPr>
          <w:b/>
          <w:bCs/>
          <w:lang w:eastAsia="ja-JP"/>
        </w:rPr>
        <w:t>4860</w:t>
      </w:r>
      <w:r w:rsidRPr="000F0892">
        <w:rPr>
          <w:lang w:eastAsia="ja-JP"/>
        </w:rPr>
        <w:t>:</w:t>
      </w:r>
      <w:r w:rsidRPr="000F0892">
        <w:rPr>
          <w:b/>
          <w:bCs/>
          <w:lang w:eastAsia="ja-JP"/>
        </w:rPr>
        <w:t>4875</w:t>
      </w:r>
      <w:r w:rsidRPr="000F0892">
        <w:rPr>
          <w:lang w:eastAsia="ja-JP"/>
        </w:rPr>
        <w:t>]</w:t>
      </w:r>
    </w:p>
    <w:p w14:paraId="26B45F86" w14:textId="77777777" w:rsidR="000F0892" w:rsidRDefault="000F0892" w:rsidP="000F0892">
      <w:pPr>
        <w:rPr>
          <w:lang w:eastAsia="ja-JP"/>
        </w:rPr>
      </w:pPr>
      <w:r w:rsidRPr="000F0892">
        <w:rPr>
          <w:lang w:eastAsia="ja-JP"/>
        </w:rPr>
        <w:t>-4.0663047e-07 -2.3347720e-07 1.2978889e-08 1.0410485e-06 1.4118259e-06 1.0311048e-06</w:t>
      </w:r>
    </w:p>
    <w:p w14:paraId="42C62B32" w14:textId="77777777" w:rsidR="000F0892" w:rsidRDefault="000F0892" w:rsidP="000F0892">
      <w:pPr>
        <w:rPr>
          <w:lang w:eastAsia="ja-JP"/>
        </w:rPr>
      </w:pPr>
      <w:r w:rsidRPr="000F0892">
        <w:rPr>
          <w:highlight w:val="yellow"/>
          <w:lang w:eastAsia="ja-JP"/>
        </w:rPr>
        <w:t>0.0048707200</w:t>
      </w:r>
      <w:r w:rsidRPr="000F0892">
        <w:rPr>
          <w:lang w:eastAsia="ja-JP"/>
        </w:rPr>
        <w:t xml:space="preserve"> </w:t>
      </w:r>
      <w:r w:rsidRPr="000F0892">
        <w:rPr>
          <w:highlight w:val="yellow"/>
          <w:lang w:eastAsia="ja-JP"/>
        </w:rPr>
        <w:t>0.0050818961</w:t>
      </w:r>
      <w:r>
        <w:rPr>
          <w:lang w:eastAsia="ja-JP"/>
        </w:rPr>
        <w:t xml:space="preserve"> </w:t>
      </w:r>
      <w:r w:rsidRPr="000F0892">
        <w:rPr>
          <w:lang w:eastAsia="ja-JP"/>
        </w:rPr>
        <w:t xml:space="preserve">5.5291151e-06 6.1223851e-06 6.8996372e-06 8.4755383e-06 </w:t>
      </w:r>
    </w:p>
    <w:p w14:paraId="0E9CAE98" w14:textId="70C14D7A" w:rsidR="000F0892" w:rsidRPr="000F0892" w:rsidRDefault="000F0892" w:rsidP="000F0892">
      <w:pPr>
        <w:rPr>
          <w:lang w:eastAsia="ja-JP"/>
        </w:rPr>
      </w:pPr>
      <w:r w:rsidRPr="000F0892">
        <w:rPr>
          <w:lang w:eastAsia="ja-JP"/>
        </w:rPr>
        <w:t>2.9698219e-06 -7.1044904e-07 -1.6863398e-06 -3.5630147e-06</w:t>
      </w:r>
    </w:p>
    <w:p w14:paraId="2E1A3272" w14:textId="77777777" w:rsidR="000F0892" w:rsidRDefault="000F0892" w:rsidP="007B3A07">
      <w:pPr>
        <w:rPr>
          <w:lang w:eastAsia="ja-JP"/>
        </w:rPr>
      </w:pPr>
    </w:p>
    <w:p w14:paraId="4089B569" w14:textId="5178826D" w:rsidR="00556EEE" w:rsidRDefault="00556EEE" w:rsidP="007B3A07">
      <w:pPr>
        <w:rPr>
          <w:lang w:eastAsia="ja-JP"/>
        </w:rPr>
      </w:pPr>
      <w:r>
        <w:rPr>
          <w:lang w:eastAsia="ja-JP"/>
        </w:rPr>
        <w:t xml:space="preserve">This shows some clusters in </w:t>
      </w:r>
      <w:proofErr w:type="spellStart"/>
      <w:r>
        <w:rPr>
          <w:lang w:eastAsia="ja-JP"/>
        </w:rPr>
        <w:t>qy</w:t>
      </w:r>
      <w:proofErr w:type="spellEnd"/>
      <w:r>
        <w:rPr>
          <w:lang w:eastAsia="ja-JP"/>
        </w:rPr>
        <w:t xml:space="preserve"> = </w:t>
      </w:r>
      <w:r w:rsidRPr="00556EEE">
        <w:rPr>
          <w:highlight w:val="cyan"/>
          <w:lang w:eastAsia="ja-JP"/>
        </w:rPr>
        <w:t>4379 + 4380</w:t>
      </w:r>
      <w:r>
        <w:rPr>
          <w:lang w:eastAsia="ja-JP"/>
        </w:rPr>
        <w:t xml:space="preserve"> and </w:t>
      </w:r>
      <w:r w:rsidRPr="00556EEE">
        <w:rPr>
          <w:highlight w:val="yellow"/>
          <w:lang w:eastAsia="ja-JP"/>
        </w:rPr>
        <w:t>4866 + 4867</w:t>
      </w:r>
      <w:r>
        <w:rPr>
          <w:lang w:eastAsia="ja-JP"/>
        </w:rPr>
        <w:t xml:space="preserve"> (highlighted) …</w:t>
      </w:r>
    </w:p>
    <w:p w14:paraId="6FCAD0D8" w14:textId="77777777" w:rsidR="00556EEE" w:rsidRDefault="00556EEE" w:rsidP="007B3A07">
      <w:pPr>
        <w:rPr>
          <w:lang w:eastAsia="ja-JP"/>
        </w:rPr>
      </w:pPr>
    </w:p>
    <w:p w14:paraId="12313BE9" w14:textId="1D44250E" w:rsidR="00556EEE" w:rsidRPr="00556EEE" w:rsidRDefault="00556EEE" w:rsidP="00556EEE">
      <w:pPr>
        <w:rPr>
          <w:lang w:eastAsia="ja-JP"/>
        </w:rPr>
      </w:pPr>
      <w:r w:rsidRPr="00556EEE">
        <w:rPr>
          <w:b/>
          <w:bCs/>
          <w:lang w:eastAsia="ja-JP"/>
        </w:rPr>
        <w:t>print,</w:t>
      </w:r>
      <w:r>
        <w:rPr>
          <w:b/>
          <w:bCs/>
          <w:lang w:eastAsia="ja-JP"/>
        </w:rPr>
        <w:t xml:space="preserve"> </w:t>
      </w:r>
      <w:proofErr w:type="spellStart"/>
      <w:r w:rsidRPr="00556EEE">
        <w:rPr>
          <w:lang w:eastAsia="ja-JP"/>
        </w:rPr>
        <w:t>sy</w:t>
      </w:r>
      <w:proofErr w:type="spellEnd"/>
      <w:r w:rsidRPr="00556EEE">
        <w:rPr>
          <w:lang w:eastAsia="ja-JP"/>
        </w:rPr>
        <w:t>[</w:t>
      </w:r>
      <w:proofErr w:type="spellStart"/>
      <w:proofErr w:type="gramStart"/>
      <w:r w:rsidRPr="00556EEE">
        <w:rPr>
          <w:lang w:eastAsia="ja-JP"/>
        </w:rPr>
        <w:t>qy</w:t>
      </w:r>
      <w:proofErr w:type="spellEnd"/>
      <w:r w:rsidRPr="00556EEE">
        <w:rPr>
          <w:lang w:eastAsia="ja-JP"/>
        </w:rPr>
        <w:t>[</w:t>
      </w:r>
      <w:proofErr w:type="gramEnd"/>
      <w:r w:rsidRPr="00556EEE">
        <w:rPr>
          <w:lang w:eastAsia="ja-JP"/>
        </w:rPr>
        <w:t>13:20]]</w:t>
      </w:r>
    </w:p>
    <w:p w14:paraId="07C7818A" w14:textId="77777777" w:rsidR="00556EEE" w:rsidRDefault="00556EEE" w:rsidP="00556EEE">
      <w:pPr>
        <w:rPr>
          <w:lang w:eastAsia="ja-JP"/>
        </w:rPr>
      </w:pPr>
      <w:r w:rsidRPr="00556EEE">
        <w:rPr>
          <w:lang w:eastAsia="ja-JP"/>
        </w:rPr>
        <w:t xml:space="preserve">0.0090191848 </w:t>
      </w:r>
      <w:r w:rsidRPr="00556EEE">
        <w:rPr>
          <w:highlight w:val="cyan"/>
          <w:lang w:eastAsia="ja-JP"/>
        </w:rPr>
        <w:t>0.0079282004 0.0021163984</w:t>
      </w:r>
      <w:r w:rsidRPr="00556EEE">
        <w:rPr>
          <w:lang w:eastAsia="ja-JP"/>
        </w:rPr>
        <w:t xml:space="preserve"> </w:t>
      </w:r>
      <w:r w:rsidRPr="00556EEE">
        <w:rPr>
          <w:highlight w:val="yellow"/>
          <w:lang w:eastAsia="ja-JP"/>
        </w:rPr>
        <w:t>0.0048707200</w:t>
      </w:r>
      <w:r w:rsidRPr="00556EEE">
        <w:rPr>
          <w:lang w:eastAsia="ja-JP"/>
        </w:rPr>
        <w:t xml:space="preserve"> </w:t>
      </w:r>
      <w:r w:rsidRPr="00556EEE">
        <w:rPr>
          <w:highlight w:val="yellow"/>
          <w:lang w:eastAsia="ja-JP"/>
        </w:rPr>
        <w:t>0.0050818961</w:t>
      </w:r>
      <w:r w:rsidRPr="00556EEE">
        <w:rPr>
          <w:lang w:eastAsia="ja-JP"/>
        </w:rPr>
        <w:t xml:space="preserve"> 0.0016100056 </w:t>
      </w:r>
    </w:p>
    <w:p w14:paraId="05D41FB5" w14:textId="5A4E455A" w:rsidR="00556EEE" w:rsidRPr="00556EEE" w:rsidRDefault="00556EEE" w:rsidP="00556EEE">
      <w:pPr>
        <w:rPr>
          <w:lang w:eastAsia="ja-JP"/>
        </w:rPr>
      </w:pPr>
      <w:r w:rsidRPr="00556EEE">
        <w:rPr>
          <w:lang w:eastAsia="ja-JP"/>
        </w:rPr>
        <w:t>0.0084999787 0.0086402633</w:t>
      </w:r>
    </w:p>
    <w:p w14:paraId="35D10FDD" w14:textId="5E20FA06" w:rsidR="00556EEE" w:rsidRPr="00556EEE" w:rsidRDefault="00556EEE" w:rsidP="00556EEE">
      <w:pPr>
        <w:rPr>
          <w:lang w:eastAsia="ja-JP"/>
        </w:rPr>
      </w:pPr>
      <w:r w:rsidRPr="00556EEE">
        <w:rPr>
          <w:b/>
          <w:bCs/>
          <w:lang w:eastAsia="ja-JP"/>
        </w:rPr>
        <w:t>print</w:t>
      </w:r>
      <w:r w:rsidRPr="00556EEE">
        <w:rPr>
          <w:lang w:eastAsia="ja-JP"/>
        </w:rPr>
        <w:t>,</w:t>
      </w:r>
      <w:r>
        <w:rPr>
          <w:lang w:eastAsia="ja-JP"/>
        </w:rPr>
        <w:t xml:space="preserve"> </w:t>
      </w:r>
      <w:proofErr w:type="spellStart"/>
      <w:proofErr w:type="gramStart"/>
      <w:r w:rsidRPr="00556EEE">
        <w:rPr>
          <w:lang w:eastAsia="ja-JP"/>
        </w:rPr>
        <w:t>qy</w:t>
      </w:r>
      <w:proofErr w:type="spellEnd"/>
      <w:r w:rsidRPr="00556EEE">
        <w:rPr>
          <w:lang w:eastAsia="ja-JP"/>
        </w:rPr>
        <w:t>[</w:t>
      </w:r>
      <w:proofErr w:type="gramEnd"/>
      <w:r w:rsidRPr="00556EEE">
        <w:rPr>
          <w:lang w:eastAsia="ja-JP"/>
        </w:rPr>
        <w:t>13:20]</w:t>
      </w:r>
    </w:p>
    <w:p w14:paraId="305A5219" w14:textId="77777777" w:rsidR="00556EEE" w:rsidRPr="00556EEE" w:rsidRDefault="00556EEE" w:rsidP="00556EEE">
      <w:pPr>
        <w:rPr>
          <w:lang w:eastAsia="ja-JP"/>
        </w:rPr>
      </w:pPr>
      <w:r w:rsidRPr="00556EEE">
        <w:rPr>
          <w:lang w:eastAsia="ja-JP"/>
        </w:rPr>
        <w:t xml:space="preserve">3892 </w:t>
      </w:r>
      <w:r w:rsidRPr="00556EEE">
        <w:rPr>
          <w:highlight w:val="cyan"/>
          <w:lang w:eastAsia="ja-JP"/>
        </w:rPr>
        <w:t>4379 4380</w:t>
      </w:r>
      <w:r w:rsidRPr="00556EEE">
        <w:rPr>
          <w:lang w:eastAsia="ja-JP"/>
        </w:rPr>
        <w:t xml:space="preserve"> </w:t>
      </w:r>
      <w:r w:rsidRPr="00556EEE">
        <w:rPr>
          <w:highlight w:val="yellow"/>
          <w:lang w:eastAsia="ja-JP"/>
        </w:rPr>
        <w:t>4866</w:t>
      </w:r>
      <w:r w:rsidRPr="00556EEE">
        <w:rPr>
          <w:lang w:eastAsia="ja-JP"/>
        </w:rPr>
        <w:t xml:space="preserve"> </w:t>
      </w:r>
      <w:r w:rsidRPr="00556EEE">
        <w:rPr>
          <w:highlight w:val="yellow"/>
          <w:lang w:eastAsia="ja-JP"/>
        </w:rPr>
        <w:t>4867</w:t>
      </w:r>
      <w:r w:rsidRPr="00556EEE">
        <w:rPr>
          <w:lang w:eastAsia="ja-JP"/>
        </w:rPr>
        <w:t xml:space="preserve"> 5353 5354 5841</w:t>
      </w:r>
    </w:p>
    <w:p w14:paraId="44E3898A" w14:textId="77777777" w:rsidR="000F0892" w:rsidRDefault="000F0892" w:rsidP="007B3A07">
      <w:pPr>
        <w:rPr>
          <w:lang w:eastAsia="ja-JP"/>
        </w:rPr>
      </w:pPr>
    </w:p>
    <w:p w14:paraId="5FA4600C" w14:textId="6D62105A" w:rsidR="00556EEE" w:rsidRDefault="00556EEE" w:rsidP="007B3A07">
      <w:pPr>
        <w:rPr>
          <w:lang w:eastAsia="ja-JP"/>
        </w:rPr>
      </w:pPr>
      <w:r>
        <w:rPr>
          <w:lang w:eastAsia="ja-JP"/>
        </w:rPr>
        <w:t xml:space="preserve">Need to combine pair-wise (or more) these clusters. </w:t>
      </w:r>
      <w:r w:rsidR="00BD0137">
        <w:rPr>
          <w:lang w:eastAsia="ja-JP"/>
        </w:rPr>
        <w:t>This code will merge these clusters …</w:t>
      </w:r>
    </w:p>
    <w:p w14:paraId="19D40794" w14:textId="1CFC2B23" w:rsidR="00BD0137" w:rsidRDefault="00BD0137" w:rsidP="007B3A07">
      <w:pPr>
        <w:rPr>
          <w:lang w:eastAsia="ja-JP"/>
        </w:rPr>
      </w:pPr>
    </w:p>
    <w:p w14:paraId="55EEB0B8" w14:textId="21790786" w:rsidR="00BD0137" w:rsidRPr="00BD0137" w:rsidRDefault="00BD0137" w:rsidP="00BD0137">
      <w:pPr>
        <w:rPr>
          <w:lang w:eastAsia="ja-JP"/>
        </w:rPr>
      </w:pPr>
      <w:r w:rsidRPr="00BD0137">
        <w:rPr>
          <w:lang w:eastAsia="ja-JP"/>
        </w:rPr>
        <w:tab/>
        <w:t xml:space="preserve">q = </w:t>
      </w:r>
      <w:proofErr w:type="gramStart"/>
      <w:r w:rsidRPr="00BD0137">
        <w:rPr>
          <w:b/>
          <w:bCs/>
          <w:lang w:eastAsia="ja-JP"/>
        </w:rPr>
        <w:t>where</w:t>
      </w:r>
      <w:r w:rsidRPr="00BD0137">
        <w:rPr>
          <w:lang w:eastAsia="ja-JP"/>
        </w:rPr>
        <w:t xml:space="preserve">( </w:t>
      </w:r>
      <w:proofErr w:type="spellStart"/>
      <w:r w:rsidRPr="00BD0137">
        <w:rPr>
          <w:lang w:eastAsia="ja-JP"/>
        </w:rPr>
        <w:t>qy</w:t>
      </w:r>
      <w:proofErr w:type="spellEnd"/>
      <w:proofErr w:type="gramEnd"/>
      <w:r w:rsidRPr="00BD0137">
        <w:rPr>
          <w:lang w:eastAsia="ja-JP"/>
        </w:rPr>
        <w:t xml:space="preserve"> </w:t>
      </w:r>
      <w:r w:rsidRPr="00BD0137">
        <w:rPr>
          <w:b/>
          <w:bCs/>
          <w:lang w:eastAsia="ja-JP"/>
        </w:rPr>
        <w:t>eq</w:t>
      </w:r>
      <w:r w:rsidRPr="00BD0137">
        <w:rPr>
          <w:lang w:eastAsia="ja-JP"/>
        </w:rPr>
        <w:t xml:space="preserve"> (</w:t>
      </w:r>
      <w:proofErr w:type="gramStart"/>
      <w:r w:rsidRPr="00BD0137">
        <w:rPr>
          <w:b/>
          <w:bCs/>
          <w:lang w:eastAsia="ja-JP"/>
        </w:rPr>
        <w:t>shift</w:t>
      </w:r>
      <w:r w:rsidRPr="00BD0137">
        <w:rPr>
          <w:lang w:eastAsia="ja-JP"/>
        </w:rPr>
        <w:t>( qy</w:t>
      </w:r>
      <w:proofErr w:type="gramEnd"/>
      <w:r w:rsidRPr="00BD0137">
        <w:rPr>
          <w:lang w:eastAsia="ja-JP"/>
        </w:rPr>
        <w:t>,-</w:t>
      </w:r>
      <w:r w:rsidRPr="00BD0137">
        <w:rPr>
          <w:b/>
          <w:bCs/>
          <w:lang w:eastAsia="ja-JP"/>
        </w:rPr>
        <w:t>1</w:t>
      </w:r>
      <w:r w:rsidRPr="00BD0137">
        <w:rPr>
          <w:lang w:eastAsia="ja-JP"/>
        </w:rPr>
        <w:t>) -</w:t>
      </w:r>
      <w:r w:rsidRPr="00BD0137">
        <w:rPr>
          <w:b/>
          <w:bCs/>
          <w:lang w:eastAsia="ja-JP"/>
        </w:rPr>
        <w:t>1</w:t>
      </w:r>
      <w:r w:rsidRPr="00BD0137">
        <w:rPr>
          <w:lang w:eastAsia="ja-JP"/>
        </w:rPr>
        <w:t>), nq)</w:t>
      </w:r>
      <w:r w:rsidRPr="00BD0137">
        <w:rPr>
          <w:lang w:eastAsia="ja-JP"/>
        </w:rPr>
        <w:tab/>
      </w:r>
      <w:r w:rsidRPr="00BD0137">
        <w:rPr>
          <w:lang w:eastAsia="ja-JP"/>
        </w:rPr>
        <w:tab/>
      </w:r>
      <w:r w:rsidRPr="00BD0137">
        <w:rPr>
          <w:lang w:eastAsia="ja-JP"/>
        </w:rPr>
        <w:tab/>
        <w:t xml:space="preserve">; pairs of </w:t>
      </w:r>
      <w:r w:rsidR="00986354">
        <w:rPr>
          <w:lang w:eastAsia="ja-JP"/>
        </w:rPr>
        <w:t xml:space="preserve">sig </w:t>
      </w:r>
      <w:proofErr w:type="gramStart"/>
      <w:r w:rsidRPr="00BD0137">
        <w:rPr>
          <w:lang w:eastAsia="ja-JP"/>
        </w:rPr>
        <w:t>moves</w:t>
      </w:r>
      <w:proofErr w:type="gramEnd"/>
      <w:r w:rsidRPr="00BD0137">
        <w:rPr>
          <w:lang w:eastAsia="ja-JP"/>
        </w:rPr>
        <w:t xml:space="preserve"> together</w:t>
      </w:r>
    </w:p>
    <w:p w14:paraId="40FE6CF1" w14:textId="1EDB1FF9" w:rsidR="00BD0137" w:rsidRPr="00BD0137" w:rsidRDefault="00BD0137" w:rsidP="00BD0137">
      <w:pPr>
        <w:rPr>
          <w:lang w:eastAsia="ja-JP"/>
        </w:rPr>
      </w:pPr>
      <w:r w:rsidRPr="00BD0137">
        <w:rPr>
          <w:lang w:eastAsia="ja-JP"/>
        </w:rPr>
        <w:tab/>
      </w:r>
      <w:r w:rsidRPr="00BD0137">
        <w:rPr>
          <w:b/>
          <w:bCs/>
          <w:lang w:eastAsia="ja-JP"/>
        </w:rPr>
        <w:t>while</w:t>
      </w:r>
      <w:r w:rsidRPr="00BD0137">
        <w:rPr>
          <w:lang w:eastAsia="ja-JP"/>
        </w:rPr>
        <w:t xml:space="preserve"> nq </w:t>
      </w:r>
      <w:proofErr w:type="spellStart"/>
      <w:r w:rsidRPr="00BD0137">
        <w:rPr>
          <w:b/>
          <w:bCs/>
          <w:lang w:eastAsia="ja-JP"/>
        </w:rPr>
        <w:t>gt</w:t>
      </w:r>
      <w:proofErr w:type="spellEnd"/>
      <w:r w:rsidRPr="00BD0137">
        <w:rPr>
          <w:lang w:eastAsia="ja-JP"/>
        </w:rPr>
        <w:t xml:space="preserve"> </w:t>
      </w:r>
      <w:r w:rsidRPr="00BD0137">
        <w:rPr>
          <w:b/>
          <w:bCs/>
          <w:lang w:eastAsia="ja-JP"/>
        </w:rPr>
        <w:t>0</w:t>
      </w:r>
      <w:r w:rsidRPr="00BD0137">
        <w:rPr>
          <w:lang w:eastAsia="ja-JP"/>
        </w:rPr>
        <w:t xml:space="preserve"> </w:t>
      </w:r>
      <w:r w:rsidRPr="00BD0137">
        <w:rPr>
          <w:b/>
          <w:bCs/>
          <w:lang w:eastAsia="ja-JP"/>
        </w:rPr>
        <w:t>do</w:t>
      </w:r>
      <w:r w:rsidRPr="00BD0137">
        <w:rPr>
          <w:lang w:eastAsia="ja-JP"/>
        </w:rPr>
        <w:t xml:space="preserve"> </w:t>
      </w:r>
      <w:r w:rsidRPr="00BD0137">
        <w:rPr>
          <w:b/>
          <w:bCs/>
          <w:lang w:eastAsia="ja-JP"/>
        </w:rPr>
        <w:t>begin</w:t>
      </w:r>
    </w:p>
    <w:p w14:paraId="7BA63B2E" w14:textId="20754056" w:rsidR="00BD0137" w:rsidRPr="00BD0137" w:rsidRDefault="00BD0137" w:rsidP="00BD0137">
      <w:pPr>
        <w:rPr>
          <w:lang w:eastAsia="ja-JP"/>
        </w:rPr>
      </w:pPr>
      <w:r w:rsidRPr="00BD0137">
        <w:rPr>
          <w:lang w:eastAsia="ja-JP"/>
        </w:rPr>
        <w:tab/>
      </w:r>
      <w:r w:rsidRPr="00BD0137">
        <w:rPr>
          <w:lang w:eastAsia="ja-JP"/>
        </w:rPr>
        <w:tab/>
      </w:r>
      <w:proofErr w:type="spellStart"/>
      <w:r w:rsidRPr="00BD0137">
        <w:rPr>
          <w:lang w:eastAsia="ja-JP"/>
        </w:rPr>
        <w:t>sy</w:t>
      </w:r>
      <w:proofErr w:type="spellEnd"/>
      <w:r w:rsidRPr="00BD0137">
        <w:rPr>
          <w:lang w:eastAsia="ja-JP"/>
        </w:rPr>
        <w:t>[</w:t>
      </w:r>
      <w:proofErr w:type="spellStart"/>
      <w:r w:rsidRPr="00BD0137">
        <w:rPr>
          <w:lang w:eastAsia="ja-JP"/>
        </w:rPr>
        <w:t>qy</w:t>
      </w:r>
      <w:proofErr w:type="spellEnd"/>
      <w:r w:rsidRPr="00BD0137">
        <w:rPr>
          <w:lang w:eastAsia="ja-JP"/>
        </w:rPr>
        <w:t xml:space="preserve">[q]] = </w:t>
      </w:r>
      <w:proofErr w:type="spellStart"/>
      <w:r w:rsidRPr="00BD0137">
        <w:rPr>
          <w:lang w:eastAsia="ja-JP"/>
        </w:rPr>
        <w:t>sy</w:t>
      </w:r>
      <w:proofErr w:type="spellEnd"/>
      <w:r w:rsidRPr="00BD0137">
        <w:rPr>
          <w:lang w:eastAsia="ja-JP"/>
        </w:rPr>
        <w:t>[</w:t>
      </w:r>
      <w:proofErr w:type="spellStart"/>
      <w:r w:rsidRPr="00BD0137">
        <w:rPr>
          <w:lang w:eastAsia="ja-JP"/>
        </w:rPr>
        <w:t>qy</w:t>
      </w:r>
      <w:proofErr w:type="spellEnd"/>
      <w:r w:rsidRPr="00BD0137">
        <w:rPr>
          <w:lang w:eastAsia="ja-JP"/>
        </w:rPr>
        <w:t xml:space="preserve">[q]] + </w:t>
      </w:r>
      <w:proofErr w:type="spellStart"/>
      <w:r w:rsidRPr="00BD0137">
        <w:rPr>
          <w:lang w:eastAsia="ja-JP"/>
        </w:rPr>
        <w:t>sy</w:t>
      </w:r>
      <w:proofErr w:type="spellEnd"/>
      <w:r w:rsidRPr="00BD0137">
        <w:rPr>
          <w:lang w:eastAsia="ja-JP"/>
        </w:rPr>
        <w:t>[</w:t>
      </w:r>
      <w:proofErr w:type="spellStart"/>
      <w:r w:rsidRPr="00BD0137">
        <w:rPr>
          <w:lang w:eastAsia="ja-JP"/>
        </w:rPr>
        <w:t>qy</w:t>
      </w:r>
      <w:proofErr w:type="spellEnd"/>
      <w:r w:rsidRPr="00BD0137">
        <w:rPr>
          <w:lang w:eastAsia="ja-JP"/>
        </w:rPr>
        <w:t>[q+</w:t>
      </w:r>
      <w:r w:rsidRPr="00BD0137">
        <w:rPr>
          <w:b/>
          <w:bCs/>
          <w:lang w:eastAsia="ja-JP"/>
        </w:rPr>
        <w:t>1</w:t>
      </w:r>
      <w:r w:rsidRPr="00BD0137">
        <w:rPr>
          <w:lang w:eastAsia="ja-JP"/>
        </w:rPr>
        <w:t>]]</w:t>
      </w:r>
      <w:r w:rsidRPr="00BD0137">
        <w:rPr>
          <w:lang w:eastAsia="ja-JP"/>
        </w:rPr>
        <w:tab/>
      </w:r>
      <w:r w:rsidRPr="00BD0137">
        <w:rPr>
          <w:lang w:eastAsia="ja-JP"/>
        </w:rPr>
        <w:tab/>
        <w:t>; combine pairs</w:t>
      </w:r>
    </w:p>
    <w:p w14:paraId="3339478D" w14:textId="19B4AD79" w:rsidR="00BD0137" w:rsidRPr="00BD0137" w:rsidRDefault="00BD0137" w:rsidP="00BD0137">
      <w:pPr>
        <w:rPr>
          <w:lang w:eastAsia="ja-JP"/>
        </w:rPr>
      </w:pPr>
      <w:r w:rsidRPr="00BD0137">
        <w:rPr>
          <w:lang w:eastAsia="ja-JP"/>
        </w:rPr>
        <w:tab/>
      </w:r>
      <w:r w:rsidRPr="00BD0137">
        <w:rPr>
          <w:lang w:eastAsia="ja-JP"/>
        </w:rPr>
        <w:tab/>
      </w:r>
      <w:proofErr w:type="spellStart"/>
      <w:r w:rsidRPr="00BD0137">
        <w:rPr>
          <w:lang w:eastAsia="ja-JP"/>
        </w:rPr>
        <w:t>sy</w:t>
      </w:r>
      <w:proofErr w:type="spellEnd"/>
      <w:r w:rsidRPr="00BD0137">
        <w:rPr>
          <w:lang w:eastAsia="ja-JP"/>
        </w:rPr>
        <w:t>[</w:t>
      </w:r>
      <w:proofErr w:type="spellStart"/>
      <w:r w:rsidRPr="00BD0137">
        <w:rPr>
          <w:lang w:eastAsia="ja-JP"/>
        </w:rPr>
        <w:t>qy</w:t>
      </w:r>
      <w:proofErr w:type="spellEnd"/>
      <w:r w:rsidRPr="00BD0137">
        <w:rPr>
          <w:lang w:eastAsia="ja-JP"/>
        </w:rPr>
        <w:t>[q+</w:t>
      </w:r>
      <w:r w:rsidRPr="00BD0137">
        <w:rPr>
          <w:b/>
          <w:bCs/>
          <w:lang w:eastAsia="ja-JP"/>
        </w:rPr>
        <w:t>1</w:t>
      </w:r>
      <w:r w:rsidRPr="00BD0137">
        <w:rPr>
          <w:lang w:eastAsia="ja-JP"/>
        </w:rPr>
        <w:t xml:space="preserve">]] = </w:t>
      </w:r>
      <w:r w:rsidRPr="00BD0137">
        <w:rPr>
          <w:b/>
          <w:bCs/>
          <w:lang w:eastAsia="ja-JP"/>
        </w:rPr>
        <w:t>0.0</w:t>
      </w:r>
      <w:r w:rsidR="00986354" w:rsidRPr="00986354">
        <w:rPr>
          <w:lang w:eastAsia="ja-JP"/>
        </w:rPr>
        <w:tab/>
      </w:r>
      <w:r w:rsidR="00986354" w:rsidRPr="00986354">
        <w:rPr>
          <w:lang w:eastAsia="ja-JP"/>
        </w:rPr>
        <w:tab/>
      </w:r>
      <w:r w:rsidR="00986354" w:rsidRPr="00986354">
        <w:rPr>
          <w:lang w:eastAsia="ja-JP"/>
        </w:rPr>
        <w:tab/>
      </w:r>
      <w:r w:rsidR="00986354" w:rsidRPr="00986354">
        <w:rPr>
          <w:lang w:eastAsia="ja-JP"/>
        </w:rPr>
        <w:tab/>
        <w:t>; remove from list</w:t>
      </w:r>
    </w:p>
    <w:p w14:paraId="377ABF2B" w14:textId="3818A70B" w:rsidR="00BD0137" w:rsidRPr="00BD0137" w:rsidRDefault="00BD0137" w:rsidP="00BD0137">
      <w:pPr>
        <w:rPr>
          <w:lang w:eastAsia="ja-JP"/>
        </w:rPr>
      </w:pPr>
      <w:r w:rsidRPr="00BD0137">
        <w:rPr>
          <w:lang w:eastAsia="ja-JP"/>
        </w:rPr>
        <w:tab/>
      </w:r>
      <w:r w:rsidRPr="00BD0137">
        <w:rPr>
          <w:lang w:eastAsia="ja-JP"/>
        </w:rPr>
        <w:tab/>
      </w:r>
      <w:proofErr w:type="spellStart"/>
      <w:r w:rsidRPr="00BD0137">
        <w:rPr>
          <w:lang w:eastAsia="ja-JP"/>
        </w:rPr>
        <w:t>qy</w:t>
      </w:r>
      <w:proofErr w:type="spellEnd"/>
      <w:r w:rsidRPr="00BD0137">
        <w:rPr>
          <w:lang w:eastAsia="ja-JP"/>
        </w:rPr>
        <w:t>[q+</w:t>
      </w:r>
      <w:r w:rsidRPr="00BD0137">
        <w:rPr>
          <w:b/>
          <w:bCs/>
          <w:lang w:eastAsia="ja-JP"/>
        </w:rPr>
        <w:t>1</w:t>
      </w:r>
      <w:r w:rsidRPr="00BD0137">
        <w:rPr>
          <w:lang w:eastAsia="ja-JP"/>
        </w:rPr>
        <w:t>] = -</w:t>
      </w:r>
      <w:r w:rsidRPr="00BD0137">
        <w:rPr>
          <w:b/>
          <w:bCs/>
          <w:lang w:eastAsia="ja-JP"/>
        </w:rPr>
        <w:t>1</w:t>
      </w:r>
    </w:p>
    <w:p w14:paraId="7B04B161" w14:textId="24CD2E95" w:rsidR="00BD0137" w:rsidRPr="00BD0137" w:rsidRDefault="00BD0137" w:rsidP="00BD0137">
      <w:pPr>
        <w:rPr>
          <w:lang w:eastAsia="ja-JP"/>
        </w:rPr>
      </w:pPr>
      <w:r w:rsidRPr="00BD0137">
        <w:rPr>
          <w:lang w:eastAsia="ja-JP"/>
        </w:rPr>
        <w:tab/>
      </w:r>
      <w:r w:rsidRPr="00BD0137">
        <w:rPr>
          <w:lang w:eastAsia="ja-JP"/>
        </w:rPr>
        <w:tab/>
        <w:t xml:space="preserve">q = </w:t>
      </w:r>
      <w:proofErr w:type="gramStart"/>
      <w:r w:rsidRPr="00BD0137">
        <w:rPr>
          <w:b/>
          <w:bCs/>
          <w:lang w:eastAsia="ja-JP"/>
        </w:rPr>
        <w:t>where</w:t>
      </w:r>
      <w:r w:rsidRPr="00BD0137">
        <w:rPr>
          <w:lang w:eastAsia="ja-JP"/>
        </w:rPr>
        <w:t>( (</w:t>
      </w:r>
      <w:proofErr w:type="spellStart"/>
      <w:proofErr w:type="gramEnd"/>
      <w:r w:rsidRPr="00BD0137">
        <w:rPr>
          <w:lang w:eastAsia="ja-JP"/>
        </w:rPr>
        <w:t>qy</w:t>
      </w:r>
      <w:proofErr w:type="spellEnd"/>
      <w:r w:rsidRPr="00BD0137">
        <w:rPr>
          <w:lang w:eastAsia="ja-JP"/>
        </w:rPr>
        <w:t xml:space="preserve"> </w:t>
      </w:r>
      <w:r w:rsidRPr="00BD0137">
        <w:rPr>
          <w:b/>
          <w:bCs/>
          <w:lang w:eastAsia="ja-JP"/>
        </w:rPr>
        <w:t>eq</w:t>
      </w:r>
      <w:r w:rsidRPr="00BD0137">
        <w:rPr>
          <w:lang w:eastAsia="ja-JP"/>
        </w:rPr>
        <w:t xml:space="preserve"> (</w:t>
      </w:r>
      <w:proofErr w:type="gramStart"/>
      <w:r w:rsidRPr="00BD0137">
        <w:rPr>
          <w:b/>
          <w:bCs/>
          <w:lang w:eastAsia="ja-JP"/>
        </w:rPr>
        <w:t>shift</w:t>
      </w:r>
      <w:r w:rsidRPr="00BD0137">
        <w:rPr>
          <w:lang w:eastAsia="ja-JP"/>
        </w:rPr>
        <w:t>( qy</w:t>
      </w:r>
      <w:proofErr w:type="gramEnd"/>
      <w:r w:rsidRPr="00BD0137">
        <w:rPr>
          <w:lang w:eastAsia="ja-JP"/>
        </w:rPr>
        <w:t>,-</w:t>
      </w:r>
      <w:r w:rsidRPr="00BD0137">
        <w:rPr>
          <w:b/>
          <w:bCs/>
          <w:lang w:eastAsia="ja-JP"/>
        </w:rPr>
        <w:t>1</w:t>
      </w:r>
      <w:r w:rsidRPr="00BD0137">
        <w:rPr>
          <w:lang w:eastAsia="ja-JP"/>
        </w:rPr>
        <w:t>) -</w:t>
      </w:r>
      <w:r w:rsidRPr="00BD0137">
        <w:rPr>
          <w:b/>
          <w:bCs/>
          <w:lang w:eastAsia="ja-JP"/>
        </w:rPr>
        <w:t>1</w:t>
      </w:r>
      <w:r w:rsidRPr="00BD0137">
        <w:rPr>
          <w:lang w:eastAsia="ja-JP"/>
        </w:rPr>
        <w:t xml:space="preserve">)) </w:t>
      </w:r>
      <w:r w:rsidRPr="00BD0137">
        <w:rPr>
          <w:b/>
          <w:bCs/>
          <w:lang w:eastAsia="ja-JP"/>
        </w:rPr>
        <w:t>and</w:t>
      </w:r>
      <w:r w:rsidRPr="00BD0137">
        <w:rPr>
          <w:lang w:eastAsia="ja-JP"/>
        </w:rPr>
        <w:t xml:space="preserve"> (</w:t>
      </w:r>
      <w:proofErr w:type="spellStart"/>
      <w:r w:rsidRPr="00BD0137">
        <w:rPr>
          <w:lang w:eastAsia="ja-JP"/>
        </w:rPr>
        <w:t>qy</w:t>
      </w:r>
      <w:proofErr w:type="spellEnd"/>
      <w:r w:rsidRPr="00BD0137">
        <w:rPr>
          <w:lang w:eastAsia="ja-JP"/>
        </w:rPr>
        <w:t xml:space="preserve"> </w:t>
      </w:r>
      <w:proofErr w:type="spellStart"/>
      <w:r w:rsidRPr="00BD0137">
        <w:rPr>
          <w:b/>
          <w:bCs/>
          <w:lang w:eastAsia="ja-JP"/>
        </w:rPr>
        <w:t>ge</w:t>
      </w:r>
      <w:proofErr w:type="spellEnd"/>
      <w:r w:rsidRPr="00BD0137">
        <w:rPr>
          <w:lang w:eastAsia="ja-JP"/>
        </w:rPr>
        <w:t xml:space="preserve"> </w:t>
      </w:r>
      <w:r w:rsidRPr="00BD0137">
        <w:rPr>
          <w:b/>
          <w:bCs/>
          <w:lang w:eastAsia="ja-JP"/>
        </w:rPr>
        <w:t>0</w:t>
      </w:r>
      <w:r w:rsidRPr="00BD0137">
        <w:rPr>
          <w:lang w:eastAsia="ja-JP"/>
        </w:rPr>
        <w:t xml:space="preserve">) </w:t>
      </w:r>
      <w:r w:rsidRPr="00BD0137">
        <w:rPr>
          <w:b/>
          <w:bCs/>
          <w:lang w:eastAsia="ja-JP"/>
        </w:rPr>
        <w:t>and</w:t>
      </w:r>
      <w:r w:rsidRPr="00BD0137">
        <w:rPr>
          <w:lang w:eastAsia="ja-JP"/>
        </w:rPr>
        <w:t xml:space="preserve"> ((</w:t>
      </w:r>
      <w:proofErr w:type="gramStart"/>
      <w:r w:rsidRPr="00BD0137">
        <w:rPr>
          <w:b/>
          <w:bCs/>
          <w:lang w:eastAsia="ja-JP"/>
        </w:rPr>
        <w:t>shift</w:t>
      </w:r>
      <w:r w:rsidRPr="00BD0137">
        <w:rPr>
          <w:lang w:eastAsia="ja-JP"/>
        </w:rPr>
        <w:t>( qy</w:t>
      </w:r>
      <w:proofErr w:type="gramEnd"/>
      <w:r w:rsidRPr="00BD0137">
        <w:rPr>
          <w:lang w:eastAsia="ja-JP"/>
        </w:rPr>
        <w:t>,-</w:t>
      </w:r>
      <w:r w:rsidRPr="00BD0137">
        <w:rPr>
          <w:b/>
          <w:bCs/>
          <w:lang w:eastAsia="ja-JP"/>
        </w:rPr>
        <w:t>1</w:t>
      </w:r>
      <w:r w:rsidRPr="00BD0137">
        <w:rPr>
          <w:lang w:eastAsia="ja-JP"/>
        </w:rPr>
        <w:t>) -</w:t>
      </w:r>
      <w:r w:rsidRPr="00BD0137">
        <w:rPr>
          <w:b/>
          <w:bCs/>
          <w:lang w:eastAsia="ja-JP"/>
        </w:rPr>
        <w:t>1</w:t>
      </w:r>
      <w:r w:rsidRPr="00BD0137">
        <w:rPr>
          <w:lang w:eastAsia="ja-JP"/>
        </w:rPr>
        <w:t xml:space="preserve">) </w:t>
      </w:r>
      <w:proofErr w:type="spellStart"/>
      <w:r w:rsidRPr="00BD0137">
        <w:rPr>
          <w:b/>
          <w:bCs/>
          <w:lang w:eastAsia="ja-JP"/>
        </w:rPr>
        <w:t>ge</w:t>
      </w:r>
      <w:proofErr w:type="spellEnd"/>
      <w:r w:rsidRPr="00BD0137">
        <w:rPr>
          <w:lang w:eastAsia="ja-JP"/>
        </w:rPr>
        <w:t xml:space="preserve"> </w:t>
      </w:r>
      <w:r w:rsidRPr="00BD0137">
        <w:rPr>
          <w:b/>
          <w:bCs/>
          <w:lang w:eastAsia="ja-JP"/>
        </w:rPr>
        <w:t>0</w:t>
      </w:r>
      <w:r w:rsidRPr="00BD0137">
        <w:rPr>
          <w:lang w:eastAsia="ja-JP"/>
        </w:rPr>
        <w:t>), nq)</w:t>
      </w:r>
    </w:p>
    <w:p w14:paraId="7E15D17E" w14:textId="6E80DEF2" w:rsidR="00BD0137" w:rsidRPr="00BD0137" w:rsidRDefault="00BD0137" w:rsidP="00BD0137">
      <w:pPr>
        <w:rPr>
          <w:lang w:eastAsia="ja-JP"/>
        </w:rPr>
      </w:pPr>
      <w:r w:rsidRPr="00BD0137">
        <w:rPr>
          <w:lang w:eastAsia="ja-JP"/>
        </w:rPr>
        <w:tab/>
      </w:r>
      <w:proofErr w:type="spellStart"/>
      <w:r w:rsidRPr="00BD0137">
        <w:rPr>
          <w:b/>
          <w:bCs/>
          <w:lang w:eastAsia="ja-JP"/>
        </w:rPr>
        <w:t>endwhile</w:t>
      </w:r>
      <w:proofErr w:type="spellEnd"/>
    </w:p>
    <w:p w14:paraId="3975EBC2" w14:textId="60F5DB6E" w:rsidR="00BD0137" w:rsidRPr="00BD0137" w:rsidRDefault="00BD0137" w:rsidP="00BD0137">
      <w:pPr>
        <w:rPr>
          <w:lang w:eastAsia="ja-JP"/>
        </w:rPr>
      </w:pPr>
      <w:r w:rsidRPr="00BD0137">
        <w:rPr>
          <w:lang w:eastAsia="ja-JP"/>
        </w:rPr>
        <w:tab/>
        <w:t xml:space="preserve">q = </w:t>
      </w:r>
      <w:proofErr w:type="gramStart"/>
      <w:r w:rsidRPr="00BD0137">
        <w:rPr>
          <w:b/>
          <w:bCs/>
          <w:lang w:eastAsia="ja-JP"/>
        </w:rPr>
        <w:t>where</w:t>
      </w:r>
      <w:r w:rsidRPr="00BD0137">
        <w:rPr>
          <w:lang w:eastAsia="ja-JP"/>
        </w:rPr>
        <w:t>(</w:t>
      </w:r>
      <w:proofErr w:type="spellStart"/>
      <w:proofErr w:type="gramEnd"/>
      <w:r w:rsidRPr="00BD0137">
        <w:rPr>
          <w:lang w:eastAsia="ja-JP"/>
        </w:rPr>
        <w:t>qy</w:t>
      </w:r>
      <w:proofErr w:type="spellEnd"/>
      <w:r w:rsidRPr="00BD0137">
        <w:rPr>
          <w:lang w:eastAsia="ja-JP"/>
        </w:rPr>
        <w:t xml:space="preserve"> </w:t>
      </w:r>
      <w:proofErr w:type="spellStart"/>
      <w:r w:rsidRPr="00BD0137">
        <w:rPr>
          <w:b/>
          <w:bCs/>
          <w:lang w:eastAsia="ja-JP"/>
        </w:rPr>
        <w:t>ge</w:t>
      </w:r>
      <w:proofErr w:type="spellEnd"/>
      <w:r w:rsidRPr="00BD0137">
        <w:rPr>
          <w:lang w:eastAsia="ja-JP"/>
        </w:rPr>
        <w:t xml:space="preserve"> </w:t>
      </w:r>
      <w:r w:rsidRPr="00BD0137">
        <w:rPr>
          <w:b/>
          <w:bCs/>
          <w:lang w:eastAsia="ja-JP"/>
        </w:rPr>
        <w:t>0</w:t>
      </w:r>
      <w:r w:rsidRPr="00BD0137">
        <w:rPr>
          <w:lang w:eastAsia="ja-JP"/>
        </w:rPr>
        <w:t>, nq)</w:t>
      </w:r>
    </w:p>
    <w:p w14:paraId="7BE2502F" w14:textId="52EFEBFE" w:rsidR="00BD0137" w:rsidRPr="00BD0137" w:rsidRDefault="00BD0137" w:rsidP="00BD0137">
      <w:pPr>
        <w:rPr>
          <w:lang w:eastAsia="ja-JP"/>
        </w:rPr>
      </w:pPr>
      <w:r w:rsidRPr="00BD0137">
        <w:rPr>
          <w:lang w:eastAsia="ja-JP"/>
        </w:rPr>
        <w:lastRenderedPageBreak/>
        <w:tab/>
      </w:r>
      <w:proofErr w:type="spellStart"/>
      <w:r w:rsidRPr="00BD0137">
        <w:rPr>
          <w:lang w:eastAsia="ja-JP"/>
        </w:rPr>
        <w:t>step_y</w:t>
      </w:r>
      <w:proofErr w:type="spellEnd"/>
      <w:r w:rsidRPr="00BD0137">
        <w:rPr>
          <w:lang w:eastAsia="ja-JP"/>
        </w:rPr>
        <w:t xml:space="preserve"> = </w:t>
      </w:r>
      <w:proofErr w:type="gramStart"/>
      <w:r w:rsidRPr="00BD0137">
        <w:rPr>
          <w:b/>
          <w:bCs/>
          <w:lang w:eastAsia="ja-JP"/>
        </w:rPr>
        <w:t>mean</w:t>
      </w:r>
      <w:r w:rsidRPr="00BD0137">
        <w:rPr>
          <w:lang w:eastAsia="ja-JP"/>
        </w:rPr>
        <w:t xml:space="preserve">( </w:t>
      </w:r>
      <w:r w:rsidRPr="00BD0137">
        <w:rPr>
          <w:b/>
          <w:bCs/>
          <w:lang w:eastAsia="ja-JP"/>
        </w:rPr>
        <w:t>median</w:t>
      </w:r>
      <w:r w:rsidRPr="00BD0137">
        <w:rPr>
          <w:lang w:eastAsia="ja-JP"/>
        </w:rPr>
        <w:t xml:space="preserve">( </w:t>
      </w:r>
      <w:r w:rsidRPr="00BD0137">
        <w:rPr>
          <w:b/>
          <w:bCs/>
          <w:lang w:eastAsia="ja-JP"/>
        </w:rPr>
        <w:t>abs</w:t>
      </w:r>
      <w:proofErr w:type="gramEnd"/>
      <w:r w:rsidRPr="00BD0137">
        <w:rPr>
          <w:lang w:eastAsia="ja-JP"/>
        </w:rPr>
        <w:t>(</w:t>
      </w:r>
      <w:proofErr w:type="spellStart"/>
      <w:r w:rsidRPr="00BD0137">
        <w:rPr>
          <w:lang w:eastAsia="ja-JP"/>
        </w:rPr>
        <w:t>sy</w:t>
      </w:r>
      <w:proofErr w:type="spellEnd"/>
      <w:r w:rsidRPr="00BD0137">
        <w:rPr>
          <w:lang w:eastAsia="ja-JP"/>
        </w:rPr>
        <w:t>[</w:t>
      </w:r>
      <w:proofErr w:type="spellStart"/>
      <w:r w:rsidRPr="00BD0137">
        <w:rPr>
          <w:lang w:eastAsia="ja-JP"/>
        </w:rPr>
        <w:t>qy</w:t>
      </w:r>
      <w:proofErr w:type="spellEnd"/>
      <w:r w:rsidRPr="00BD0137">
        <w:rPr>
          <w:lang w:eastAsia="ja-JP"/>
        </w:rPr>
        <w:t>[q]]),</w:t>
      </w:r>
      <w:r w:rsidRPr="00BD0137">
        <w:rPr>
          <w:b/>
          <w:bCs/>
          <w:lang w:eastAsia="ja-JP"/>
        </w:rPr>
        <w:t>5</w:t>
      </w:r>
      <w:r w:rsidRPr="00BD0137">
        <w:rPr>
          <w:lang w:eastAsia="ja-JP"/>
        </w:rPr>
        <w:t>))</w:t>
      </w:r>
    </w:p>
    <w:p w14:paraId="1E3ECB18" w14:textId="77777777" w:rsidR="00BD0137" w:rsidRDefault="00BD0137" w:rsidP="007B3A07">
      <w:pPr>
        <w:rPr>
          <w:lang w:eastAsia="ja-JP"/>
        </w:rPr>
      </w:pPr>
    </w:p>
    <w:p w14:paraId="0FAD587D" w14:textId="7FDF841B" w:rsidR="00BD0137" w:rsidRDefault="00BD0137" w:rsidP="007B3A07">
      <w:pPr>
        <w:rPr>
          <w:lang w:eastAsia="ja-JP"/>
        </w:rPr>
      </w:pPr>
      <w:r>
        <w:rPr>
          <w:lang w:eastAsia="ja-JP"/>
        </w:rPr>
        <w:t>This has fixed the missing Y lines issue. We still have the “7</w:t>
      </w:r>
      <w:r w:rsidRPr="00BD0137">
        <w:rPr>
          <w:vertAlign w:val="superscript"/>
          <w:lang w:eastAsia="ja-JP"/>
        </w:rPr>
        <w:t>th</w:t>
      </w:r>
      <w:r>
        <w:rPr>
          <w:lang w:eastAsia="ja-JP"/>
        </w:rPr>
        <w:t xml:space="preserve"> pixel low blues” caused by the errors in </w:t>
      </w:r>
      <w:r w:rsidR="00986354">
        <w:rPr>
          <w:lang w:eastAsia="ja-JP"/>
        </w:rPr>
        <w:t>‘</w:t>
      </w:r>
      <w:proofErr w:type="spellStart"/>
      <w:r>
        <w:rPr>
          <w:lang w:eastAsia="ja-JP"/>
        </w:rPr>
        <w:t>x_ts</w:t>
      </w:r>
      <w:proofErr w:type="spellEnd"/>
      <w:r w:rsidR="00986354">
        <w:rPr>
          <w:lang w:eastAsia="ja-JP"/>
        </w:rPr>
        <w:t>’</w:t>
      </w:r>
      <w:r>
        <w:rPr>
          <w:lang w:eastAsia="ja-JP"/>
        </w:rPr>
        <w:t xml:space="preserve"> time-stamps.</w:t>
      </w:r>
    </w:p>
    <w:p w14:paraId="0E2E3D41" w14:textId="77777777" w:rsidR="00BD0137" w:rsidRDefault="00BD0137" w:rsidP="007B3A07">
      <w:pPr>
        <w:rPr>
          <w:lang w:eastAsia="ja-JP"/>
        </w:rPr>
      </w:pPr>
    </w:p>
    <w:p w14:paraId="10EF4389" w14:textId="7C1B71E3" w:rsidR="00BD0137" w:rsidRDefault="00BD0137" w:rsidP="007B3A07">
      <w:pPr>
        <w:rPr>
          <w:lang w:eastAsia="ja-JP"/>
        </w:rPr>
      </w:pPr>
      <w:r w:rsidRPr="00BD0137">
        <w:rPr>
          <w:noProof/>
          <w:lang w:eastAsia="ja-JP"/>
        </w:rPr>
        <w:drawing>
          <wp:inline distT="0" distB="0" distL="0" distR="0" wp14:anchorId="43ED0B26" wp14:editId="07D4FB3D">
            <wp:extent cx="6188710" cy="2141220"/>
            <wp:effectExtent l="0" t="0" r="2540" b="0"/>
            <wp:docPr id="172545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53680" name=""/>
                    <pic:cNvPicPr/>
                  </pic:nvPicPr>
                  <pic:blipFill>
                    <a:blip r:embed="rId25"/>
                    <a:stretch>
                      <a:fillRect/>
                    </a:stretch>
                  </pic:blipFill>
                  <pic:spPr>
                    <a:xfrm>
                      <a:off x="0" y="0"/>
                      <a:ext cx="6188710" cy="2141220"/>
                    </a:xfrm>
                    <a:prstGeom prst="rect">
                      <a:avLst/>
                    </a:prstGeom>
                  </pic:spPr>
                </pic:pic>
              </a:graphicData>
            </a:graphic>
          </wp:inline>
        </w:drawing>
      </w:r>
    </w:p>
    <w:p w14:paraId="58444FDC" w14:textId="77777777" w:rsidR="00BD0137" w:rsidRDefault="00BD0137" w:rsidP="007B3A07">
      <w:pPr>
        <w:rPr>
          <w:lang w:eastAsia="ja-JP"/>
        </w:rPr>
      </w:pPr>
    </w:p>
    <w:p w14:paraId="338B1BF4" w14:textId="389012F7" w:rsidR="00C9508C" w:rsidRDefault="00C9508C" w:rsidP="00C9508C">
      <w:pPr>
        <w:pStyle w:val="Heading2"/>
      </w:pPr>
      <w:bookmarkStart w:id="7" w:name="_Toc207796070"/>
      <w:r>
        <w:t>Spectra versus X steps</w:t>
      </w:r>
      <w:bookmarkEnd w:id="7"/>
    </w:p>
    <w:p w14:paraId="31DB8E03" w14:textId="022A590B" w:rsidR="00C9508C" w:rsidRDefault="00C9508C" w:rsidP="007B3A07">
      <w:pPr>
        <w:rPr>
          <w:lang w:eastAsia="ja-JP"/>
        </w:rPr>
      </w:pPr>
      <w:r>
        <w:rPr>
          <w:lang w:eastAsia="ja-JP"/>
        </w:rPr>
        <w:t>Have assumed that ‘</w:t>
      </w:r>
      <w:proofErr w:type="spellStart"/>
      <w:r>
        <w:rPr>
          <w:lang w:eastAsia="ja-JP"/>
        </w:rPr>
        <w:t>x_ts</w:t>
      </w:r>
      <w:proofErr w:type="spellEnd"/>
      <w:r>
        <w:rPr>
          <w:lang w:eastAsia="ja-JP"/>
        </w:rPr>
        <w:t>’ monitors the steps integrated into each spectrum. But is this the case? The above result would suggest otherwise. How do the individual spectra (total) compare with the ‘</w:t>
      </w:r>
      <w:proofErr w:type="spellStart"/>
      <w:r>
        <w:rPr>
          <w:lang w:eastAsia="ja-JP"/>
        </w:rPr>
        <w:t>x_ts</w:t>
      </w:r>
      <w:proofErr w:type="spellEnd"/>
      <w:r>
        <w:rPr>
          <w:lang w:eastAsia="ja-JP"/>
        </w:rPr>
        <w:t xml:space="preserve">’ steps (dwell)? </w:t>
      </w:r>
    </w:p>
    <w:p w14:paraId="2A97777E" w14:textId="31577AD3" w:rsidR="00C9508C" w:rsidRDefault="00C9508C" w:rsidP="00C9508C">
      <w:pPr>
        <w:pStyle w:val="Heading3"/>
      </w:pPr>
      <w:bookmarkStart w:id="8" w:name="_Toc207796071"/>
      <w:r>
        <w:t>Spectra</w:t>
      </w:r>
      <w:bookmarkEnd w:id="8"/>
    </w:p>
    <w:p w14:paraId="6923801F" w14:textId="22C9A1D4" w:rsidR="00C9508C" w:rsidRDefault="00122A21" w:rsidP="007B3A07">
      <w:pPr>
        <w:rPr>
          <w:lang w:eastAsia="ja-JP"/>
        </w:rPr>
      </w:pPr>
      <w:r>
        <w:rPr>
          <w:lang w:eastAsia="ja-JP"/>
        </w:rPr>
        <w:t>Looking at the totals of spectra (detector channel 0) for 31 steps around the reversal in X and step in Y (sequence [953:983]) (and away from the weirdness near the start of the scan) …</w:t>
      </w:r>
    </w:p>
    <w:p w14:paraId="3DED0484" w14:textId="77777777" w:rsidR="00122A21" w:rsidRDefault="00122A21" w:rsidP="007B3A07">
      <w:pPr>
        <w:rPr>
          <w:lang w:eastAsia="ja-JP"/>
        </w:rPr>
      </w:pPr>
    </w:p>
    <w:p w14:paraId="63F809ED" w14:textId="37A14AD5" w:rsidR="00122A21" w:rsidRDefault="00122A21" w:rsidP="007B3A07">
      <w:pPr>
        <w:rPr>
          <w:lang w:eastAsia="ja-JP"/>
        </w:rPr>
      </w:pPr>
      <w:r w:rsidRPr="00122A21">
        <w:rPr>
          <w:noProof/>
          <w:lang w:eastAsia="ja-JP"/>
        </w:rPr>
        <w:lastRenderedPageBreak/>
        <w:drawing>
          <wp:inline distT="0" distB="0" distL="0" distR="0" wp14:anchorId="41C0A9B1" wp14:editId="5E32DCBA">
            <wp:extent cx="6188710" cy="4639945"/>
            <wp:effectExtent l="0" t="0" r="2540" b="8255"/>
            <wp:docPr id="1612970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700" name="Picture 1" descr="A graph of a function&#10;&#10;AI-generated content may be incorrect."/>
                    <pic:cNvPicPr/>
                  </pic:nvPicPr>
                  <pic:blipFill>
                    <a:blip r:embed="rId26"/>
                    <a:stretch>
                      <a:fillRect/>
                    </a:stretch>
                  </pic:blipFill>
                  <pic:spPr>
                    <a:xfrm>
                      <a:off x="0" y="0"/>
                      <a:ext cx="6188710" cy="4639945"/>
                    </a:xfrm>
                    <a:prstGeom prst="rect">
                      <a:avLst/>
                    </a:prstGeom>
                  </pic:spPr>
                </pic:pic>
              </a:graphicData>
            </a:graphic>
          </wp:inline>
        </w:drawing>
      </w:r>
    </w:p>
    <w:p w14:paraId="751B037D" w14:textId="65799E2B" w:rsidR="00122A21" w:rsidRPr="005227E7" w:rsidRDefault="00122A21" w:rsidP="007B3A07">
      <w:pPr>
        <w:rPr>
          <w:i/>
          <w:iCs/>
          <w:lang w:eastAsia="ja-JP"/>
        </w:rPr>
      </w:pPr>
      <w:proofErr w:type="spellStart"/>
      <w:r w:rsidRPr="005227E7">
        <w:rPr>
          <w:i/>
          <w:iCs/>
          <w:lang w:eastAsia="ja-JP"/>
        </w:rPr>
        <w:t>Pixel_</w:t>
      </w:r>
      <w:proofErr w:type="gramStart"/>
      <w:r w:rsidRPr="005227E7">
        <w:rPr>
          <w:i/>
          <w:iCs/>
          <w:lang w:eastAsia="ja-JP"/>
        </w:rPr>
        <w:t>x</w:t>
      </w:r>
      <w:proofErr w:type="spellEnd"/>
      <w:r w:rsidRPr="005227E7">
        <w:rPr>
          <w:i/>
          <w:iCs/>
          <w:lang w:eastAsia="ja-JP"/>
        </w:rPr>
        <w:t>[</w:t>
      </w:r>
      <w:proofErr w:type="gramEnd"/>
      <w:r w:rsidRPr="005227E7">
        <w:rPr>
          <w:i/>
          <w:iCs/>
          <w:lang w:eastAsia="ja-JP"/>
        </w:rPr>
        <w:t>953:983]</w:t>
      </w:r>
    </w:p>
    <w:p w14:paraId="2AAFDC23" w14:textId="77777777" w:rsidR="00122A21" w:rsidRDefault="00122A21" w:rsidP="007B3A07">
      <w:pPr>
        <w:rPr>
          <w:lang w:eastAsia="ja-JP"/>
        </w:rPr>
      </w:pPr>
    </w:p>
    <w:p w14:paraId="1D7F905D" w14:textId="3DF1B403" w:rsidR="00122A21" w:rsidRDefault="00122A21" w:rsidP="007B3A07">
      <w:pPr>
        <w:rPr>
          <w:lang w:eastAsia="ja-JP"/>
        </w:rPr>
      </w:pPr>
      <w:r w:rsidRPr="00122A21">
        <w:rPr>
          <w:noProof/>
          <w:lang w:eastAsia="ja-JP"/>
        </w:rPr>
        <w:lastRenderedPageBreak/>
        <w:drawing>
          <wp:inline distT="0" distB="0" distL="0" distR="0" wp14:anchorId="7C939A99" wp14:editId="6558F80F">
            <wp:extent cx="6188710" cy="4690110"/>
            <wp:effectExtent l="0" t="0" r="2540" b="0"/>
            <wp:docPr id="1572354615"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54615" name="Picture 1" descr="A graph on a black background&#10;&#10;AI-generated content may be incorrect."/>
                    <pic:cNvPicPr/>
                  </pic:nvPicPr>
                  <pic:blipFill>
                    <a:blip r:embed="rId27"/>
                    <a:stretch>
                      <a:fillRect/>
                    </a:stretch>
                  </pic:blipFill>
                  <pic:spPr>
                    <a:xfrm>
                      <a:off x="0" y="0"/>
                      <a:ext cx="6188710" cy="4690110"/>
                    </a:xfrm>
                    <a:prstGeom prst="rect">
                      <a:avLst/>
                    </a:prstGeom>
                  </pic:spPr>
                </pic:pic>
              </a:graphicData>
            </a:graphic>
          </wp:inline>
        </w:drawing>
      </w:r>
    </w:p>
    <w:p w14:paraId="7D00574F" w14:textId="72EE2BD9" w:rsidR="00122A21" w:rsidRPr="005227E7" w:rsidRDefault="00122A21" w:rsidP="00122A21">
      <w:pPr>
        <w:rPr>
          <w:i/>
          <w:iCs/>
          <w:lang w:eastAsia="ja-JP"/>
        </w:rPr>
      </w:pPr>
      <w:proofErr w:type="spellStart"/>
      <w:r w:rsidRPr="005227E7">
        <w:rPr>
          <w:i/>
          <w:iCs/>
          <w:lang w:eastAsia="ja-JP"/>
        </w:rPr>
        <w:t>Pixel_</w:t>
      </w:r>
      <w:proofErr w:type="gramStart"/>
      <w:r w:rsidRPr="005227E7">
        <w:rPr>
          <w:i/>
          <w:iCs/>
          <w:lang w:eastAsia="ja-JP"/>
        </w:rPr>
        <w:t>y</w:t>
      </w:r>
      <w:proofErr w:type="spellEnd"/>
      <w:r w:rsidRPr="005227E7">
        <w:rPr>
          <w:i/>
          <w:iCs/>
          <w:lang w:eastAsia="ja-JP"/>
        </w:rPr>
        <w:t>[</w:t>
      </w:r>
      <w:proofErr w:type="gramEnd"/>
      <w:r w:rsidRPr="005227E7">
        <w:rPr>
          <w:i/>
          <w:iCs/>
          <w:lang w:eastAsia="ja-JP"/>
        </w:rPr>
        <w:t>953:983]</w:t>
      </w:r>
    </w:p>
    <w:p w14:paraId="610637FD" w14:textId="174761FA" w:rsidR="00122A21" w:rsidRDefault="00122A21" w:rsidP="007B3A07">
      <w:pPr>
        <w:rPr>
          <w:lang w:eastAsia="ja-JP"/>
        </w:rPr>
      </w:pPr>
    </w:p>
    <w:p w14:paraId="4D9219BC" w14:textId="77777777" w:rsidR="00122A21" w:rsidRDefault="00122A21" w:rsidP="00122A21">
      <w:pPr>
        <w:rPr>
          <w:lang w:eastAsia="ja-JP"/>
        </w:rPr>
      </w:pPr>
      <w:r w:rsidRPr="00122A21">
        <w:rPr>
          <w:noProof/>
          <w:lang w:eastAsia="ja-JP"/>
        </w:rPr>
        <w:lastRenderedPageBreak/>
        <w:drawing>
          <wp:inline distT="0" distB="0" distL="0" distR="0" wp14:anchorId="7AC8A23B" wp14:editId="7E0498C2">
            <wp:extent cx="6188710" cy="4607560"/>
            <wp:effectExtent l="0" t="0" r="2540" b="2540"/>
            <wp:docPr id="182007488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74884" name="Picture 1" descr="A graph of a graph&#10;&#10;AI-generated content may be incorrect."/>
                    <pic:cNvPicPr/>
                  </pic:nvPicPr>
                  <pic:blipFill>
                    <a:blip r:embed="rId28"/>
                    <a:stretch>
                      <a:fillRect/>
                    </a:stretch>
                  </pic:blipFill>
                  <pic:spPr>
                    <a:xfrm>
                      <a:off x="0" y="0"/>
                      <a:ext cx="6188710" cy="4607560"/>
                    </a:xfrm>
                    <a:prstGeom prst="rect">
                      <a:avLst/>
                    </a:prstGeom>
                  </pic:spPr>
                </pic:pic>
              </a:graphicData>
            </a:graphic>
          </wp:inline>
        </w:drawing>
      </w:r>
    </w:p>
    <w:p w14:paraId="78F2197C" w14:textId="0DA4B86B" w:rsidR="00122A21" w:rsidRPr="005227E7" w:rsidRDefault="00122A21" w:rsidP="00122A21">
      <w:pPr>
        <w:rPr>
          <w:i/>
          <w:iCs/>
          <w:lang w:eastAsia="ja-JP"/>
        </w:rPr>
      </w:pPr>
      <w:r w:rsidRPr="005227E7">
        <w:rPr>
          <w:i/>
          <w:iCs/>
          <w:lang w:eastAsia="ja-JP"/>
        </w:rPr>
        <w:t xml:space="preserve">Dwell = </w:t>
      </w:r>
      <w:proofErr w:type="spellStart"/>
      <w:r w:rsidRPr="005227E7">
        <w:rPr>
          <w:i/>
          <w:iCs/>
          <w:lang w:eastAsia="ja-JP"/>
        </w:rPr>
        <w:t>reference_</w:t>
      </w:r>
      <w:proofErr w:type="gramStart"/>
      <w:r w:rsidRPr="005227E7">
        <w:rPr>
          <w:i/>
          <w:iCs/>
          <w:lang w:eastAsia="ja-JP"/>
        </w:rPr>
        <w:t>ts</w:t>
      </w:r>
      <w:proofErr w:type="spellEnd"/>
      <w:r w:rsidRPr="005227E7">
        <w:rPr>
          <w:i/>
          <w:iCs/>
          <w:lang w:eastAsia="ja-JP"/>
        </w:rPr>
        <w:t>[</w:t>
      </w:r>
      <w:proofErr w:type="gramEnd"/>
      <w:r w:rsidRPr="005227E7">
        <w:rPr>
          <w:b/>
          <w:bCs/>
          <w:i/>
          <w:iCs/>
          <w:lang w:eastAsia="ja-JP"/>
        </w:rPr>
        <w:t>953</w:t>
      </w:r>
      <w:r w:rsidRPr="005227E7">
        <w:rPr>
          <w:i/>
          <w:iCs/>
          <w:lang w:eastAsia="ja-JP"/>
        </w:rPr>
        <w:t>:</w:t>
      </w:r>
      <w:r w:rsidRPr="005227E7">
        <w:rPr>
          <w:b/>
          <w:bCs/>
          <w:i/>
          <w:iCs/>
          <w:lang w:eastAsia="ja-JP"/>
        </w:rPr>
        <w:t>983</w:t>
      </w:r>
      <w:r w:rsidRPr="005227E7">
        <w:rPr>
          <w:i/>
          <w:iCs/>
          <w:lang w:eastAsia="ja-JP"/>
        </w:rPr>
        <w:t xml:space="preserve">] - </w:t>
      </w:r>
      <w:proofErr w:type="spellStart"/>
      <w:r w:rsidRPr="005227E7">
        <w:rPr>
          <w:i/>
          <w:iCs/>
          <w:lang w:eastAsia="ja-JP"/>
        </w:rPr>
        <w:t>reference_</w:t>
      </w:r>
      <w:proofErr w:type="gramStart"/>
      <w:r w:rsidRPr="005227E7">
        <w:rPr>
          <w:i/>
          <w:iCs/>
          <w:lang w:eastAsia="ja-JP"/>
        </w:rPr>
        <w:t>ts</w:t>
      </w:r>
      <w:proofErr w:type="spellEnd"/>
      <w:r w:rsidRPr="005227E7">
        <w:rPr>
          <w:i/>
          <w:iCs/>
          <w:lang w:eastAsia="ja-JP"/>
        </w:rPr>
        <w:t>[</w:t>
      </w:r>
      <w:proofErr w:type="gramEnd"/>
      <w:r w:rsidRPr="005227E7">
        <w:rPr>
          <w:b/>
          <w:bCs/>
          <w:i/>
          <w:iCs/>
          <w:lang w:eastAsia="ja-JP"/>
        </w:rPr>
        <w:t>952</w:t>
      </w:r>
      <w:r w:rsidRPr="005227E7">
        <w:rPr>
          <w:i/>
          <w:iCs/>
          <w:lang w:eastAsia="ja-JP"/>
        </w:rPr>
        <w:t>:</w:t>
      </w:r>
      <w:r w:rsidRPr="005227E7">
        <w:rPr>
          <w:b/>
          <w:bCs/>
          <w:i/>
          <w:iCs/>
          <w:lang w:eastAsia="ja-JP"/>
        </w:rPr>
        <w:t>982</w:t>
      </w:r>
      <w:r w:rsidRPr="005227E7">
        <w:rPr>
          <w:i/>
          <w:iCs/>
          <w:lang w:eastAsia="ja-JP"/>
        </w:rPr>
        <w:t>]</w:t>
      </w:r>
      <w:proofErr w:type="gramStart"/>
      <w:r w:rsidR="003927E3" w:rsidRPr="005227E7">
        <w:rPr>
          <w:i/>
          <w:iCs/>
          <w:lang w:eastAsia="ja-JP"/>
        </w:rPr>
        <w:t xml:space="preserve">   (</w:t>
      </w:r>
      <w:proofErr w:type="gramEnd"/>
      <w:r w:rsidR="003927E3" w:rsidRPr="005227E7">
        <w:rPr>
          <w:i/>
          <w:iCs/>
          <w:lang w:eastAsia="ja-JP"/>
        </w:rPr>
        <w:t xml:space="preserve">relative </w:t>
      </w:r>
      <w:proofErr w:type="spellStart"/>
      <w:r w:rsidR="003927E3" w:rsidRPr="005227E7">
        <w:rPr>
          <w:i/>
          <w:iCs/>
          <w:lang w:eastAsia="ja-JP"/>
        </w:rPr>
        <w:t>s.d.</w:t>
      </w:r>
      <w:proofErr w:type="spellEnd"/>
      <w:r w:rsidR="003927E3" w:rsidRPr="005227E7">
        <w:rPr>
          <w:i/>
          <w:iCs/>
          <w:lang w:eastAsia="ja-JP"/>
        </w:rPr>
        <w:t xml:space="preserve"> 30%)</w:t>
      </w:r>
    </w:p>
    <w:p w14:paraId="3C34B860" w14:textId="77777777" w:rsidR="00122A21" w:rsidRDefault="00122A21" w:rsidP="007B3A07">
      <w:pPr>
        <w:rPr>
          <w:lang w:eastAsia="ja-JP"/>
        </w:rPr>
      </w:pPr>
    </w:p>
    <w:p w14:paraId="6542115C" w14:textId="49AD0245" w:rsidR="00122A21" w:rsidRDefault="00122A21" w:rsidP="007B3A07">
      <w:pPr>
        <w:rPr>
          <w:lang w:eastAsia="ja-JP"/>
        </w:rPr>
      </w:pPr>
      <w:r w:rsidRPr="00122A21">
        <w:rPr>
          <w:noProof/>
          <w:lang w:eastAsia="ja-JP"/>
        </w:rPr>
        <w:lastRenderedPageBreak/>
        <w:drawing>
          <wp:inline distT="0" distB="0" distL="0" distR="0" wp14:anchorId="0D3CFBC5" wp14:editId="270EBD85">
            <wp:extent cx="6188710" cy="4631690"/>
            <wp:effectExtent l="0" t="0" r="2540" b="0"/>
            <wp:docPr id="1482207972" name="Picture 1"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07972" name="Picture 1" descr="A graph with lines on it&#10;&#10;AI-generated content may be incorrect."/>
                    <pic:cNvPicPr/>
                  </pic:nvPicPr>
                  <pic:blipFill>
                    <a:blip r:embed="rId29"/>
                    <a:stretch>
                      <a:fillRect/>
                    </a:stretch>
                  </pic:blipFill>
                  <pic:spPr>
                    <a:xfrm>
                      <a:off x="0" y="0"/>
                      <a:ext cx="6188710" cy="4631690"/>
                    </a:xfrm>
                    <a:prstGeom prst="rect">
                      <a:avLst/>
                    </a:prstGeom>
                  </pic:spPr>
                </pic:pic>
              </a:graphicData>
            </a:graphic>
          </wp:inline>
        </w:drawing>
      </w:r>
    </w:p>
    <w:p w14:paraId="61C20526" w14:textId="7D0C7CD5" w:rsidR="00122A21" w:rsidRPr="005227E7" w:rsidRDefault="00122A21" w:rsidP="007B3A07">
      <w:pPr>
        <w:rPr>
          <w:i/>
          <w:iCs/>
          <w:lang w:eastAsia="ja-JP"/>
        </w:rPr>
      </w:pPr>
      <w:r w:rsidRPr="005227E7">
        <w:rPr>
          <w:i/>
          <w:iCs/>
          <w:lang w:eastAsia="ja-JP"/>
        </w:rPr>
        <w:t>Totals for spectra, for index 953:983</w:t>
      </w:r>
      <w:proofErr w:type="gramStart"/>
      <w:r w:rsidR="003927E3" w:rsidRPr="005227E7">
        <w:rPr>
          <w:i/>
          <w:iCs/>
          <w:lang w:eastAsia="ja-JP"/>
        </w:rPr>
        <w:t xml:space="preserve">   (</w:t>
      </w:r>
      <w:proofErr w:type="gramEnd"/>
      <w:r w:rsidR="003927E3" w:rsidRPr="005227E7">
        <w:rPr>
          <w:i/>
          <w:iCs/>
          <w:lang w:eastAsia="ja-JP"/>
        </w:rPr>
        <w:t xml:space="preserve">relative </w:t>
      </w:r>
      <w:proofErr w:type="spellStart"/>
      <w:r w:rsidR="003927E3" w:rsidRPr="005227E7">
        <w:rPr>
          <w:i/>
          <w:iCs/>
          <w:lang w:eastAsia="ja-JP"/>
        </w:rPr>
        <w:t>s.d.</w:t>
      </w:r>
      <w:proofErr w:type="spellEnd"/>
      <w:r w:rsidR="003927E3" w:rsidRPr="005227E7">
        <w:rPr>
          <w:i/>
          <w:iCs/>
          <w:lang w:eastAsia="ja-JP"/>
        </w:rPr>
        <w:t xml:space="preserve"> of 7.4%)</w:t>
      </w:r>
    </w:p>
    <w:p w14:paraId="719EEA8A" w14:textId="77777777" w:rsidR="00122A21" w:rsidRDefault="00122A21" w:rsidP="007B3A07">
      <w:pPr>
        <w:rPr>
          <w:lang w:eastAsia="ja-JP"/>
        </w:rPr>
      </w:pPr>
    </w:p>
    <w:p w14:paraId="101FB98E" w14:textId="61354B2D" w:rsidR="00122A21" w:rsidRDefault="00122A21" w:rsidP="007B3A07">
      <w:pPr>
        <w:rPr>
          <w:lang w:eastAsia="ja-JP"/>
        </w:rPr>
      </w:pPr>
      <w:r>
        <w:rPr>
          <w:lang w:eastAsia="ja-JP"/>
        </w:rPr>
        <w:t xml:space="preserve">Clearly, there is no evidence for a factor of 2 (~0.25 to 0.5 dwell) change in spectra totals. These spectra seem to be on </w:t>
      </w:r>
      <w:proofErr w:type="gramStart"/>
      <w:r>
        <w:rPr>
          <w:lang w:eastAsia="ja-JP"/>
        </w:rPr>
        <w:t>a fairly even</w:t>
      </w:r>
      <w:proofErr w:type="gramEnd"/>
      <w:r>
        <w:rPr>
          <w:lang w:eastAsia="ja-JP"/>
        </w:rPr>
        <w:t xml:space="preserve"> time step</w:t>
      </w:r>
      <w:r w:rsidR="003927E3">
        <w:rPr>
          <w:lang w:eastAsia="ja-JP"/>
        </w:rPr>
        <w:t xml:space="preserve"> (</w:t>
      </w:r>
      <w:proofErr w:type="spellStart"/>
      <w:r w:rsidR="003927E3">
        <w:rPr>
          <w:lang w:eastAsia="ja-JP"/>
        </w:rPr>
        <w:t>s.d.</w:t>
      </w:r>
      <w:proofErr w:type="spellEnd"/>
      <w:r w:rsidR="003927E3">
        <w:rPr>
          <w:lang w:eastAsia="ja-JP"/>
        </w:rPr>
        <w:t xml:space="preserve"> 7.4%</w:t>
      </w:r>
      <w:r>
        <w:rPr>
          <w:lang w:eastAsia="ja-JP"/>
        </w:rPr>
        <w:t>, inconsistent with the dwells inferred from ‘</w:t>
      </w:r>
      <w:proofErr w:type="spellStart"/>
      <w:r>
        <w:rPr>
          <w:lang w:eastAsia="ja-JP"/>
        </w:rPr>
        <w:t>x_ts</w:t>
      </w:r>
      <w:proofErr w:type="spellEnd"/>
      <w:r>
        <w:rPr>
          <w:lang w:eastAsia="ja-JP"/>
        </w:rPr>
        <w:t>’ (which becomes ‘</w:t>
      </w:r>
      <w:proofErr w:type="spellStart"/>
      <w:r>
        <w:rPr>
          <w:lang w:eastAsia="ja-JP"/>
        </w:rPr>
        <w:t>reference_ts</w:t>
      </w:r>
      <w:proofErr w:type="spellEnd"/>
      <w:r>
        <w:rPr>
          <w:lang w:eastAsia="ja-JP"/>
        </w:rPr>
        <w:t>’).</w:t>
      </w:r>
      <w:r w:rsidR="003927E3">
        <w:rPr>
          <w:lang w:eastAsia="ja-JP"/>
        </w:rPr>
        <w:t xml:space="preserve"> The standard deviation of these totals is 15 (relative </w:t>
      </w:r>
      <w:proofErr w:type="spellStart"/>
      <w:r w:rsidR="003927E3">
        <w:rPr>
          <w:lang w:eastAsia="ja-JP"/>
        </w:rPr>
        <w:t>s.d.</w:t>
      </w:r>
      <w:proofErr w:type="spellEnd"/>
      <w:r w:rsidR="003927E3">
        <w:rPr>
          <w:lang w:eastAsia="ja-JP"/>
        </w:rPr>
        <w:t xml:space="preserve"> of 7.4%)</w:t>
      </w:r>
      <w:r w:rsidR="00EF67AC">
        <w:rPr>
          <w:lang w:eastAsia="ja-JP"/>
        </w:rPr>
        <w:t>, which matches root-N (14.2) given by Poisson statistics</w:t>
      </w:r>
      <w:r w:rsidR="007B04C7">
        <w:rPr>
          <w:lang w:eastAsia="ja-JP"/>
        </w:rPr>
        <w:t xml:space="preserve"> and suggests even sampling to within a couple % variation at most</w:t>
      </w:r>
      <w:r w:rsidR="003927E3">
        <w:rPr>
          <w:lang w:eastAsia="ja-JP"/>
        </w:rPr>
        <w:t xml:space="preserve">. </w:t>
      </w:r>
      <w:r w:rsidR="00EF67AC">
        <w:rPr>
          <w:lang w:eastAsia="ja-JP"/>
        </w:rPr>
        <w:t>In contrast, t</w:t>
      </w:r>
      <w:r w:rsidR="003927E3">
        <w:rPr>
          <w:lang w:eastAsia="ja-JP"/>
        </w:rPr>
        <w:t xml:space="preserve">he relative </w:t>
      </w:r>
      <w:proofErr w:type="spellStart"/>
      <w:r w:rsidR="003927E3">
        <w:rPr>
          <w:lang w:eastAsia="ja-JP"/>
        </w:rPr>
        <w:t>s.d.</w:t>
      </w:r>
      <w:proofErr w:type="spellEnd"/>
      <w:r w:rsidR="003927E3">
        <w:rPr>
          <w:lang w:eastAsia="ja-JP"/>
        </w:rPr>
        <w:t xml:space="preserve"> of the time stamps is 30%. </w:t>
      </w:r>
    </w:p>
    <w:p w14:paraId="556B782F" w14:textId="77777777" w:rsidR="003927E3" w:rsidRDefault="003927E3" w:rsidP="007B3A07">
      <w:pPr>
        <w:rPr>
          <w:lang w:eastAsia="ja-JP"/>
        </w:rPr>
      </w:pPr>
    </w:p>
    <w:p w14:paraId="574EE243" w14:textId="14B6F093" w:rsidR="003927E3" w:rsidRDefault="003927E3" w:rsidP="007B3A07">
      <w:pPr>
        <w:rPr>
          <w:lang w:eastAsia="ja-JP"/>
        </w:rPr>
      </w:pPr>
      <w:r w:rsidRPr="003927E3">
        <w:rPr>
          <w:noProof/>
          <w:lang w:eastAsia="ja-JP"/>
        </w:rPr>
        <w:lastRenderedPageBreak/>
        <w:drawing>
          <wp:inline distT="0" distB="0" distL="0" distR="0" wp14:anchorId="4938058D" wp14:editId="743E5C40">
            <wp:extent cx="6188710" cy="4662170"/>
            <wp:effectExtent l="0" t="0" r="2540" b="5080"/>
            <wp:docPr id="1250129969" name="Picture 1" descr="A graph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9969" name="Picture 1" descr="A graph with a black background&#10;&#10;AI-generated content may be incorrect."/>
                    <pic:cNvPicPr/>
                  </pic:nvPicPr>
                  <pic:blipFill>
                    <a:blip r:embed="rId30"/>
                    <a:stretch>
                      <a:fillRect/>
                    </a:stretch>
                  </pic:blipFill>
                  <pic:spPr>
                    <a:xfrm>
                      <a:off x="0" y="0"/>
                      <a:ext cx="6188710" cy="4662170"/>
                    </a:xfrm>
                    <a:prstGeom prst="rect">
                      <a:avLst/>
                    </a:prstGeom>
                  </pic:spPr>
                </pic:pic>
              </a:graphicData>
            </a:graphic>
          </wp:inline>
        </w:drawing>
      </w:r>
    </w:p>
    <w:p w14:paraId="784E707D" w14:textId="6F705F76" w:rsidR="003927E3" w:rsidRPr="005227E7" w:rsidRDefault="003927E3" w:rsidP="007B3A07">
      <w:pPr>
        <w:rPr>
          <w:i/>
          <w:iCs/>
          <w:lang w:eastAsia="ja-JP"/>
        </w:rPr>
      </w:pPr>
      <w:r w:rsidRPr="005227E7">
        <w:rPr>
          <w:i/>
          <w:iCs/>
          <w:lang w:eastAsia="ja-JP"/>
        </w:rPr>
        <w:t>Histogram of totals across 953:983</w:t>
      </w:r>
    </w:p>
    <w:p w14:paraId="575667D6" w14:textId="77777777" w:rsidR="003927E3" w:rsidRDefault="003927E3" w:rsidP="007B3A07">
      <w:pPr>
        <w:rPr>
          <w:lang w:eastAsia="ja-JP"/>
        </w:rPr>
      </w:pPr>
    </w:p>
    <w:p w14:paraId="5E2C61C9" w14:textId="55E2E9F8" w:rsidR="003927E3" w:rsidRDefault="003927E3" w:rsidP="007B3A07">
      <w:pPr>
        <w:rPr>
          <w:lang w:eastAsia="ja-JP"/>
        </w:rPr>
      </w:pPr>
      <w:r>
        <w:rPr>
          <w:lang w:eastAsia="ja-JP"/>
        </w:rPr>
        <w:t>Can only conclude that the spectra are NOT sampled on a time base given by the ‘</w:t>
      </w:r>
      <w:proofErr w:type="spellStart"/>
      <w:r>
        <w:rPr>
          <w:lang w:eastAsia="ja-JP"/>
        </w:rPr>
        <w:t>x_ts</w:t>
      </w:r>
      <w:proofErr w:type="spellEnd"/>
      <w:r>
        <w:rPr>
          <w:lang w:eastAsia="ja-JP"/>
        </w:rPr>
        <w:t>’ time stamp.</w:t>
      </w:r>
      <w:r w:rsidR="00EF67AC">
        <w:rPr>
          <w:lang w:eastAsia="ja-JP"/>
        </w:rPr>
        <w:t xml:space="preserve"> Their time base is much more even, probably to better then a </w:t>
      </w:r>
      <w:r w:rsidR="007B04C7">
        <w:rPr>
          <w:lang w:eastAsia="ja-JP"/>
        </w:rPr>
        <w:t>couple</w:t>
      </w:r>
      <w:r w:rsidR="00EF67AC">
        <w:rPr>
          <w:lang w:eastAsia="ja-JP"/>
        </w:rPr>
        <w:t xml:space="preserve"> %. </w:t>
      </w:r>
    </w:p>
    <w:p w14:paraId="07376254" w14:textId="77777777" w:rsidR="00EF67AC" w:rsidRDefault="00EF67AC" w:rsidP="007B3A07">
      <w:pPr>
        <w:rPr>
          <w:lang w:eastAsia="ja-JP"/>
        </w:rPr>
      </w:pPr>
    </w:p>
    <w:p w14:paraId="603C56E0" w14:textId="7396E3AB" w:rsidR="00EF67AC" w:rsidRDefault="00EF67AC" w:rsidP="00EF67AC">
      <w:pPr>
        <w:pStyle w:val="Heading2"/>
      </w:pPr>
      <w:bookmarkStart w:id="9" w:name="_Toc207796072"/>
      <w:r>
        <w:t>Options to deal with errors in time-stamps</w:t>
      </w:r>
      <w:bookmarkEnd w:id="9"/>
    </w:p>
    <w:p w14:paraId="346445C4" w14:textId="7EA693D1" w:rsidR="00EF67AC" w:rsidRDefault="00EF67AC" w:rsidP="007B3A07">
      <w:pPr>
        <w:rPr>
          <w:lang w:eastAsia="ja-JP"/>
        </w:rPr>
      </w:pPr>
      <w:r>
        <w:rPr>
          <w:lang w:eastAsia="ja-JP"/>
        </w:rPr>
        <w:t>As we do not appear to have time-stamps for the spectra sequence, we need to use the ‘</w:t>
      </w:r>
      <w:proofErr w:type="spellStart"/>
      <w:r>
        <w:rPr>
          <w:lang w:eastAsia="ja-JP"/>
        </w:rPr>
        <w:t>x_ts</w:t>
      </w:r>
      <w:proofErr w:type="spellEnd"/>
      <w:r>
        <w:rPr>
          <w:lang w:eastAsia="ja-JP"/>
        </w:rPr>
        <w:t xml:space="preserve">’ (or possibly ‘i0_ts’). Hence, perhaps the approach is to provide the ability to smooth out errors in the time-stamps to better reflect the real spectra time steps. </w:t>
      </w:r>
      <w:r w:rsidR="007B04C7">
        <w:rPr>
          <w:lang w:eastAsia="ja-JP"/>
        </w:rPr>
        <w:t>Need a smoothing window of about 20-</w:t>
      </w:r>
      <w:r w:rsidR="00686B5A">
        <w:rPr>
          <w:lang w:eastAsia="ja-JP"/>
        </w:rPr>
        <w:t>5</w:t>
      </w:r>
      <w:r w:rsidR="007B04C7">
        <w:rPr>
          <w:lang w:eastAsia="ja-JP"/>
        </w:rPr>
        <w:t>0</w:t>
      </w:r>
      <w:r w:rsidR="00686B5A">
        <w:rPr>
          <w:lang w:eastAsia="ja-JP"/>
        </w:rPr>
        <w:t xml:space="preserve"> perhaps</w:t>
      </w:r>
      <w:r w:rsidR="007B04C7">
        <w:rPr>
          <w:lang w:eastAsia="ja-JP"/>
        </w:rPr>
        <w:t xml:space="preserve">. A width of 30 gives a relative </w:t>
      </w:r>
      <w:proofErr w:type="spellStart"/>
      <w:r w:rsidR="007B04C7">
        <w:rPr>
          <w:lang w:eastAsia="ja-JP"/>
        </w:rPr>
        <w:t>s.d.</w:t>
      </w:r>
      <w:proofErr w:type="spellEnd"/>
      <w:r w:rsidR="007B04C7">
        <w:rPr>
          <w:lang w:eastAsia="ja-JP"/>
        </w:rPr>
        <w:t xml:space="preserve"> of 12.8%, which is still not small enough. </w:t>
      </w:r>
      <w:r w:rsidR="00686B5A">
        <w:rPr>
          <w:lang w:eastAsia="ja-JP"/>
        </w:rPr>
        <w:t xml:space="preserve">A width of 50 gives a relative </w:t>
      </w:r>
      <w:proofErr w:type="spellStart"/>
      <w:r w:rsidR="00686B5A">
        <w:rPr>
          <w:lang w:eastAsia="ja-JP"/>
        </w:rPr>
        <w:t>s.d.</w:t>
      </w:r>
      <w:proofErr w:type="spellEnd"/>
      <w:r w:rsidR="00686B5A">
        <w:rPr>
          <w:lang w:eastAsia="ja-JP"/>
        </w:rPr>
        <w:t xml:space="preserve"> of 5.3%, which seems better.</w:t>
      </w:r>
      <w:r w:rsidR="00986354">
        <w:rPr>
          <w:lang w:eastAsia="ja-JP"/>
        </w:rPr>
        <w:t xml:space="preserve"> Note that we use an average (smooth) rather than a median to preserve the total time passed.</w:t>
      </w:r>
    </w:p>
    <w:p w14:paraId="469895DD" w14:textId="77777777" w:rsidR="00122A21" w:rsidRDefault="00122A21" w:rsidP="007B3A07">
      <w:pPr>
        <w:rPr>
          <w:lang w:eastAsia="ja-JP"/>
        </w:rPr>
      </w:pPr>
    </w:p>
    <w:p w14:paraId="409BC506" w14:textId="57B47419" w:rsidR="007B04C7" w:rsidRDefault="00686B5A" w:rsidP="007B3A07">
      <w:pPr>
        <w:rPr>
          <w:lang w:eastAsia="ja-JP"/>
        </w:rPr>
      </w:pPr>
      <w:r w:rsidRPr="00686B5A">
        <w:rPr>
          <w:noProof/>
          <w:lang w:eastAsia="ja-JP"/>
        </w:rPr>
        <w:lastRenderedPageBreak/>
        <w:drawing>
          <wp:inline distT="0" distB="0" distL="0" distR="0" wp14:anchorId="40D6C84F" wp14:editId="453952C5">
            <wp:extent cx="6188710" cy="4665980"/>
            <wp:effectExtent l="0" t="0" r="2540" b="1270"/>
            <wp:docPr id="124977877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8775" name="Picture 1" descr="A graph of a graph&#10;&#10;AI-generated content may be incorrect."/>
                    <pic:cNvPicPr/>
                  </pic:nvPicPr>
                  <pic:blipFill>
                    <a:blip r:embed="rId31"/>
                    <a:stretch>
                      <a:fillRect/>
                    </a:stretch>
                  </pic:blipFill>
                  <pic:spPr>
                    <a:xfrm>
                      <a:off x="0" y="0"/>
                      <a:ext cx="6188710" cy="4665980"/>
                    </a:xfrm>
                    <a:prstGeom prst="rect">
                      <a:avLst/>
                    </a:prstGeom>
                  </pic:spPr>
                </pic:pic>
              </a:graphicData>
            </a:graphic>
          </wp:inline>
        </w:drawing>
      </w:r>
    </w:p>
    <w:p w14:paraId="632109CB" w14:textId="66B1539F" w:rsidR="007B04C7" w:rsidRPr="005227E7" w:rsidRDefault="007B04C7" w:rsidP="007B3A07">
      <w:pPr>
        <w:rPr>
          <w:i/>
          <w:iCs/>
          <w:lang w:eastAsia="ja-JP"/>
        </w:rPr>
      </w:pPr>
      <w:r w:rsidRPr="005227E7">
        <w:rPr>
          <w:i/>
          <w:iCs/>
          <w:lang w:eastAsia="ja-JP"/>
        </w:rPr>
        <w:t>Smooth time-steps in ‘i0_ts’ (boxcar) of width 10 (yellow), 15 (green), 20 (orange), 30 (red)</w:t>
      </w:r>
      <w:r w:rsidR="00686B5A" w:rsidRPr="005227E7">
        <w:rPr>
          <w:i/>
          <w:iCs/>
          <w:lang w:eastAsia="ja-JP"/>
        </w:rPr>
        <w:t>, 50 (</w:t>
      </w:r>
      <w:proofErr w:type="spellStart"/>
      <w:proofErr w:type="gramStart"/>
      <w:r w:rsidR="00686B5A" w:rsidRPr="005227E7">
        <w:rPr>
          <w:i/>
          <w:iCs/>
          <w:lang w:eastAsia="ja-JP"/>
        </w:rPr>
        <w:t>l.blue</w:t>
      </w:r>
      <w:proofErr w:type="spellEnd"/>
      <w:proofErr w:type="gramEnd"/>
      <w:r w:rsidR="00686B5A" w:rsidRPr="005227E7">
        <w:rPr>
          <w:i/>
          <w:iCs/>
          <w:lang w:eastAsia="ja-JP"/>
        </w:rPr>
        <w:t>)</w:t>
      </w:r>
    </w:p>
    <w:p w14:paraId="1F822CA4" w14:textId="77777777" w:rsidR="007B04C7" w:rsidRDefault="007B04C7" w:rsidP="007B3A07">
      <w:pPr>
        <w:rPr>
          <w:lang w:eastAsia="ja-JP"/>
        </w:rPr>
      </w:pPr>
    </w:p>
    <w:p w14:paraId="0F1225E6" w14:textId="19AF3BDC" w:rsidR="00DC7412" w:rsidRDefault="00DC7412" w:rsidP="007B3A07">
      <w:pPr>
        <w:rPr>
          <w:lang w:eastAsia="ja-JP"/>
        </w:rPr>
      </w:pPr>
      <w:r>
        <w:rPr>
          <w:lang w:eastAsia="ja-JP"/>
        </w:rPr>
        <w:t xml:space="preserve">Add a device object control on the “Device” tab (e.g. </w:t>
      </w:r>
      <w:r w:rsidRPr="00986354">
        <w:rPr>
          <w:i/>
          <w:iCs/>
          <w:lang w:eastAsia="ja-JP"/>
        </w:rPr>
        <w:t>Sort EVT</w:t>
      </w:r>
      <w:r>
        <w:rPr>
          <w:lang w:eastAsia="ja-JP"/>
        </w:rPr>
        <w:t xml:space="preserve"> window or </w:t>
      </w:r>
      <w:r w:rsidRPr="00986354">
        <w:rPr>
          <w:i/>
          <w:iCs/>
          <w:lang w:eastAsia="ja-JP"/>
        </w:rPr>
        <w:t>Import Spectra</w:t>
      </w:r>
      <w:r>
        <w:rPr>
          <w:lang w:eastAsia="ja-JP"/>
        </w:rPr>
        <w:t xml:space="preserve"> pop-up) to enable the smoothing of ‘</w:t>
      </w:r>
      <w:proofErr w:type="spellStart"/>
      <w:r>
        <w:rPr>
          <w:lang w:eastAsia="ja-JP"/>
        </w:rPr>
        <w:t>x_ts</w:t>
      </w:r>
      <w:proofErr w:type="spellEnd"/>
      <w:r>
        <w:rPr>
          <w:lang w:eastAsia="ja-JP"/>
        </w:rPr>
        <w:t>’.</w:t>
      </w:r>
    </w:p>
    <w:p w14:paraId="6D06E74C" w14:textId="3CE44213" w:rsidR="000459AC" w:rsidRDefault="000459AC" w:rsidP="000459AC">
      <w:pPr>
        <w:pStyle w:val="Heading3"/>
      </w:pPr>
      <w:bookmarkStart w:id="10" w:name="_Toc207796073"/>
      <w:r>
        <w:t>Smoothed time-stamps</w:t>
      </w:r>
      <w:bookmarkEnd w:id="10"/>
    </w:p>
    <w:p w14:paraId="5FA95CA9" w14:textId="491F2916" w:rsidR="001717A9" w:rsidRDefault="001717A9" w:rsidP="007B3A07">
      <w:pPr>
        <w:rPr>
          <w:lang w:eastAsia="ja-JP"/>
        </w:rPr>
      </w:pPr>
      <w:r>
        <w:rPr>
          <w:lang w:eastAsia="ja-JP"/>
        </w:rPr>
        <w:t xml:space="preserve">This seems to work better, at least for this dataset … However, it </w:t>
      </w:r>
      <w:r w:rsidR="00986354">
        <w:rPr>
          <w:lang w:eastAsia="ja-JP"/>
        </w:rPr>
        <w:t>still shows</w:t>
      </w:r>
      <w:r>
        <w:rPr>
          <w:lang w:eastAsia="ja-JP"/>
        </w:rPr>
        <w:t xml:space="preserve"> a delay</w:t>
      </w:r>
      <w:r w:rsidR="00986354">
        <w:rPr>
          <w:lang w:eastAsia="ja-JP"/>
        </w:rPr>
        <w:t>,</w:t>
      </w:r>
      <w:r>
        <w:rPr>
          <w:lang w:eastAsia="ja-JP"/>
        </w:rPr>
        <w:t xml:space="preserve"> which shows as row “jaggies”</w:t>
      </w:r>
      <w:r w:rsidR="00986354">
        <w:rPr>
          <w:lang w:eastAsia="ja-JP"/>
        </w:rPr>
        <w:t xml:space="preserve"> as seen before.</w:t>
      </w:r>
    </w:p>
    <w:p w14:paraId="4662A67C" w14:textId="77777777" w:rsidR="001717A9" w:rsidRDefault="001717A9" w:rsidP="007B3A07">
      <w:pPr>
        <w:rPr>
          <w:lang w:eastAsia="ja-JP"/>
        </w:rPr>
      </w:pPr>
    </w:p>
    <w:p w14:paraId="10DF0E6D" w14:textId="5F4876ED" w:rsidR="001717A9" w:rsidRDefault="001717A9" w:rsidP="007B3A07">
      <w:pPr>
        <w:rPr>
          <w:lang w:eastAsia="ja-JP"/>
        </w:rPr>
      </w:pPr>
      <w:r w:rsidRPr="001717A9">
        <w:rPr>
          <w:noProof/>
          <w:lang w:eastAsia="ja-JP"/>
        </w:rPr>
        <w:drawing>
          <wp:inline distT="0" distB="0" distL="0" distR="0" wp14:anchorId="7A075722" wp14:editId="7F7FE16E">
            <wp:extent cx="6188710" cy="2527300"/>
            <wp:effectExtent l="0" t="0" r="2540" b="6350"/>
            <wp:docPr id="206484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42025" name=""/>
                    <pic:cNvPicPr/>
                  </pic:nvPicPr>
                  <pic:blipFill>
                    <a:blip r:embed="rId32"/>
                    <a:stretch>
                      <a:fillRect/>
                    </a:stretch>
                  </pic:blipFill>
                  <pic:spPr>
                    <a:xfrm>
                      <a:off x="0" y="0"/>
                      <a:ext cx="6188710" cy="2527300"/>
                    </a:xfrm>
                    <a:prstGeom prst="rect">
                      <a:avLst/>
                    </a:prstGeom>
                  </pic:spPr>
                </pic:pic>
              </a:graphicData>
            </a:graphic>
          </wp:inline>
        </w:drawing>
      </w:r>
    </w:p>
    <w:p w14:paraId="37AD5DE7" w14:textId="77777777" w:rsidR="001717A9" w:rsidRDefault="001717A9" w:rsidP="007B3A07">
      <w:pPr>
        <w:rPr>
          <w:lang w:eastAsia="ja-JP"/>
        </w:rPr>
      </w:pPr>
    </w:p>
    <w:p w14:paraId="56F121F1" w14:textId="35AFA519" w:rsidR="00ED15CF" w:rsidRDefault="00ED15CF" w:rsidP="007B3A07">
      <w:pPr>
        <w:rPr>
          <w:lang w:eastAsia="ja-JP"/>
        </w:rPr>
      </w:pPr>
      <w:r>
        <w:rPr>
          <w:lang w:eastAsia="ja-JP"/>
        </w:rPr>
        <w:t xml:space="preserve">No, analysis of the smoothing suggests it does not introduce </w:t>
      </w:r>
      <w:r w:rsidR="00986354">
        <w:rPr>
          <w:lang w:eastAsia="ja-JP"/>
        </w:rPr>
        <w:t>the</w:t>
      </w:r>
      <w:r>
        <w:rPr>
          <w:lang w:eastAsia="ja-JP"/>
        </w:rPr>
        <w:t xml:space="preserve"> delay. Seems the jaggies are inherent in the data. </w:t>
      </w:r>
    </w:p>
    <w:p w14:paraId="03B7359A" w14:textId="77777777" w:rsidR="00ED15CF" w:rsidRDefault="00ED15CF" w:rsidP="007B3A07">
      <w:pPr>
        <w:rPr>
          <w:lang w:eastAsia="ja-JP"/>
        </w:rPr>
      </w:pPr>
    </w:p>
    <w:p w14:paraId="6F8300E6" w14:textId="65FAEF88" w:rsidR="00ED15CF" w:rsidRDefault="00ED15CF" w:rsidP="007B3A07">
      <w:pPr>
        <w:rPr>
          <w:lang w:eastAsia="ja-JP"/>
        </w:rPr>
      </w:pPr>
      <w:r w:rsidRPr="00ED15CF">
        <w:rPr>
          <w:noProof/>
          <w:lang w:eastAsia="ja-JP"/>
        </w:rPr>
        <w:drawing>
          <wp:inline distT="0" distB="0" distL="0" distR="0" wp14:anchorId="66C417FC" wp14:editId="1BD0307B">
            <wp:extent cx="6188710" cy="4639945"/>
            <wp:effectExtent l="0" t="0" r="2540" b="8255"/>
            <wp:docPr id="1509549223" name="Picture 1"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49223" name="Picture 1" descr="A graph with lines on it&#10;&#10;AI-generated content may be incorrect."/>
                    <pic:cNvPicPr/>
                  </pic:nvPicPr>
                  <pic:blipFill>
                    <a:blip r:embed="rId33"/>
                    <a:stretch>
                      <a:fillRect/>
                    </a:stretch>
                  </pic:blipFill>
                  <pic:spPr>
                    <a:xfrm>
                      <a:off x="0" y="0"/>
                      <a:ext cx="6188710" cy="4639945"/>
                    </a:xfrm>
                    <a:prstGeom prst="rect">
                      <a:avLst/>
                    </a:prstGeom>
                  </pic:spPr>
                </pic:pic>
              </a:graphicData>
            </a:graphic>
          </wp:inline>
        </w:drawing>
      </w:r>
    </w:p>
    <w:p w14:paraId="7F8E7E2B" w14:textId="0C803933" w:rsidR="00ED15CF" w:rsidRPr="005227E7" w:rsidRDefault="00ED15CF" w:rsidP="007B3A07">
      <w:pPr>
        <w:rPr>
          <w:i/>
          <w:iCs/>
          <w:lang w:eastAsia="ja-JP"/>
        </w:rPr>
      </w:pPr>
      <w:r w:rsidRPr="005227E7">
        <w:rPr>
          <w:i/>
          <w:iCs/>
          <w:lang w:eastAsia="ja-JP"/>
        </w:rPr>
        <w:t xml:space="preserve">Difference between smoothed and </w:t>
      </w:r>
      <w:proofErr w:type="spellStart"/>
      <w:r w:rsidRPr="005227E7">
        <w:rPr>
          <w:i/>
          <w:iCs/>
          <w:lang w:eastAsia="ja-JP"/>
        </w:rPr>
        <w:t>reference_ts</w:t>
      </w:r>
      <w:proofErr w:type="spellEnd"/>
      <w:r w:rsidRPr="005227E7">
        <w:rPr>
          <w:i/>
          <w:iCs/>
          <w:lang w:eastAsia="ja-JP"/>
        </w:rPr>
        <w:t xml:space="preserve"> [953:983] just shows the 7 step repeat errors</w:t>
      </w:r>
    </w:p>
    <w:p w14:paraId="6943FBCF" w14:textId="77777777" w:rsidR="00ED15CF" w:rsidRDefault="00ED15CF" w:rsidP="007B3A07">
      <w:pPr>
        <w:rPr>
          <w:lang w:eastAsia="ja-JP"/>
        </w:rPr>
      </w:pPr>
    </w:p>
    <w:p w14:paraId="4F76734C" w14:textId="0FACEC9C" w:rsidR="002327A7" w:rsidRDefault="00DD54FD" w:rsidP="007B3A07">
      <w:pPr>
        <w:rPr>
          <w:lang w:eastAsia="ja-JP"/>
        </w:rPr>
      </w:pPr>
      <w:r w:rsidRPr="00DD54FD">
        <w:rPr>
          <w:lang w:eastAsia="ja-JP"/>
        </w:rPr>
        <w:lastRenderedPageBreak/>
        <w:drawing>
          <wp:inline distT="0" distB="0" distL="0" distR="0" wp14:anchorId="77FDCB59" wp14:editId="650D76A7">
            <wp:extent cx="6188710" cy="4695825"/>
            <wp:effectExtent l="0" t="0" r="2540" b="9525"/>
            <wp:docPr id="25901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10089" name=""/>
                    <pic:cNvPicPr/>
                  </pic:nvPicPr>
                  <pic:blipFill>
                    <a:blip r:embed="rId34"/>
                    <a:stretch>
                      <a:fillRect/>
                    </a:stretch>
                  </pic:blipFill>
                  <pic:spPr>
                    <a:xfrm>
                      <a:off x="0" y="0"/>
                      <a:ext cx="6188710" cy="4695825"/>
                    </a:xfrm>
                    <a:prstGeom prst="rect">
                      <a:avLst/>
                    </a:prstGeom>
                  </pic:spPr>
                </pic:pic>
              </a:graphicData>
            </a:graphic>
          </wp:inline>
        </w:drawing>
      </w:r>
    </w:p>
    <w:p w14:paraId="196863AE" w14:textId="5BA4A01E" w:rsidR="002327A7" w:rsidRPr="002327A7" w:rsidRDefault="002327A7" w:rsidP="007B3A07">
      <w:pPr>
        <w:rPr>
          <w:i/>
          <w:iCs/>
          <w:lang w:eastAsia="ja-JP"/>
        </w:rPr>
      </w:pPr>
      <w:r w:rsidRPr="002327A7">
        <w:rPr>
          <w:i/>
          <w:iCs/>
          <w:lang w:eastAsia="ja-JP"/>
        </w:rPr>
        <w:t xml:space="preserve">Orange: smoothed </w:t>
      </w:r>
      <w:proofErr w:type="spellStart"/>
      <w:r w:rsidRPr="002327A7">
        <w:rPr>
          <w:i/>
          <w:iCs/>
          <w:lang w:eastAsia="ja-JP"/>
        </w:rPr>
        <w:t>reference_ts</w:t>
      </w:r>
      <w:proofErr w:type="spellEnd"/>
      <w:r w:rsidRPr="002327A7">
        <w:rPr>
          <w:i/>
          <w:iCs/>
          <w:lang w:eastAsia="ja-JP"/>
        </w:rPr>
        <w:t xml:space="preserve"> – </w:t>
      </w:r>
      <w:proofErr w:type="spellStart"/>
      <w:r w:rsidRPr="002327A7">
        <w:rPr>
          <w:i/>
          <w:iCs/>
          <w:lang w:eastAsia="ja-JP"/>
        </w:rPr>
        <w:t>reference_</w:t>
      </w:r>
      <w:proofErr w:type="gramStart"/>
      <w:r w:rsidRPr="002327A7">
        <w:rPr>
          <w:i/>
          <w:iCs/>
          <w:lang w:eastAsia="ja-JP"/>
        </w:rPr>
        <w:t>ts</w:t>
      </w:r>
      <w:proofErr w:type="spellEnd"/>
      <w:r w:rsidRPr="002327A7">
        <w:rPr>
          <w:i/>
          <w:iCs/>
          <w:lang w:eastAsia="ja-JP"/>
        </w:rPr>
        <w:t>[</w:t>
      </w:r>
      <w:proofErr w:type="gramEnd"/>
      <w:r w:rsidRPr="002327A7">
        <w:rPr>
          <w:i/>
          <w:iCs/>
          <w:lang w:eastAsia="ja-JP"/>
        </w:rPr>
        <w:t xml:space="preserve">1430] versus </w:t>
      </w:r>
      <w:proofErr w:type="spellStart"/>
      <w:r w:rsidRPr="002327A7">
        <w:rPr>
          <w:i/>
          <w:iCs/>
          <w:lang w:eastAsia="ja-JP"/>
        </w:rPr>
        <w:t>x_eff</w:t>
      </w:r>
      <w:proofErr w:type="spellEnd"/>
      <w:r w:rsidRPr="002327A7">
        <w:rPr>
          <w:i/>
          <w:iCs/>
          <w:lang w:eastAsia="ja-JP"/>
        </w:rPr>
        <w:t xml:space="preserve">; Red: </w:t>
      </w:r>
      <w:proofErr w:type="spellStart"/>
      <w:r w:rsidRPr="002327A7">
        <w:rPr>
          <w:i/>
          <w:iCs/>
          <w:lang w:eastAsia="ja-JP"/>
        </w:rPr>
        <w:t>reference_ts</w:t>
      </w:r>
      <w:proofErr w:type="spellEnd"/>
      <w:r w:rsidRPr="002327A7">
        <w:rPr>
          <w:i/>
          <w:iCs/>
          <w:lang w:eastAsia="ja-JP"/>
        </w:rPr>
        <w:t xml:space="preserve"> – </w:t>
      </w:r>
      <w:proofErr w:type="spellStart"/>
      <w:r w:rsidRPr="002327A7">
        <w:rPr>
          <w:i/>
          <w:iCs/>
          <w:lang w:eastAsia="ja-JP"/>
        </w:rPr>
        <w:t>reference_</w:t>
      </w:r>
      <w:proofErr w:type="gramStart"/>
      <w:r w:rsidRPr="002327A7">
        <w:rPr>
          <w:i/>
          <w:iCs/>
          <w:lang w:eastAsia="ja-JP"/>
        </w:rPr>
        <w:t>ts</w:t>
      </w:r>
      <w:proofErr w:type="spellEnd"/>
      <w:r w:rsidRPr="002327A7">
        <w:rPr>
          <w:i/>
          <w:iCs/>
          <w:lang w:eastAsia="ja-JP"/>
        </w:rPr>
        <w:t>[</w:t>
      </w:r>
      <w:proofErr w:type="gramEnd"/>
      <w:r w:rsidRPr="002327A7">
        <w:rPr>
          <w:i/>
          <w:iCs/>
          <w:lang w:eastAsia="ja-JP"/>
        </w:rPr>
        <w:t xml:space="preserve">1430] versus </w:t>
      </w:r>
      <w:proofErr w:type="spellStart"/>
      <w:r w:rsidRPr="002327A7">
        <w:rPr>
          <w:i/>
          <w:iCs/>
          <w:lang w:eastAsia="ja-JP"/>
        </w:rPr>
        <w:t>x_eff</w:t>
      </w:r>
      <w:proofErr w:type="spellEnd"/>
      <w:r w:rsidRPr="002327A7">
        <w:rPr>
          <w:i/>
          <w:iCs/>
          <w:lang w:eastAsia="ja-JP"/>
        </w:rPr>
        <w:t xml:space="preserve">; White: </w:t>
      </w:r>
      <w:proofErr w:type="spellStart"/>
      <w:r w:rsidRPr="002327A7">
        <w:rPr>
          <w:i/>
          <w:iCs/>
          <w:lang w:eastAsia="ja-JP"/>
        </w:rPr>
        <w:t>x</w:t>
      </w:r>
      <w:r w:rsidRPr="002327A7">
        <w:rPr>
          <w:i/>
          <w:iCs/>
          <w:lang w:eastAsia="ja-JP"/>
        </w:rPr>
        <w:t>_ts</w:t>
      </w:r>
      <w:proofErr w:type="spellEnd"/>
      <w:r w:rsidRPr="002327A7">
        <w:rPr>
          <w:i/>
          <w:iCs/>
          <w:lang w:eastAsia="ja-JP"/>
        </w:rPr>
        <w:t xml:space="preserve"> – </w:t>
      </w:r>
      <w:proofErr w:type="spellStart"/>
      <w:r w:rsidRPr="002327A7">
        <w:rPr>
          <w:i/>
          <w:iCs/>
          <w:lang w:eastAsia="ja-JP"/>
        </w:rPr>
        <w:t>x</w:t>
      </w:r>
      <w:r w:rsidRPr="002327A7">
        <w:rPr>
          <w:i/>
          <w:iCs/>
          <w:lang w:eastAsia="ja-JP"/>
        </w:rPr>
        <w:t>_</w:t>
      </w:r>
      <w:proofErr w:type="gramStart"/>
      <w:r w:rsidRPr="002327A7">
        <w:rPr>
          <w:i/>
          <w:iCs/>
          <w:lang w:eastAsia="ja-JP"/>
        </w:rPr>
        <w:t>ts</w:t>
      </w:r>
      <w:proofErr w:type="spellEnd"/>
      <w:r w:rsidRPr="002327A7">
        <w:rPr>
          <w:i/>
          <w:iCs/>
          <w:lang w:eastAsia="ja-JP"/>
        </w:rPr>
        <w:t>[</w:t>
      </w:r>
      <w:proofErr w:type="gramEnd"/>
      <w:r w:rsidRPr="002327A7">
        <w:rPr>
          <w:i/>
          <w:iCs/>
          <w:lang w:eastAsia="ja-JP"/>
        </w:rPr>
        <w:t xml:space="preserve">1430] versus </w:t>
      </w:r>
      <w:r w:rsidRPr="002327A7">
        <w:rPr>
          <w:i/>
          <w:iCs/>
          <w:lang w:eastAsia="ja-JP"/>
        </w:rPr>
        <w:t>x, over sequence range [1430:1480]</w:t>
      </w:r>
    </w:p>
    <w:p w14:paraId="1ECFAB05" w14:textId="77777777" w:rsidR="002327A7" w:rsidRDefault="002327A7" w:rsidP="007B3A07">
      <w:pPr>
        <w:rPr>
          <w:lang w:eastAsia="ja-JP"/>
        </w:rPr>
      </w:pPr>
    </w:p>
    <w:p w14:paraId="6925AF25" w14:textId="7C7B3C59" w:rsidR="00DD54FD" w:rsidRDefault="00DD54FD" w:rsidP="007B3A07">
      <w:pPr>
        <w:rPr>
          <w:lang w:eastAsia="ja-JP"/>
        </w:rPr>
      </w:pPr>
      <w:r w:rsidRPr="00DD54FD">
        <w:rPr>
          <w:lang w:eastAsia="ja-JP"/>
        </w:rPr>
        <w:lastRenderedPageBreak/>
        <w:drawing>
          <wp:inline distT="0" distB="0" distL="0" distR="0" wp14:anchorId="1EC72F59" wp14:editId="5E2A97D9">
            <wp:extent cx="6188710" cy="4690110"/>
            <wp:effectExtent l="0" t="0" r="2540" b="0"/>
            <wp:docPr id="1385035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350" name="Picture 1" descr="A graph of a graph&#10;&#10;AI-generated content may be incorrect."/>
                    <pic:cNvPicPr/>
                  </pic:nvPicPr>
                  <pic:blipFill>
                    <a:blip r:embed="rId35"/>
                    <a:stretch>
                      <a:fillRect/>
                    </a:stretch>
                  </pic:blipFill>
                  <pic:spPr>
                    <a:xfrm>
                      <a:off x="0" y="0"/>
                      <a:ext cx="6188710" cy="4690110"/>
                    </a:xfrm>
                    <a:prstGeom prst="rect">
                      <a:avLst/>
                    </a:prstGeom>
                  </pic:spPr>
                </pic:pic>
              </a:graphicData>
            </a:graphic>
          </wp:inline>
        </w:drawing>
      </w:r>
    </w:p>
    <w:p w14:paraId="4338EDDC" w14:textId="654158ED" w:rsidR="00DD54FD" w:rsidRPr="00DD54FD" w:rsidRDefault="00DD54FD" w:rsidP="007B3A07">
      <w:pPr>
        <w:rPr>
          <w:i/>
          <w:iCs/>
          <w:lang w:eastAsia="ja-JP"/>
        </w:rPr>
      </w:pPr>
      <w:r w:rsidRPr="00DD54FD">
        <w:rPr>
          <w:i/>
          <w:iCs/>
          <w:lang w:eastAsia="ja-JP"/>
        </w:rPr>
        <w:t>Green: offset near critical scale (</w:t>
      </w:r>
      <w:proofErr w:type="spellStart"/>
      <w:r w:rsidRPr="00DD54FD">
        <w:rPr>
          <w:i/>
          <w:iCs/>
          <w:lang w:eastAsia="ja-JP"/>
        </w:rPr>
        <w:t>nx</w:t>
      </w:r>
      <w:proofErr w:type="spellEnd"/>
      <w:r w:rsidRPr="00DD54FD">
        <w:rPr>
          <w:i/>
          <w:iCs/>
          <w:lang w:eastAsia="ja-JP"/>
        </w:rPr>
        <w:t>/(max(x)-min(x)) about 1/100 times Red; Yellow: offset * 2. (1/50 times Red)</w:t>
      </w:r>
      <w:r w:rsidR="00F77CCD">
        <w:rPr>
          <w:i/>
          <w:iCs/>
          <w:lang w:eastAsia="ja-JP"/>
        </w:rPr>
        <w:t>. Settle on 4x critical.</w:t>
      </w:r>
    </w:p>
    <w:p w14:paraId="23E23AD3" w14:textId="77777777" w:rsidR="00DD54FD" w:rsidRDefault="00DD54FD" w:rsidP="007B3A07">
      <w:pPr>
        <w:rPr>
          <w:lang w:eastAsia="ja-JP"/>
        </w:rPr>
      </w:pPr>
    </w:p>
    <w:p w14:paraId="021BF0E4" w14:textId="56E17035" w:rsidR="001717A9" w:rsidRDefault="001717A9" w:rsidP="007B3A07">
      <w:pPr>
        <w:rPr>
          <w:lang w:eastAsia="ja-JP"/>
        </w:rPr>
      </w:pPr>
      <w:r>
        <w:rPr>
          <w:lang w:eastAsia="ja-JP"/>
        </w:rPr>
        <w:t>Shifting odd row</w:t>
      </w:r>
      <w:r w:rsidR="005227E7">
        <w:rPr>
          <w:lang w:eastAsia="ja-JP"/>
        </w:rPr>
        <w:t>s</w:t>
      </w:r>
      <w:r>
        <w:rPr>
          <w:lang w:eastAsia="ja-JP"/>
        </w:rPr>
        <w:t xml:space="preserve"> -</w:t>
      </w:r>
      <w:r w:rsidR="00ED15CF">
        <w:rPr>
          <w:lang w:eastAsia="ja-JP"/>
        </w:rPr>
        <w:t>2</w:t>
      </w:r>
      <w:r>
        <w:rPr>
          <w:lang w:eastAsia="ja-JP"/>
        </w:rPr>
        <w:t xml:space="preserve"> does better …</w:t>
      </w:r>
    </w:p>
    <w:p w14:paraId="7D97C0E9" w14:textId="77777777" w:rsidR="001717A9" w:rsidRDefault="001717A9" w:rsidP="007B3A07">
      <w:pPr>
        <w:rPr>
          <w:lang w:eastAsia="ja-JP"/>
        </w:rPr>
      </w:pPr>
    </w:p>
    <w:p w14:paraId="7A76D856" w14:textId="41BA3C73" w:rsidR="001717A9" w:rsidRDefault="005227E7" w:rsidP="007B3A07">
      <w:pPr>
        <w:rPr>
          <w:lang w:eastAsia="ja-JP"/>
        </w:rPr>
      </w:pPr>
      <w:r w:rsidRPr="005227E7">
        <w:rPr>
          <w:noProof/>
          <w:lang w:eastAsia="ja-JP"/>
        </w:rPr>
        <w:drawing>
          <wp:inline distT="0" distB="0" distL="0" distR="0" wp14:anchorId="20ADE152" wp14:editId="25D0D0A7">
            <wp:extent cx="6188710" cy="2401570"/>
            <wp:effectExtent l="0" t="0" r="2540" b="0"/>
            <wp:docPr id="111028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89308" name=""/>
                    <pic:cNvPicPr/>
                  </pic:nvPicPr>
                  <pic:blipFill>
                    <a:blip r:embed="rId36"/>
                    <a:stretch>
                      <a:fillRect/>
                    </a:stretch>
                  </pic:blipFill>
                  <pic:spPr>
                    <a:xfrm>
                      <a:off x="0" y="0"/>
                      <a:ext cx="6188710" cy="2401570"/>
                    </a:xfrm>
                    <a:prstGeom prst="rect">
                      <a:avLst/>
                    </a:prstGeom>
                  </pic:spPr>
                </pic:pic>
              </a:graphicData>
            </a:graphic>
          </wp:inline>
        </w:drawing>
      </w:r>
    </w:p>
    <w:p w14:paraId="03E6FBF2" w14:textId="77777777" w:rsidR="001717A9" w:rsidRDefault="001717A9" w:rsidP="007B3A07">
      <w:pPr>
        <w:rPr>
          <w:lang w:eastAsia="ja-JP"/>
        </w:rPr>
      </w:pPr>
    </w:p>
    <w:p w14:paraId="56DC096E" w14:textId="068C2859" w:rsidR="00ED15CF" w:rsidRDefault="00ED15CF" w:rsidP="007B3A07">
      <w:pPr>
        <w:rPr>
          <w:lang w:eastAsia="ja-JP"/>
        </w:rPr>
      </w:pPr>
      <w:r>
        <w:rPr>
          <w:lang w:eastAsia="ja-JP"/>
        </w:rPr>
        <w:t xml:space="preserve">Indeed, the jaggies represent a delay, which suggests that the </w:t>
      </w:r>
      <w:proofErr w:type="spellStart"/>
      <w:r>
        <w:rPr>
          <w:lang w:eastAsia="ja-JP"/>
        </w:rPr>
        <w:t>x_ts</w:t>
      </w:r>
      <w:proofErr w:type="spellEnd"/>
      <w:r>
        <w:rPr>
          <w:lang w:eastAsia="ja-JP"/>
        </w:rPr>
        <w:t xml:space="preserve"> are not properly synchronized to the writing of the spectral data. To make a </w:t>
      </w:r>
      <w:r w:rsidR="00BB472A">
        <w:rPr>
          <w:lang w:eastAsia="ja-JP"/>
        </w:rPr>
        <w:t>2</w:t>
      </w:r>
      <w:r>
        <w:rPr>
          <w:lang w:eastAsia="ja-JP"/>
        </w:rPr>
        <w:t>-</w:t>
      </w:r>
      <w:r w:rsidR="00BB472A">
        <w:rPr>
          <w:lang w:eastAsia="ja-JP"/>
        </w:rPr>
        <w:t>pixel</w:t>
      </w:r>
      <w:r>
        <w:rPr>
          <w:lang w:eastAsia="ja-JP"/>
        </w:rPr>
        <w:t xml:space="preserve"> jaggie suggests delays of the order of </w:t>
      </w:r>
      <w:r w:rsidR="00BB472A">
        <w:rPr>
          <w:lang w:eastAsia="ja-JP"/>
        </w:rPr>
        <w:t xml:space="preserve">2x </w:t>
      </w:r>
      <w:r>
        <w:rPr>
          <w:lang w:eastAsia="ja-JP"/>
        </w:rPr>
        <w:t>the dwell (~0.</w:t>
      </w:r>
      <w:r w:rsidR="00BB472A">
        <w:rPr>
          <w:lang w:eastAsia="ja-JP"/>
        </w:rPr>
        <w:t>6</w:t>
      </w:r>
      <w:r>
        <w:rPr>
          <w:lang w:eastAsia="ja-JP"/>
        </w:rPr>
        <w:t xml:space="preserve"> s), which is comparable to the observed jitter in the </w:t>
      </w:r>
      <w:proofErr w:type="spellStart"/>
      <w:r>
        <w:rPr>
          <w:lang w:eastAsia="ja-JP"/>
        </w:rPr>
        <w:t>x_ts</w:t>
      </w:r>
      <w:proofErr w:type="spellEnd"/>
      <w:r>
        <w:rPr>
          <w:lang w:eastAsia="ja-JP"/>
        </w:rPr>
        <w:t xml:space="preserve"> at ~0.3 s (jumps from ~0.2 to ~0.5 s every 7</w:t>
      </w:r>
      <w:r w:rsidRPr="00ED15CF">
        <w:rPr>
          <w:vertAlign w:val="superscript"/>
          <w:lang w:eastAsia="ja-JP"/>
        </w:rPr>
        <w:t>th</w:t>
      </w:r>
      <w:r>
        <w:rPr>
          <w:lang w:eastAsia="ja-JP"/>
        </w:rPr>
        <w:t xml:space="preserve"> step).</w:t>
      </w:r>
      <w:r w:rsidR="00BB472A">
        <w:rPr>
          <w:lang w:eastAsia="ja-JP"/>
        </w:rPr>
        <w:t xml:space="preserve"> This suggests that the time-stamps are not properly synchronized to the signals th</w:t>
      </w:r>
      <w:r w:rsidR="00BF6C5B">
        <w:rPr>
          <w:lang w:eastAsia="ja-JP"/>
        </w:rPr>
        <w:t>ey</w:t>
      </w:r>
      <w:r w:rsidR="00BB472A">
        <w:rPr>
          <w:lang w:eastAsia="ja-JP"/>
        </w:rPr>
        <w:t xml:space="preserve"> “stamp” as well as </w:t>
      </w:r>
      <w:r w:rsidR="00BB472A">
        <w:rPr>
          <w:lang w:eastAsia="ja-JP"/>
        </w:rPr>
        <w:lastRenderedPageBreak/>
        <w:t>having huge jitter, suggestive of software driven logging, where processes are interrupted by other operations for some significant (and often random) times.</w:t>
      </w:r>
      <w:r>
        <w:rPr>
          <w:lang w:eastAsia="ja-JP"/>
        </w:rPr>
        <w:t xml:space="preserve"> </w:t>
      </w:r>
      <w:r w:rsidR="00E63929">
        <w:rPr>
          <w:lang w:eastAsia="ja-JP"/>
        </w:rPr>
        <w:t>These errors are very regular, so it is possible that it has been done in hardware (e.g. FPGA) with poor accounting for lost clock cycles.</w:t>
      </w:r>
    </w:p>
    <w:p w14:paraId="7C8B2D4D" w14:textId="77777777" w:rsidR="00ED15CF" w:rsidRDefault="00ED15CF" w:rsidP="007B3A07">
      <w:pPr>
        <w:rPr>
          <w:lang w:eastAsia="ja-JP"/>
        </w:rPr>
      </w:pPr>
    </w:p>
    <w:p w14:paraId="69E7255D" w14:textId="3D1CD912" w:rsidR="00BB472A" w:rsidRDefault="00BB472A" w:rsidP="00BB472A">
      <w:pPr>
        <w:pStyle w:val="Heading2"/>
      </w:pPr>
      <w:bookmarkStart w:id="11" w:name="_Toc207796074"/>
      <w:r>
        <w:t>What is needed</w:t>
      </w:r>
      <w:bookmarkEnd w:id="11"/>
    </w:p>
    <w:p w14:paraId="6A8D58A1" w14:textId="62968E41" w:rsidR="00BB472A" w:rsidRDefault="00BB472A" w:rsidP="007B3A07">
      <w:pPr>
        <w:rPr>
          <w:lang w:eastAsia="ja-JP"/>
        </w:rPr>
      </w:pPr>
      <w:r>
        <w:rPr>
          <w:lang w:eastAsia="ja-JP"/>
        </w:rPr>
        <w:t xml:space="preserve">There are </w:t>
      </w:r>
      <w:proofErr w:type="gramStart"/>
      <w:r>
        <w:rPr>
          <w:lang w:eastAsia="ja-JP"/>
        </w:rPr>
        <w:t>a number of</w:t>
      </w:r>
      <w:proofErr w:type="gramEnd"/>
      <w:r>
        <w:rPr>
          <w:lang w:eastAsia="ja-JP"/>
        </w:rPr>
        <w:t xml:space="preserve"> issues in the data that these results highlight:</w:t>
      </w:r>
    </w:p>
    <w:p w14:paraId="1DA52B8D" w14:textId="71ACAC70" w:rsidR="00BB472A" w:rsidRDefault="00BB472A" w:rsidP="00BB472A">
      <w:pPr>
        <w:pStyle w:val="ListParagraph"/>
        <w:numPr>
          <w:ilvl w:val="0"/>
          <w:numId w:val="8"/>
        </w:numPr>
      </w:pPr>
      <w:r>
        <w:t>The time-stamps are not properly synchronized to the data they are supposed to track. There are two aspects to this:</w:t>
      </w:r>
    </w:p>
    <w:p w14:paraId="28F8020C" w14:textId="2E8B9E8A" w:rsidR="00BB472A" w:rsidRDefault="00BB472A" w:rsidP="00BB472A">
      <w:pPr>
        <w:pStyle w:val="ListParagraph"/>
        <w:numPr>
          <w:ilvl w:val="1"/>
          <w:numId w:val="8"/>
        </w:numPr>
      </w:pPr>
      <w:r>
        <w:t>There is a consistent delay between the time-stamps and the signals/data they track – a systematic error. This shows as “jaggies” as the X axis reciprocates back and forth.</w:t>
      </w:r>
    </w:p>
    <w:p w14:paraId="718B1546" w14:textId="1009E197" w:rsidR="00BB472A" w:rsidRDefault="00BB472A" w:rsidP="00BB472A">
      <w:pPr>
        <w:pStyle w:val="ListParagraph"/>
        <w:numPr>
          <w:ilvl w:val="1"/>
          <w:numId w:val="8"/>
        </w:numPr>
      </w:pPr>
      <w:r>
        <w:t>There are regular jumps, or larger errors that repeat on some strange period – (pseudo-)random errors. This makes the dwells extracted from ‘</w:t>
      </w:r>
      <w:proofErr w:type="spellStart"/>
      <w:r>
        <w:t>x_ts</w:t>
      </w:r>
      <w:proofErr w:type="spellEnd"/>
      <w:r>
        <w:t>’ have values that jump from the common ~0.2</w:t>
      </w:r>
      <w:r w:rsidR="002B7357">
        <w:t>5</w:t>
      </w:r>
      <w:r>
        <w:t>s to ~0.5 every 7</w:t>
      </w:r>
      <w:r w:rsidRPr="00BB472A">
        <w:rPr>
          <w:vertAlign w:val="superscript"/>
        </w:rPr>
        <w:t>th</w:t>
      </w:r>
      <w:r>
        <w:t xml:space="preserve"> sample. This totally corrupts the dwell measure.</w:t>
      </w:r>
    </w:p>
    <w:p w14:paraId="0223B2B2" w14:textId="7B04637A" w:rsidR="00DA2CB7" w:rsidRDefault="00DA2CB7" w:rsidP="00BB472A">
      <w:pPr>
        <w:pStyle w:val="ListParagraph"/>
        <w:numPr>
          <w:ilvl w:val="1"/>
          <w:numId w:val="8"/>
        </w:numPr>
      </w:pPr>
      <w:r>
        <w:t>These ‘</w:t>
      </w:r>
      <w:proofErr w:type="spellStart"/>
      <w:r>
        <w:t>x_ts</w:t>
      </w:r>
      <w:proofErr w:type="spellEnd"/>
      <w:r>
        <w:t>’ time stamp differences are totally inconsistent with the very regular steps in ‘x’ (see below).</w:t>
      </w:r>
    </w:p>
    <w:p w14:paraId="5CEB99FB" w14:textId="786F547C" w:rsidR="00BB472A" w:rsidRDefault="00BB472A" w:rsidP="00BB472A">
      <w:pPr>
        <w:pStyle w:val="ListParagraph"/>
        <w:numPr>
          <w:ilvl w:val="0"/>
          <w:numId w:val="8"/>
        </w:numPr>
      </w:pPr>
      <w:r>
        <w:t>There are no time-stamps for the spectra:</w:t>
      </w:r>
    </w:p>
    <w:p w14:paraId="2DCBAFF4" w14:textId="289C62CE" w:rsidR="00BB472A" w:rsidRDefault="00BB472A" w:rsidP="00BB472A">
      <w:pPr>
        <w:pStyle w:val="ListParagraph"/>
        <w:numPr>
          <w:ilvl w:val="1"/>
          <w:numId w:val="8"/>
        </w:numPr>
      </w:pPr>
      <w:r>
        <w:t>Clearly, spectra are sampled more uniformly in time that ‘</w:t>
      </w:r>
      <w:proofErr w:type="spellStart"/>
      <w:r>
        <w:t>x_ts</w:t>
      </w:r>
      <w:proofErr w:type="spellEnd"/>
      <w:r>
        <w:t>’ suggests. It should have its own time stamp series (which accounts for any delays between acquisition and writing to disk</w:t>
      </w:r>
      <w:r w:rsidR="00D65DD9">
        <w:t>)</w:t>
      </w:r>
      <w:r>
        <w:t>.</w:t>
      </w:r>
    </w:p>
    <w:p w14:paraId="1F4C31FA" w14:textId="53B08B5C" w:rsidR="00DA2CB7" w:rsidRDefault="00DA2CB7" w:rsidP="00BB472A">
      <w:pPr>
        <w:pStyle w:val="ListParagraph"/>
        <w:numPr>
          <w:ilvl w:val="1"/>
          <w:numId w:val="8"/>
        </w:numPr>
      </w:pPr>
      <w:r>
        <w:t>The spectra are more consistent with the very uniform changes in ‘x’ (after the strange start-up period of varying acceleration has passed).</w:t>
      </w:r>
    </w:p>
    <w:p w14:paraId="4AB6BF99" w14:textId="77777777" w:rsidR="00BB472A" w:rsidRDefault="00BB472A" w:rsidP="00BB472A"/>
    <w:p w14:paraId="65437147" w14:textId="77777777" w:rsidR="00DA2CB7" w:rsidRDefault="00DA2CB7" w:rsidP="00BB472A">
      <w:r w:rsidRPr="00DA2CB7">
        <w:drawing>
          <wp:inline distT="0" distB="0" distL="0" distR="0" wp14:anchorId="0B8977E8" wp14:editId="675DAF92">
            <wp:extent cx="6188710" cy="4558030"/>
            <wp:effectExtent l="0" t="0" r="2540" b="0"/>
            <wp:docPr id="17319824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8249" name="Picture 1" descr="A screen shot of a graph&#10;&#10;AI-generated content may be incorrect."/>
                    <pic:cNvPicPr/>
                  </pic:nvPicPr>
                  <pic:blipFill>
                    <a:blip r:embed="rId37"/>
                    <a:stretch>
                      <a:fillRect/>
                    </a:stretch>
                  </pic:blipFill>
                  <pic:spPr>
                    <a:xfrm>
                      <a:off x="0" y="0"/>
                      <a:ext cx="6188710" cy="4558030"/>
                    </a:xfrm>
                    <a:prstGeom prst="rect">
                      <a:avLst/>
                    </a:prstGeom>
                  </pic:spPr>
                </pic:pic>
              </a:graphicData>
            </a:graphic>
          </wp:inline>
        </w:drawing>
      </w:r>
    </w:p>
    <w:p w14:paraId="44141054" w14:textId="2624A0BA" w:rsidR="00DA2CB7" w:rsidRPr="00DA2CB7" w:rsidRDefault="00DA2CB7" w:rsidP="00BB472A">
      <w:pPr>
        <w:rPr>
          <w:i/>
          <w:iCs/>
        </w:rPr>
      </w:pPr>
      <w:r w:rsidRPr="00DA2CB7">
        <w:rPr>
          <w:i/>
          <w:iCs/>
        </w:rPr>
        <w:t xml:space="preserve">Steps in ‘x’ </w:t>
      </w:r>
      <w:r>
        <w:rPr>
          <w:i/>
          <w:iCs/>
        </w:rPr>
        <w:t xml:space="preserve">[1000:1100] </w:t>
      </w:r>
      <w:r w:rsidRPr="00DA2CB7">
        <w:rPr>
          <w:i/>
          <w:iCs/>
        </w:rPr>
        <w:t xml:space="preserve">are very uniform, </w:t>
      </w:r>
      <w:r w:rsidR="00E63929">
        <w:rPr>
          <w:i/>
          <w:iCs/>
        </w:rPr>
        <w:t>qualitatively in agreement with the spectra</w:t>
      </w:r>
    </w:p>
    <w:p w14:paraId="6C04A630" w14:textId="77777777" w:rsidR="00DA2CB7" w:rsidRDefault="00DA2CB7" w:rsidP="00BB472A"/>
    <w:p w14:paraId="516805AF" w14:textId="108DAA98" w:rsidR="00E63929" w:rsidRDefault="00E63929" w:rsidP="00BB472A">
      <w:r w:rsidRPr="00E63929">
        <w:drawing>
          <wp:inline distT="0" distB="0" distL="0" distR="0" wp14:anchorId="25D64217" wp14:editId="7EFFC1CF">
            <wp:extent cx="6188710" cy="4712335"/>
            <wp:effectExtent l="0" t="0" r="2540" b="0"/>
            <wp:docPr id="167121056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10566" name="Picture 1" descr="A screen shot of a graph&#10;&#10;AI-generated content may be incorrect."/>
                    <pic:cNvPicPr/>
                  </pic:nvPicPr>
                  <pic:blipFill>
                    <a:blip r:embed="rId38"/>
                    <a:stretch>
                      <a:fillRect/>
                    </a:stretch>
                  </pic:blipFill>
                  <pic:spPr>
                    <a:xfrm>
                      <a:off x="0" y="0"/>
                      <a:ext cx="6188710" cy="4712335"/>
                    </a:xfrm>
                    <a:prstGeom prst="rect">
                      <a:avLst/>
                    </a:prstGeom>
                  </pic:spPr>
                </pic:pic>
              </a:graphicData>
            </a:graphic>
          </wp:inline>
        </w:drawing>
      </w:r>
    </w:p>
    <w:p w14:paraId="38424DAA" w14:textId="5F2D0245" w:rsidR="00E63929" w:rsidRPr="00DA2CB7" w:rsidRDefault="00E63929" w:rsidP="00E63929">
      <w:pPr>
        <w:rPr>
          <w:i/>
          <w:iCs/>
        </w:rPr>
      </w:pPr>
      <w:r w:rsidRPr="00DA2CB7">
        <w:rPr>
          <w:i/>
          <w:iCs/>
        </w:rPr>
        <w:t>Steps in ‘</w:t>
      </w:r>
      <w:proofErr w:type="spellStart"/>
      <w:r w:rsidRPr="00DA2CB7">
        <w:rPr>
          <w:i/>
          <w:iCs/>
        </w:rPr>
        <w:t>x</w:t>
      </w:r>
      <w:r>
        <w:rPr>
          <w:i/>
          <w:iCs/>
        </w:rPr>
        <w:t>_ts</w:t>
      </w:r>
      <w:proofErr w:type="spellEnd"/>
      <w:r w:rsidRPr="00DA2CB7">
        <w:rPr>
          <w:i/>
          <w:iCs/>
        </w:rPr>
        <w:t xml:space="preserve">’ </w:t>
      </w:r>
      <w:r>
        <w:rPr>
          <w:i/>
          <w:iCs/>
        </w:rPr>
        <w:t xml:space="preserve">[1000:1100] </w:t>
      </w:r>
      <w:r w:rsidRPr="00DA2CB7">
        <w:rPr>
          <w:i/>
          <w:iCs/>
        </w:rPr>
        <w:t xml:space="preserve">are </w:t>
      </w:r>
      <w:r>
        <w:rPr>
          <w:i/>
          <w:iCs/>
        </w:rPr>
        <w:t>crazy,</w:t>
      </w:r>
      <w:r w:rsidRPr="00DA2CB7">
        <w:rPr>
          <w:i/>
          <w:iCs/>
        </w:rPr>
        <w:t xml:space="preserve"> suggesting that ‘</w:t>
      </w:r>
      <w:proofErr w:type="spellStart"/>
      <w:r w:rsidRPr="00DA2CB7">
        <w:rPr>
          <w:i/>
          <w:iCs/>
        </w:rPr>
        <w:t>x_ts</w:t>
      </w:r>
      <w:proofErr w:type="spellEnd"/>
      <w:r w:rsidRPr="00DA2CB7">
        <w:rPr>
          <w:i/>
          <w:iCs/>
        </w:rPr>
        <w:t>’ are rubbish</w:t>
      </w:r>
      <w:r>
        <w:rPr>
          <w:i/>
          <w:iCs/>
        </w:rPr>
        <w:t xml:space="preserve"> (not tied to ‘x’ </w:t>
      </w:r>
      <w:r w:rsidR="002B7357">
        <w:rPr>
          <w:i/>
          <w:iCs/>
        </w:rPr>
        <w:t>at all</w:t>
      </w:r>
      <w:r>
        <w:rPr>
          <w:i/>
          <w:iCs/>
        </w:rPr>
        <w:t>)</w:t>
      </w:r>
    </w:p>
    <w:p w14:paraId="08A6B879" w14:textId="77777777" w:rsidR="00E63929" w:rsidRDefault="00E63929" w:rsidP="00BB472A"/>
    <w:p w14:paraId="6EC6209F" w14:textId="4FF22BDF" w:rsidR="00DA2CB7" w:rsidRDefault="00DA2CB7" w:rsidP="00BB472A">
      <w:r>
        <w:t>What is needed is tighter logging of time-stamps for each parameter that:</w:t>
      </w:r>
    </w:p>
    <w:p w14:paraId="7E6F82EC" w14:textId="19176F23" w:rsidR="00DA2CB7" w:rsidRDefault="00DA2CB7" w:rsidP="00DA2CB7">
      <w:pPr>
        <w:pStyle w:val="ListParagraph"/>
        <w:numPr>
          <w:ilvl w:val="0"/>
          <w:numId w:val="9"/>
        </w:numPr>
      </w:pPr>
      <w:r>
        <w:t>Is tightly aligned with the events they log (i.e. generated in hardware).</w:t>
      </w:r>
    </w:p>
    <w:p w14:paraId="6C59D4E9" w14:textId="1CC90807" w:rsidR="00DA2CB7" w:rsidRDefault="00DA2CB7" w:rsidP="00DA2CB7">
      <w:pPr>
        <w:pStyle w:val="ListParagraph"/>
        <w:numPr>
          <w:ilvl w:val="0"/>
          <w:numId w:val="9"/>
        </w:numPr>
      </w:pPr>
      <w:r>
        <w:t>Corrects for any delays calculated between the time as sampled and the events they log (time stamps need to be “pre-dated” appropriately).</w:t>
      </w:r>
    </w:p>
    <w:p w14:paraId="772EAF45" w14:textId="77777777" w:rsidR="00DA2CB7" w:rsidRDefault="00DA2CB7" w:rsidP="00DA2CB7"/>
    <w:p w14:paraId="7D3A53C9" w14:textId="376BD223" w:rsidR="00DA2CB7" w:rsidRDefault="00DA2CB7" w:rsidP="00DA2CB7">
      <w:r>
        <w:t>For fast axes, such as ‘x’ in this case, but also ‘i0’</w:t>
      </w:r>
      <w:r w:rsidR="00E63929">
        <w:t xml:space="preserve"> at least, the time-stamps need to be done in hardware. Software delays in most computers will incur systematic and random delays, depending on the OS. Realtime OS do </w:t>
      </w:r>
      <w:proofErr w:type="gramStart"/>
      <w:r w:rsidR="00E63929">
        <w:t>better, but</w:t>
      </w:r>
      <w:proofErr w:type="gramEnd"/>
      <w:r w:rsidR="00E63929">
        <w:t xml:space="preserve"> are still not perfect. FPGA “software” works much better, and detailed accounting for lost “ticks” can be done to account for delays and rise-time, etc. These can be tuned to avoid “jaggies” even at </w:t>
      </w:r>
      <w:r w:rsidR="00BF6C5B">
        <w:t xml:space="preserve">10’s </w:t>
      </w:r>
      <w:proofErr w:type="spellStart"/>
      <w:r w:rsidR="00BF6C5B">
        <w:rPr>
          <w:rFonts w:cs="Calibri"/>
        </w:rPr>
        <w:t>μ</w:t>
      </w:r>
      <w:r w:rsidR="00E63929">
        <w:t>s</w:t>
      </w:r>
      <w:proofErr w:type="spellEnd"/>
      <w:r w:rsidR="00E63929">
        <w:t xml:space="preserve"> dwell per pixel (e.g. as in Maia). </w:t>
      </w:r>
    </w:p>
    <w:p w14:paraId="1C4D59B7" w14:textId="77777777" w:rsidR="00E63929" w:rsidRDefault="00E63929" w:rsidP="00DA2CB7"/>
    <w:p w14:paraId="2744B2E3" w14:textId="54189BB8" w:rsidR="00E63929" w:rsidRDefault="00E63929" w:rsidP="00DA2CB7">
      <w:r>
        <w:t xml:space="preserve">Slow axes, such as ‘i0’ and energy/DCM angle, can be sampled in software as they are values that change slowly, so errors in sampling are not too serious. Stage ‘y’ would still be a problem in software even for fast X scanning. </w:t>
      </w:r>
    </w:p>
    <w:p w14:paraId="403F4D50" w14:textId="2973D488" w:rsidR="00BB472A" w:rsidRDefault="00BB472A" w:rsidP="00BB472A">
      <w:pPr>
        <w:rPr>
          <w:lang w:eastAsia="ja-JP"/>
        </w:rPr>
      </w:pPr>
    </w:p>
    <w:p w14:paraId="5DAA2F2B" w14:textId="3C539A65" w:rsidR="00BD68BF" w:rsidRDefault="00BD68BF" w:rsidP="00BD68BF">
      <w:pPr>
        <w:pStyle w:val="Heading2"/>
      </w:pPr>
      <w:bookmarkStart w:id="12" w:name="_Toc207796075"/>
      <w:r>
        <w:t>Overview of pipeline</w:t>
      </w:r>
      <w:bookmarkEnd w:id="12"/>
    </w:p>
    <w:p w14:paraId="2E3D5083" w14:textId="68B317B5" w:rsidR="00BD68BF" w:rsidRDefault="00BD68BF" w:rsidP="00BF78C6">
      <w:r>
        <w:t>The two main methods for access to the data are (</w:t>
      </w:r>
      <w:proofErr w:type="spellStart"/>
      <w:r>
        <w:t>i</w:t>
      </w:r>
      <w:proofErr w:type="spellEnd"/>
      <w:r>
        <w:t>) reading “header” metadata to extract parameters like the pixel size of an image (</w:t>
      </w:r>
      <w:proofErr w:type="spellStart"/>
      <w:r>
        <w:t>nx,ny</w:t>
      </w:r>
      <w:proofErr w:type="spellEnd"/>
      <w:r>
        <w:t xml:space="preserve">), energy, sample name, etc. and also pull out data for the stage encoders, dwell (exposure time) as a function of sequence number, and (ii) </w:t>
      </w:r>
      <w:r w:rsidR="00E974B3">
        <w:t xml:space="preserve">reading the </w:t>
      </w:r>
      <w:r w:rsidR="00763A75">
        <w:t>HDF</w:t>
      </w:r>
      <w:r w:rsidR="00E974B3">
        <w:t xml:space="preserve"> file to get spectral data and associating that with pixel address </w:t>
      </w:r>
      <w:proofErr w:type="spellStart"/>
      <w:r w:rsidR="00E974B3">
        <w:t>x,y</w:t>
      </w:r>
      <w:proofErr w:type="spellEnd"/>
      <w:r w:rsidR="00E974B3">
        <w:t xml:space="preserve"> to form vectors of photon events (</w:t>
      </w:r>
      <w:proofErr w:type="spellStart"/>
      <w:r w:rsidR="00E974B3">
        <w:t>E,x,y</w:t>
      </w:r>
      <w:proofErr w:type="spellEnd"/>
      <w:r w:rsidR="00E974B3">
        <w:t>, …).</w:t>
      </w:r>
    </w:p>
    <w:p w14:paraId="2DC445BA" w14:textId="77777777" w:rsidR="00E945FF" w:rsidRDefault="00E945FF" w:rsidP="00B10EC9">
      <w:pPr>
        <w:rPr>
          <w:lang w:eastAsia="ja-JP"/>
        </w:rPr>
      </w:pPr>
    </w:p>
    <w:p w14:paraId="1FB811A9" w14:textId="1DD2744C" w:rsidR="0021575F" w:rsidRDefault="00B10EC9" w:rsidP="00B10EC9">
      <w:pPr>
        <w:rPr>
          <w:lang w:eastAsia="ja-JP"/>
        </w:rPr>
      </w:pPr>
      <w:r>
        <w:rPr>
          <w:lang w:eastAsia="ja-JP"/>
        </w:rPr>
        <w:t>The methods in the device object</w:t>
      </w:r>
      <w:r w:rsidR="00303FB4">
        <w:rPr>
          <w:lang w:eastAsia="ja-JP"/>
        </w:rPr>
        <w:t>s</w:t>
      </w:r>
      <w:r>
        <w:rPr>
          <w:lang w:eastAsia="ja-JP"/>
        </w:rPr>
        <w:t xml:space="preserve"> generally include (</w:t>
      </w:r>
      <w:proofErr w:type="spellStart"/>
      <w:r>
        <w:rPr>
          <w:lang w:eastAsia="ja-JP"/>
        </w:rPr>
        <w:t>i</w:t>
      </w:r>
      <w:proofErr w:type="spellEnd"/>
      <w:r>
        <w:rPr>
          <w:lang w:eastAsia="ja-JP"/>
        </w:rPr>
        <w:t>) a few that handle “options”, (ii) ‘</w:t>
      </w:r>
      <w:proofErr w:type="spellStart"/>
      <w:r>
        <w:rPr>
          <w:lang w:eastAsia="ja-JP"/>
        </w:rPr>
        <w:t>get_header_info</w:t>
      </w:r>
      <w:proofErr w:type="spellEnd"/>
      <w:r>
        <w:rPr>
          <w:lang w:eastAsia="ja-JP"/>
        </w:rPr>
        <w:t>’</w:t>
      </w:r>
      <w:r w:rsidR="00303FB4">
        <w:rPr>
          <w:lang w:eastAsia="ja-JP"/>
        </w:rPr>
        <w:t>,</w:t>
      </w:r>
      <w:r>
        <w:rPr>
          <w:lang w:eastAsia="ja-JP"/>
        </w:rPr>
        <w:t xml:space="preserve"> which calls the ‘</w:t>
      </w:r>
      <w:r w:rsidRPr="00BD68BF">
        <w:t>read_</w:t>
      </w:r>
      <w:r w:rsidR="0005377F">
        <w:t>as_mex</w:t>
      </w:r>
      <w:r w:rsidRPr="00BD68BF">
        <w:t>_h5_header</w:t>
      </w:r>
      <w:r>
        <w:t>’</w:t>
      </w:r>
      <w:r>
        <w:rPr>
          <w:lang w:eastAsia="ja-JP"/>
        </w:rPr>
        <w:t xml:space="preserve"> routine, (iii) ‘</w:t>
      </w:r>
      <w:proofErr w:type="spellStart"/>
      <w:r>
        <w:rPr>
          <w:lang w:eastAsia="ja-JP"/>
        </w:rPr>
        <w:t>update_header_info</w:t>
      </w:r>
      <w:proofErr w:type="spellEnd"/>
      <w:r>
        <w:rPr>
          <w:lang w:eastAsia="ja-JP"/>
        </w:rPr>
        <w:t>’, which copies the read header info into the ‘self’ structure of the object</w:t>
      </w:r>
      <w:r w:rsidR="00303FB4">
        <w:rPr>
          <w:lang w:eastAsia="ja-JP"/>
        </w:rPr>
        <w:t xml:space="preserve"> (can avoid unnecessary re-reading of long header files)</w:t>
      </w:r>
      <w:r>
        <w:rPr>
          <w:lang w:eastAsia="ja-JP"/>
        </w:rPr>
        <w:t>, (iv) ‘</w:t>
      </w:r>
      <w:proofErr w:type="spellStart"/>
      <w:r>
        <w:rPr>
          <w:lang w:eastAsia="ja-JP"/>
        </w:rPr>
        <w:t>flux_scan</w:t>
      </w:r>
      <w:proofErr w:type="spellEnd"/>
      <w:r>
        <w:rPr>
          <w:lang w:eastAsia="ja-JP"/>
        </w:rPr>
        <w:t>’, which is usually used to look for the PV names and setting</w:t>
      </w:r>
      <w:r w:rsidR="00303FB4">
        <w:rPr>
          <w:lang w:eastAsia="ja-JP"/>
        </w:rPr>
        <w:t>s</w:t>
      </w:r>
      <w:r>
        <w:rPr>
          <w:lang w:eastAsia="ja-JP"/>
        </w:rPr>
        <w:t xml:space="preserve"> for flux (it also calls ‘</w:t>
      </w:r>
      <w:r w:rsidRPr="00BD68BF">
        <w:t>read_</w:t>
      </w:r>
      <w:r w:rsidR="0005377F">
        <w:t>as_mex</w:t>
      </w:r>
      <w:r w:rsidRPr="00BD68BF">
        <w:t>_h5_header</w:t>
      </w:r>
      <w:r>
        <w:t>’</w:t>
      </w:r>
      <w:r>
        <w:rPr>
          <w:lang w:eastAsia="ja-JP"/>
        </w:rPr>
        <w:t>), (v) ‘</w:t>
      </w:r>
      <w:proofErr w:type="spellStart"/>
      <w:r>
        <w:rPr>
          <w:lang w:eastAsia="ja-JP"/>
        </w:rPr>
        <w:t>read_setup</w:t>
      </w:r>
      <w:proofErr w:type="spellEnd"/>
      <w:r>
        <w:rPr>
          <w:lang w:eastAsia="ja-JP"/>
        </w:rPr>
        <w:t>’, setup photon event vectors for each spectral data</w:t>
      </w:r>
      <w:r w:rsidR="00303FB4">
        <w:rPr>
          <w:lang w:eastAsia="ja-JP"/>
        </w:rPr>
        <w:t xml:space="preserve"> </w:t>
      </w:r>
      <w:r w:rsidR="00763A75">
        <w:rPr>
          <w:lang w:eastAsia="ja-JP"/>
        </w:rPr>
        <w:t>read from the HDF</w:t>
      </w:r>
      <w:r>
        <w:rPr>
          <w:lang w:eastAsia="ja-JP"/>
        </w:rPr>
        <w:t xml:space="preserve"> file, (vi) ‘</w:t>
      </w:r>
      <w:proofErr w:type="spellStart"/>
      <w:r>
        <w:rPr>
          <w:lang w:eastAsia="ja-JP"/>
        </w:rPr>
        <w:t>read_buffer</w:t>
      </w:r>
      <w:proofErr w:type="spellEnd"/>
      <w:r>
        <w:rPr>
          <w:lang w:eastAsia="ja-JP"/>
        </w:rPr>
        <w:t xml:space="preserve">’ read next buffer of data from the </w:t>
      </w:r>
      <w:r w:rsidR="00F67E1C">
        <w:rPr>
          <w:lang w:eastAsia="ja-JP"/>
        </w:rPr>
        <w:t>HDF</w:t>
      </w:r>
      <w:r w:rsidR="00303FB4">
        <w:rPr>
          <w:lang w:eastAsia="ja-JP"/>
        </w:rPr>
        <w:t xml:space="preserve"> </w:t>
      </w:r>
      <w:r>
        <w:rPr>
          <w:lang w:eastAsia="ja-JP"/>
        </w:rPr>
        <w:t>file, (vii) a few that handle “import” approaches and (viii) ‘</w:t>
      </w:r>
      <w:proofErr w:type="spellStart"/>
      <w:r>
        <w:rPr>
          <w:lang w:eastAsia="ja-JP"/>
        </w:rPr>
        <w:t>init</w:t>
      </w:r>
      <w:proofErr w:type="spellEnd"/>
      <w:r>
        <w:rPr>
          <w:lang w:eastAsia="ja-JP"/>
        </w:rPr>
        <w:t xml:space="preserve">’, which is the object </w:t>
      </w:r>
      <w:r w:rsidR="0021575F">
        <w:rPr>
          <w:lang w:eastAsia="ja-JP"/>
        </w:rPr>
        <w:t>initialize method</w:t>
      </w:r>
      <w:r>
        <w:rPr>
          <w:lang w:eastAsia="ja-JP"/>
        </w:rPr>
        <w:t xml:space="preserve">, </w:t>
      </w:r>
      <w:r w:rsidR="00303FB4">
        <w:rPr>
          <w:lang w:eastAsia="ja-JP"/>
        </w:rPr>
        <w:t xml:space="preserve">which is only </w:t>
      </w:r>
      <w:r>
        <w:rPr>
          <w:lang w:eastAsia="ja-JP"/>
        </w:rPr>
        <w:t xml:space="preserve">called when a new instance of the object is created. </w:t>
      </w:r>
    </w:p>
    <w:p w14:paraId="5720D50C" w14:textId="77777777" w:rsidR="00F15985" w:rsidRDefault="00F15985" w:rsidP="00F15985">
      <w:pPr>
        <w:pStyle w:val="Heading3"/>
      </w:pPr>
      <w:bookmarkStart w:id="13" w:name="_Toc207796076"/>
      <w:r>
        <w:t>“Option” GUI elements</w:t>
      </w:r>
      <w:bookmarkEnd w:id="13"/>
    </w:p>
    <w:p w14:paraId="28F280C2" w14:textId="484AA8B8" w:rsidR="0021575F" w:rsidRDefault="0021575F" w:rsidP="00B10EC9">
      <w:pPr>
        <w:rPr>
          <w:lang w:eastAsia="ja-JP"/>
        </w:rPr>
      </w:pPr>
      <w:r>
        <w:rPr>
          <w:lang w:eastAsia="ja-JP"/>
        </w:rPr>
        <w:t xml:space="preserve">“Options” are GUI elements that can appear across GeoPIXE (e.g. “device” parameters in the </w:t>
      </w:r>
      <w:r w:rsidRPr="00303FB4">
        <w:rPr>
          <w:i/>
          <w:iCs/>
          <w:lang w:eastAsia="ja-JP"/>
        </w:rPr>
        <w:t>Import spectra</w:t>
      </w:r>
      <w:r>
        <w:rPr>
          <w:lang w:eastAsia="ja-JP"/>
        </w:rPr>
        <w:t xml:space="preserve"> and </w:t>
      </w:r>
      <w:r w:rsidRPr="00303FB4">
        <w:rPr>
          <w:i/>
          <w:iCs/>
          <w:lang w:eastAsia="ja-JP"/>
        </w:rPr>
        <w:t>Sort EVT</w:t>
      </w:r>
      <w:r>
        <w:rPr>
          <w:lang w:eastAsia="ja-JP"/>
        </w:rPr>
        <w:t xml:space="preserve"> windows) for control of internal “device” parameters. These are not really used </w:t>
      </w:r>
      <w:proofErr w:type="gramStart"/>
      <w:r>
        <w:rPr>
          <w:lang w:eastAsia="ja-JP"/>
        </w:rPr>
        <w:t>at this time</w:t>
      </w:r>
      <w:proofErr w:type="gramEnd"/>
      <w:r>
        <w:rPr>
          <w:lang w:eastAsia="ja-JP"/>
        </w:rPr>
        <w:t xml:space="preserve"> for this </w:t>
      </w:r>
      <w:r w:rsidR="00370B63">
        <w:rPr>
          <w:lang w:eastAsia="ja-JP"/>
        </w:rPr>
        <w:t>AS MEX H5</w:t>
      </w:r>
      <w:r>
        <w:rPr>
          <w:lang w:eastAsia="ja-JP"/>
        </w:rPr>
        <w:t xml:space="preserve"> device object. They are place holders for later features, and currently just save a default ‘version’ value.</w:t>
      </w:r>
    </w:p>
    <w:p w14:paraId="7A9CCE8B" w14:textId="6F36B71C" w:rsidR="00F15985" w:rsidRDefault="00F15985" w:rsidP="00F15985">
      <w:pPr>
        <w:pStyle w:val="Heading3"/>
      </w:pPr>
      <w:bookmarkStart w:id="14" w:name="_Toc207796077"/>
      <w:r>
        <w:t>Import spectra</w:t>
      </w:r>
      <w:bookmarkEnd w:id="14"/>
    </w:p>
    <w:p w14:paraId="3ED55431" w14:textId="48D2C579" w:rsidR="00B10EC9" w:rsidRDefault="0021575F" w:rsidP="00B10EC9">
      <w:pPr>
        <w:rPr>
          <w:lang w:eastAsia="ja-JP"/>
        </w:rPr>
      </w:pPr>
      <w:r>
        <w:rPr>
          <w:lang w:eastAsia="ja-JP"/>
        </w:rPr>
        <w:t>“Import” methods provide parameters to use for (</w:t>
      </w:r>
      <w:proofErr w:type="spellStart"/>
      <w:r>
        <w:rPr>
          <w:lang w:eastAsia="ja-JP"/>
        </w:rPr>
        <w:t>i</w:t>
      </w:r>
      <w:proofErr w:type="spellEnd"/>
      <w:r>
        <w:rPr>
          <w:lang w:eastAsia="ja-JP"/>
        </w:rPr>
        <w:t xml:space="preserve">) the </w:t>
      </w:r>
      <w:r w:rsidRPr="004F625B">
        <w:rPr>
          <w:i/>
          <w:iCs/>
          <w:lang w:eastAsia="ja-JP"/>
        </w:rPr>
        <w:t>Import Spectra</w:t>
      </w:r>
      <w:r>
        <w:rPr>
          <w:lang w:eastAsia="ja-JP"/>
        </w:rPr>
        <w:t xml:space="preserve"> call (Menu: “Import</w:t>
      </w:r>
      <w:r>
        <w:rPr>
          <w:lang w:eastAsia="ja-JP"/>
        </w:rPr>
        <w:sym w:font="Wingdings" w:char="F0E0"/>
      </w:r>
      <w:r>
        <w:rPr>
          <w:lang w:eastAsia="ja-JP"/>
        </w:rPr>
        <w:t xml:space="preserve">Spectra” in the </w:t>
      </w:r>
      <w:r w:rsidRPr="0021575F">
        <w:rPr>
          <w:i/>
          <w:iCs/>
          <w:lang w:eastAsia="ja-JP"/>
        </w:rPr>
        <w:t>spectrum display</w:t>
      </w:r>
      <w:r>
        <w:rPr>
          <w:lang w:eastAsia="ja-JP"/>
        </w:rPr>
        <w:t xml:space="preserve"> window), and (ii) custom local spectral data reads. In this device, we are only using the first, which is handled via the </w:t>
      </w:r>
      <w:r w:rsidRPr="0021575F">
        <w:rPr>
          <w:i/>
          <w:iCs/>
          <w:lang w:eastAsia="ja-JP"/>
        </w:rPr>
        <w:t>Import Spectra</w:t>
      </w:r>
      <w:r>
        <w:rPr>
          <w:lang w:eastAsia="ja-JP"/>
        </w:rPr>
        <w:t xml:space="preserve"> approach (see routine</w:t>
      </w:r>
      <w:r w:rsidR="004F625B">
        <w:rPr>
          <w:lang w:eastAsia="ja-JP"/>
        </w:rPr>
        <w:t>s</w:t>
      </w:r>
      <w:r>
        <w:rPr>
          <w:lang w:eastAsia="ja-JP"/>
        </w:rPr>
        <w:t xml:space="preserve"> “</w:t>
      </w:r>
      <w:proofErr w:type="spellStart"/>
      <w:r w:rsidR="004F625B" w:rsidRPr="004F625B">
        <w:rPr>
          <w:lang w:eastAsia="ja-JP"/>
        </w:rPr>
        <w:t>import_select</w:t>
      </w:r>
      <w:proofErr w:type="spellEnd"/>
      <w:r>
        <w:rPr>
          <w:lang w:eastAsia="ja-JP"/>
        </w:rPr>
        <w:t>”</w:t>
      </w:r>
      <w:r w:rsidR="004F625B">
        <w:rPr>
          <w:lang w:eastAsia="ja-JP"/>
        </w:rPr>
        <w:t xml:space="preserve"> and “</w:t>
      </w:r>
      <w:proofErr w:type="spellStart"/>
      <w:r w:rsidR="004F625B" w:rsidRPr="004F625B">
        <w:rPr>
          <w:lang w:eastAsia="ja-JP"/>
        </w:rPr>
        <w:t>spectrum_load</w:t>
      </w:r>
      <w:proofErr w:type="spellEnd"/>
      <w:r w:rsidR="004F625B">
        <w:rPr>
          <w:lang w:eastAsia="ja-JP"/>
        </w:rPr>
        <w:t xml:space="preserve">” called from </w:t>
      </w:r>
      <w:r w:rsidR="004F625B" w:rsidRPr="004F625B">
        <w:rPr>
          <w:i/>
          <w:iCs/>
          <w:lang w:eastAsia="ja-JP"/>
        </w:rPr>
        <w:t xml:space="preserve">spectrum display </w:t>
      </w:r>
      <w:r w:rsidR="004F625B">
        <w:rPr>
          <w:lang w:eastAsia="ja-JP"/>
        </w:rPr>
        <w:t>window</w:t>
      </w:r>
      <w:r>
        <w:rPr>
          <w:lang w:eastAsia="ja-JP"/>
        </w:rPr>
        <w:t>)</w:t>
      </w:r>
      <w:r w:rsidR="00303FB4">
        <w:rPr>
          <w:lang w:eastAsia="ja-JP"/>
        </w:rPr>
        <w:t>,</w:t>
      </w:r>
      <w:r>
        <w:rPr>
          <w:lang w:eastAsia="ja-JP"/>
        </w:rPr>
        <w:t xml:space="preserve"> which scans all raw spectra/event data</w:t>
      </w:r>
      <w:r w:rsidR="00303FB4">
        <w:rPr>
          <w:lang w:eastAsia="ja-JP"/>
        </w:rPr>
        <w:t xml:space="preserve"> in Xspress3 NXS files</w:t>
      </w:r>
      <w:r>
        <w:rPr>
          <w:lang w:eastAsia="ja-JP"/>
        </w:rPr>
        <w:t xml:space="preserve"> to accumulate spectra for ‘E’ and the projection of all events onto </w:t>
      </w:r>
      <w:proofErr w:type="gramStart"/>
      <w:r>
        <w:rPr>
          <w:lang w:eastAsia="ja-JP"/>
        </w:rPr>
        <w:t>X,Y</w:t>
      </w:r>
      <w:proofErr w:type="gramEnd"/>
      <w:r>
        <w:rPr>
          <w:lang w:eastAsia="ja-JP"/>
        </w:rPr>
        <w:t xml:space="preserve"> axes. </w:t>
      </w:r>
      <w:r w:rsidR="004F625B">
        <w:rPr>
          <w:lang w:eastAsia="ja-JP"/>
        </w:rPr>
        <w:t>The definition for this is …</w:t>
      </w:r>
    </w:p>
    <w:p w14:paraId="2A457F53" w14:textId="77777777" w:rsidR="004F625B" w:rsidRDefault="004F625B" w:rsidP="00B10EC9">
      <w:pPr>
        <w:rPr>
          <w:lang w:eastAsia="ja-JP"/>
        </w:rPr>
      </w:pPr>
    </w:p>
    <w:p w14:paraId="186E208B" w14:textId="10E99527" w:rsidR="004F625B" w:rsidRPr="004F625B" w:rsidRDefault="004F625B" w:rsidP="004F625B">
      <w:pPr>
        <w:rPr>
          <w:lang w:eastAsia="ja-JP"/>
        </w:rPr>
      </w:pPr>
      <w:r w:rsidRPr="004F625B">
        <w:rPr>
          <w:lang w:eastAsia="ja-JP"/>
        </w:rPr>
        <w:tab/>
        <w:t xml:space="preserve">opt_39 = </w:t>
      </w:r>
      <w:r w:rsidRPr="004F625B">
        <w:rPr>
          <w:b/>
          <w:bCs/>
          <w:lang w:eastAsia="ja-JP"/>
        </w:rPr>
        <w:t>define</w:t>
      </w:r>
      <w:r w:rsidRPr="004F625B">
        <w:rPr>
          <w:lang w:eastAsia="ja-JP"/>
        </w:rPr>
        <w:t>(/import)</w:t>
      </w:r>
      <w:r w:rsidRPr="004F625B">
        <w:rPr>
          <w:lang w:eastAsia="ja-JP"/>
        </w:rPr>
        <w:tab/>
      </w:r>
      <w:r>
        <w:rPr>
          <w:lang w:eastAsia="ja-JP"/>
        </w:rPr>
        <w:tab/>
      </w:r>
      <w:r>
        <w:rPr>
          <w:lang w:eastAsia="ja-JP"/>
        </w:rPr>
        <w:tab/>
      </w:r>
      <w:r>
        <w:rPr>
          <w:lang w:eastAsia="ja-JP"/>
        </w:rPr>
        <w:tab/>
      </w:r>
      <w:r w:rsidRPr="004F625B">
        <w:rPr>
          <w:lang w:eastAsia="ja-JP"/>
        </w:rPr>
        <w:t xml:space="preserve">; </w:t>
      </w:r>
      <w:r w:rsidR="00F67E1C">
        <w:rPr>
          <w:lang w:eastAsia="ja-JP"/>
        </w:rPr>
        <w:t>MEX</w:t>
      </w:r>
      <w:r w:rsidRPr="004F625B">
        <w:rPr>
          <w:lang w:eastAsia="ja-JP"/>
        </w:rPr>
        <w:t xml:space="preserve"> new HDF5 file read as a list-mode</w:t>
      </w:r>
    </w:p>
    <w:p w14:paraId="53E34677" w14:textId="0AA6A9E8" w:rsidR="004F625B" w:rsidRPr="004F625B" w:rsidRDefault="004F625B" w:rsidP="004F625B">
      <w:pPr>
        <w:rPr>
          <w:lang w:eastAsia="ja-JP"/>
        </w:rPr>
      </w:pPr>
      <w:r w:rsidRPr="004F625B">
        <w:rPr>
          <w:lang w:eastAsia="ja-JP"/>
        </w:rPr>
        <w:tab/>
      </w:r>
      <w:r w:rsidRPr="004F625B">
        <w:rPr>
          <w:lang w:eastAsia="ja-JP"/>
        </w:rPr>
        <w:tab/>
        <w:t>opt_39.</w:t>
      </w:r>
      <w:r w:rsidRPr="004F625B">
        <w:rPr>
          <w:i/>
          <w:iCs/>
          <w:lang w:eastAsia="ja-JP"/>
        </w:rPr>
        <w:t>name</w:t>
      </w:r>
      <w:r w:rsidRPr="004F625B">
        <w:rPr>
          <w:lang w:eastAsia="ja-JP"/>
        </w:rPr>
        <w:t xml:space="preserve"> =</w:t>
      </w:r>
      <w:r w:rsidRPr="004F625B">
        <w:rPr>
          <w:lang w:eastAsia="ja-JP"/>
        </w:rPr>
        <w:tab/>
      </w:r>
      <w:r w:rsidRPr="004F625B">
        <w:rPr>
          <w:lang w:eastAsia="ja-JP"/>
        </w:rPr>
        <w:tab/>
        <w:t>'</w:t>
      </w:r>
      <w:r w:rsidR="0005377F">
        <w:rPr>
          <w:lang w:eastAsia="ja-JP"/>
        </w:rPr>
        <w:t>as_mex</w:t>
      </w:r>
      <w:r w:rsidRPr="004F625B">
        <w:rPr>
          <w:lang w:eastAsia="ja-JP"/>
        </w:rPr>
        <w:t>_h5_evt'</w:t>
      </w:r>
      <w:r w:rsidRPr="004F625B">
        <w:rPr>
          <w:lang w:eastAsia="ja-JP"/>
        </w:rPr>
        <w:tab/>
        <w:t>; unique name of import</w:t>
      </w:r>
    </w:p>
    <w:p w14:paraId="5113387E" w14:textId="698668CD" w:rsidR="004F625B" w:rsidRPr="004F625B" w:rsidRDefault="004F625B" w:rsidP="004F625B">
      <w:pPr>
        <w:rPr>
          <w:lang w:eastAsia="ja-JP"/>
        </w:rPr>
      </w:pPr>
      <w:r w:rsidRPr="004F625B">
        <w:rPr>
          <w:lang w:eastAsia="ja-JP"/>
        </w:rPr>
        <w:tab/>
      </w:r>
      <w:r w:rsidRPr="004F625B">
        <w:rPr>
          <w:lang w:eastAsia="ja-JP"/>
        </w:rPr>
        <w:tab/>
        <w:t>opt_</w:t>
      </w:r>
      <w:proofErr w:type="gramStart"/>
      <w:r w:rsidRPr="004F625B">
        <w:rPr>
          <w:lang w:eastAsia="ja-JP"/>
        </w:rPr>
        <w:t>39.</w:t>
      </w:r>
      <w:r w:rsidRPr="004F625B">
        <w:rPr>
          <w:i/>
          <w:iCs/>
          <w:lang w:eastAsia="ja-JP"/>
        </w:rPr>
        <w:t>title</w:t>
      </w:r>
      <w:proofErr w:type="gramEnd"/>
      <w:r w:rsidRPr="004F625B">
        <w:rPr>
          <w:lang w:eastAsia="ja-JP"/>
        </w:rPr>
        <w:t xml:space="preserve"> =</w:t>
      </w:r>
      <w:r w:rsidRPr="004F625B">
        <w:rPr>
          <w:lang w:eastAsia="ja-JP"/>
        </w:rPr>
        <w:tab/>
      </w:r>
      <w:r w:rsidRPr="004F625B">
        <w:rPr>
          <w:lang w:eastAsia="ja-JP"/>
        </w:rPr>
        <w:tab/>
      </w:r>
      <w:r w:rsidR="00763A75">
        <w:rPr>
          <w:lang w:eastAsia="ja-JP"/>
        </w:rPr>
        <w:t>‘</w:t>
      </w:r>
      <w:r w:rsidR="00763A75" w:rsidRPr="00763A75">
        <w:rPr>
          <w:lang w:eastAsia="ja-JP"/>
        </w:rPr>
        <w:t xml:space="preserve">Extract </w:t>
      </w:r>
      <w:proofErr w:type="gramStart"/>
      <w:r w:rsidR="00763A75" w:rsidRPr="00763A75">
        <w:rPr>
          <w:lang w:eastAsia="ja-JP"/>
        </w:rPr>
        <w:t>E,X</w:t>
      </w:r>
      <w:proofErr w:type="gramEnd"/>
      <w:r w:rsidR="00763A75" w:rsidRPr="00763A75">
        <w:rPr>
          <w:lang w:eastAsia="ja-JP"/>
        </w:rPr>
        <w:t>,Y from MEX map HDF5 file as list-mode</w:t>
      </w:r>
      <w:r w:rsidR="00763A75">
        <w:rPr>
          <w:lang w:eastAsia="ja-JP"/>
        </w:rPr>
        <w:t>’</w:t>
      </w:r>
    </w:p>
    <w:p w14:paraId="696B1DE0" w14:textId="11E87987" w:rsidR="004F625B" w:rsidRPr="004F625B" w:rsidRDefault="004F625B" w:rsidP="004F625B">
      <w:pPr>
        <w:rPr>
          <w:lang w:eastAsia="ja-JP"/>
        </w:rPr>
      </w:pPr>
      <w:r w:rsidRPr="004F625B">
        <w:rPr>
          <w:lang w:eastAsia="ja-JP"/>
        </w:rPr>
        <w:tab/>
      </w:r>
      <w:r w:rsidRPr="004F625B">
        <w:rPr>
          <w:lang w:eastAsia="ja-JP"/>
        </w:rPr>
        <w:tab/>
        <w:t>opt_39.</w:t>
      </w:r>
      <w:r w:rsidRPr="004F625B">
        <w:rPr>
          <w:i/>
          <w:iCs/>
          <w:lang w:eastAsia="ja-JP"/>
        </w:rPr>
        <w:t>in_ext</w:t>
      </w:r>
      <w:r w:rsidRPr="004F625B">
        <w:rPr>
          <w:lang w:eastAsia="ja-JP"/>
        </w:rPr>
        <w:t xml:space="preserve"> =</w:t>
      </w:r>
      <w:r w:rsidRPr="004F625B">
        <w:rPr>
          <w:lang w:eastAsia="ja-JP"/>
        </w:rPr>
        <w:tab/>
      </w:r>
      <w:r w:rsidRPr="004F625B">
        <w:rPr>
          <w:lang w:eastAsia="ja-JP"/>
        </w:rPr>
        <w:tab/>
      </w:r>
      <w:proofErr w:type="gramStart"/>
      <w:r w:rsidRPr="004F625B">
        <w:rPr>
          <w:lang w:eastAsia="ja-JP"/>
        </w:rPr>
        <w:t>'.</w:t>
      </w:r>
      <w:r w:rsidR="00763A75">
        <w:rPr>
          <w:lang w:eastAsia="ja-JP"/>
        </w:rPr>
        <w:t>hdf</w:t>
      </w:r>
      <w:proofErr w:type="gramEnd"/>
      <w:r w:rsidR="00763A75">
        <w:rPr>
          <w:lang w:eastAsia="ja-JP"/>
        </w:rPr>
        <w:t>5</w:t>
      </w:r>
      <w:r w:rsidRPr="004F625B">
        <w:rPr>
          <w:lang w:eastAsia="ja-JP"/>
        </w:rPr>
        <w:t>'</w:t>
      </w:r>
      <w:r w:rsidRPr="004F625B">
        <w:rPr>
          <w:lang w:eastAsia="ja-JP"/>
        </w:rPr>
        <w:tab/>
      </w:r>
      <w:r w:rsidRPr="004F625B">
        <w:rPr>
          <w:lang w:eastAsia="ja-JP"/>
        </w:rPr>
        <w:tab/>
      </w:r>
      <w:r>
        <w:rPr>
          <w:lang w:eastAsia="ja-JP"/>
        </w:rPr>
        <w:tab/>
      </w:r>
      <w:r w:rsidRPr="004F625B">
        <w:rPr>
          <w:lang w:eastAsia="ja-JP"/>
        </w:rPr>
        <w:t>; input file extension</w:t>
      </w:r>
    </w:p>
    <w:p w14:paraId="4D660DFD" w14:textId="14953532" w:rsidR="004F625B" w:rsidRPr="004F625B" w:rsidRDefault="004F625B" w:rsidP="004F625B">
      <w:pPr>
        <w:rPr>
          <w:lang w:eastAsia="ja-JP"/>
        </w:rPr>
      </w:pPr>
      <w:r w:rsidRPr="004F625B">
        <w:rPr>
          <w:lang w:eastAsia="ja-JP"/>
        </w:rPr>
        <w:tab/>
      </w:r>
      <w:r w:rsidRPr="004F625B">
        <w:rPr>
          <w:lang w:eastAsia="ja-JP"/>
        </w:rPr>
        <w:tab/>
        <w:t>opt_</w:t>
      </w:r>
      <w:proofErr w:type="gramStart"/>
      <w:r w:rsidRPr="004F625B">
        <w:rPr>
          <w:lang w:eastAsia="ja-JP"/>
        </w:rPr>
        <w:t>39.</w:t>
      </w:r>
      <w:r w:rsidRPr="004F625B">
        <w:rPr>
          <w:i/>
          <w:iCs/>
          <w:lang w:eastAsia="ja-JP"/>
        </w:rPr>
        <w:t>request</w:t>
      </w:r>
      <w:proofErr w:type="gramEnd"/>
      <w:r w:rsidRPr="004F625B">
        <w:rPr>
          <w:lang w:eastAsia="ja-JP"/>
        </w:rPr>
        <w:t xml:space="preserve"> =</w:t>
      </w:r>
      <w:r w:rsidRPr="004F625B">
        <w:rPr>
          <w:lang w:eastAsia="ja-JP"/>
        </w:rPr>
        <w:tab/>
      </w:r>
      <w:r w:rsidR="00763A75">
        <w:rPr>
          <w:lang w:eastAsia="ja-JP"/>
        </w:rPr>
        <w:t>‘</w:t>
      </w:r>
      <w:r w:rsidR="00763A75" w:rsidRPr="00763A75">
        <w:rPr>
          <w:lang w:eastAsia="ja-JP"/>
        </w:rPr>
        <w:t xml:space="preserve">Select MEX HDF file to scan for all spectra, </w:t>
      </w:r>
      <w:proofErr w:type="gramStart"/>
      <w:r w:rsidR="00763A75" w:rsidRPr="00763A75">
        <w:rPr>
          <w:lang w:eastAsia="ja-JP"/>
        </w:rPr>
        <w:t>X,Y</w:t>
      </w:r>
      <w:proofErr w:type="gramEnd"/>
      <w:r w:rsidRPr="004F625B">
        <w:rPr>
          <w:lang w:eastAsia="ja-JP"/>
        </w:rPr>
        <w:t>'</w:t>
      </w:r>
    </w:p>
    <w:p w14:paraId="5F33872A" w14:textId="77777777" w:rsidR="004F625B" w:rsidRPr="004F625B" w:rsidRDefault="004F625B" w:rsidP="004F625B">
      <w:pPr>
        <w:rPr>
          <w:lang w:eastAsia="ja-JP"/>
        </w:rPr>
      </w:pPr>
      <w:r w:rsidRPr="004F625B">
        <w:rPr>
          <w:lang w:eastAsia="ja-JP"/>
        </w:rPr>
        <w:tab/>
      </w:r>
      <w:r w:rsidRPr="004F625B">
        <w:rPr>
          <w:lang w:eastAsia="ja-JP"/>
        </w:rPr>
        <w:tab/>
        <w:t>opt_</w:t>
      </w:r>
      <w:proofErr w:type="gramStart"/>
      <w:r w:rsidRPr="004F625B">
        <w:rPr>
          <w:lang w:eastAsia="ja-JP"/>
        </w:rPr>
        <w:t>39.</w:t>
      </w:r>
      <w:r w:rsidRPr="004F625B">
        <w:rPr>
          <w:i/>
          <w:iCs/>
          <w:lang w:eastAsia="ja-JP"/>
        </w:rPr>
        <w:t>preview</w:t>
      </w:r>
      <w:proofErr w:type="gramEnd"/>
      <w:r w:rsidRPr="004F625B">
        <w:rPr>
          <w:lang w:eastAsia="ja-JP"/>
        </w:rPr>
        <w:t xml:space="preserve"> =</w:t>
      </w:r>
      <w:r w:rsidRPr="004F625B">
        <w:rPr>
          <w:lang w:eastAsia="ja-JP"/>
        </w:rPr>
        <w:tab/>
      </w:r>
      <w:r w:rsidRPr="004F625B">
        <w:rPr>
          <w:b/>
          <w:bCs/>
          <w:lang w:eastAsia="ja-JP"/>
        </w:rPr>
        <w:t>0</w:t>
      </w:r>
      <w:r w:rsidRPr="004F625B">
        <w:rPr>
          <w:lang w:eastAsia="ja-JP"/>
        </w:rPr>
        <w:tab/>
      </w:r>
      <w:r w:rsidRPr="004F625B">
        <w:rPr>
          <w:lang w:eastAsia="ja-JP"/>
        </w:rPr>
        <w:tab/>
      </w:r>
      <w:r w:rsidRPr="004F625B">
        <w:rPr>
          <w:lang w:eastAsia="ja-JP"/>
        </w:rPr>
        <w:tab/>
        <w:t>; allow spectrum preview</w:t>
      </w:r>
    </w:p>
    <w:p w14:paraId="56D53172" w14:textId="7A962254" w:rsidR="004F625B" w:rsidRPr="004F625B" w:rsidRDefault="004F625B" w:rsidP="004F625B">
      <w:pPr>
        <w:rPr>
          <w:lang w:eastAsia="ja-JP"/>
        </w:rPr>
      </w:pPr>
      <w:r w:rsidRPr="004F625B">
        <w:rPr>
          <w:lang w:eastAsia="ja-JP"/>
        </w:rPr>
        <w:tab/>
      </w:r>
      <w:r w:rsidRPr="004F625B">
        <w:rPr>
          <w:lang w:eastAsia="ja-JP"/>
        </w:rPr>
        <w:tab/>
        <w:t>opt_39.</w:t>
      </w:r>
      <w:r w:rsidRPr="004F625B">
        <w:rPr>
          <w:i/>
          <w:iCs/>
          <w:lang w:eastAsia="ja-JP"/>
        </w:rPr>
        <w:t>raw</w:t>
      </w:r>
      <w:r w:rsidRPr="004F625B">
        <w:rPr>
          <w:lang w:eastAsia="ja-JP"/>
        </w:rPr>
        <w:t xml:space="preserve"> =</w:t>
      </w:r>
      <w:r w:rsidRPr="004F625B">
        <w:rPr>
          <w:lang w:eastAsia="ja-JP"/>
        </w:rPr>
        <w:tab/>
      </w:r>
      <w:r w:rsidRPr="004F625B">
        <w:rPr>
          <w:lang w:eastAsia="ja-JP"/>
        </w:rPr>
        <w:tab/>
      </w:r>
      <w:r w:rsidRPr="004F625B">
        <w:rPr>
          <w:b/>
          <w:bCs/>
          <w:lang w:eastAsia="ja-JP"/>
        </w:rPr>
        <w:t>1</w:t>
      </w:r>
      <w:r w:rsidRPr="004F625B">
        <w:rPr>
          <w:lang w:eastAsia="ja-JP"/>
        </w:rPr>
        <w:tab/>
      </w:r>
      <w:r w:rsidRPr="004F625B">
        <w:rPr>
          <w:lang w:eastAsia="ja-JP"/>
        </w:rPr>
        <w:tab/>
      </w:r>
      <w:r w:rsidRPr="004F625B">
        <w:rPr>
          <w:lang w:eastAsia="ja-JP"/>
        </w:rPr>
        <w:tab/>
        <w:t>; flags use of separate Raw data path</w:t>
      </w:r>
    </w:p>
    <w:p w14:paraId="4BD6BE6D" w14:textId="513BDEE2" w:rsidR="004F625B" w:rsidRPr="004F625B" w:rsidRDefault="004F625B" w:rsidP="004F625B">
      <w:pPr>
        <w:rPr>
          <w:lang w:eastAsia="ja-JP"/>
        </w:rPr>
      </w:pPr>
      <w:r w:rsidRPr="004F625B">
        <w:rPr>
          <w:lang w:eastAsia="ja-JP"/>
        </w:rPr>
        <w:tab/>
      </w:r>
      <w:r w:rsidRPr="004F625B">
        <w:rPr>
          <w:lang w:eastAsia="ja-JP"/>
        </w:rPr>
        <w:tab/>
        <w:t>opt_</w:t>
      </w:r>
      <w:proofErr w:type="gramStart"/>
      <w:r w:rsidRPr="004F625B">
        <w:rPr>
          <w:lang w:eastAsia="ja-JP"/>
        </w:rPr>
        <w:t>39.</w:t>
      </w:r>
      <w:r w:rsidRPr="004F625B">
        <w:rPr>
          <w:i/>
          <w:iCs/>
          <w:lang w:eastAsia="ja-JP"/>
        </w:rPr>
        <w:t>multifile</w:t>
      </w:r>
      <w:proofErr w:type="gramEnd"/>
      <w:r w:rsidRPr="004F625B">
        <w:rPr>
          <w:lang w:eastAsia="ja-JP"/>
        </w:rPr>
        <w:t xml:space="preserve"> =</w:t>
      </w:r>
      <w:r w:rsidRPr="004F625B">
        <w:rPr>
          <w:lang w:eastAsia="ja-JP"/>
        </w:rPr>
        <w:tab/>
      </w:r>
      <w:r w:rsidR="00763A75">
        <w:rPr>
          <w:b/>
          <w:bCs/>
          <w:lang w:eastAsia="ja-JP"/>
        </w:rPr>
        <w:t>0</w:t>
      </w:r>
      <w:r w:rsidRPr="004F625B">
        <w:rPr>
          <w:lang w:eastAsia="ja-JP"/>
        </w:rPr>
        <w:tab/>
      </w:r>
      <w:r w:rsidRPr="004F625B">
        <w:rPr>
          <w:lang w:eastAsia="ja-JP"/>
        </w:rPr>
        <w:tab/>
      </w:r>
      <w:r w:rsidRPr="004F625B">
        <w:rPr>
          <w:lang w:eastAsia="ja-JP"/>
        </w:rPr>
        <w:tab/>
        <w:t xml:space="preserve">; denotes </w:t>
      </w:r>
      <w:r>
        <w:rPr>
          <w:lang w:eastAsia="ja-JP"/>
        </w:rPr>
        <w:t xml:space="preserve">multi-file </w:t>
      </w:r>
      <w:r w:rsidRPr="004F625B">
        <w:rPr>
          <w:lang w:eastAsia="ja-JP"/>
        </w:rPr>
        <w:t>data series</w:t>
      </w:r>
    </w:p>
    <w:p w14:paraId="0854378A" w14:textId="00E256C0" w:rsidR="004F625B" w:rsidRPr="004F625B" w:rsidRDefault="004F625B" w:rsidP="004F625B">
      <w:pPr>
        <w:rPr>
          <w:lang w:eastAsia="ja-JP"/>
        </w:rPr>
      </w:pPr>
      <w:r w:rsidRPr="004F625B">
        <w:rPr>
          <w:lang w:eastAsia="ja-JP"/>
        </w:rPr>
        <w:tab/>
      </w:r>
      <w:r w:rsidRPr="004F625B">
        <w:rPr>
          <w:lang w:eastAsia="ja-JP"/>
        </w:rPr>
        <w:tab/>
        <w:t>opt_</w:t>
      </w:r>
      <w:proofErr w:type="gramStart"/>
      <w:r w:rsidRPr="004F625B">
        <w:rPr>
          <w:lang w:eastAsia="ja-JP"/>
        </w:rPr>
        <w:t>39.</w:t>
      </w:r>
      <w:r w:rsidRPr="004F625B">
        <w:rPr>
          <w:i/>
          <w:iCs/>
          <w:lang w:eastAsia="ja-JP"/>
        </w:rPr>
        <w:t>separate</w:t>
      </w:r>
      <w:proofErr w:type="gramEnd"/>
      <w:r w:rsidRPr="004F625B">
        <w:rPr>
          <w:lang w:eastAsia="ja-JP"/>
        </w:rPr>
        <w:t xml:space="preserve"> =</w:t>
      </w:r>
      <w:r w:rsidRPr="004F625B">
        <w:rPr>
          <w:lang w:eastAsia="ja-JP"/>
        </w:rPr>
        <w:tab/>
        <w:t>''</w:t>
      </w:r>
      <w:r w:rsidRPr="004F625B">
        <w:rPr>
          <w:lang w:eastAsia="ja-JP"/>
        </w:rPr>
        <w:tab/>
      </w:r>
      <w:r w:rsidRPr="004F625B">
        <w:rPr>
          <w:lang w:eastAsia="ja-JP"/>
        </w:rPr>
        <w:tab/>
      </w:r>
      <w:r w:rsidRPr="004F625B">
        <w:rPr>
          <w:lang w:eastAsia="ja-JP"/>
        </w:rPr>
        <w:tab/>
        <w:t>; char between file and run #</w:t>
      </w:r>
    </w:p>
    <w:p w14:paraId="21E357BE" w14:textId="50F440E2" w:rsidR="004F625B" w:rsidRPr="004F625B" w:rsidRDefault="004F625B" w:rsidP="004F625B">
      <w:pPr>
        <w:rPr>
          <w:lang w:eastAsia="ja-JP"/>
        </w:rPr>
      </w:pPr>
      <w:r w:rsidRPr="004F625B">
        <w:rPr>
          <w:lang w:eastAsia="ja-JP"/>
        </w:rPr>
        <w:tab/>
      </w:r>
      <w:r w:rsidRPr="004F625B">
        <w:rPr>
          <w:lang w:eastAsia="ja-JP"/>
        </w:rPr>
        <w:tab/>
        <w:t>opt_</w:t>
      </w:r>
      <w:proofErr w:type="gramStart"/>
      <w:r w:rsidRPr="004F625B">
        <w:rPr>
          <w:lang w:eastAsia="ja-JP"/>
        </w:rPr>
        <w:t>39.</w:t>
      </w:r>
      <w:r w:rsidRPr="004F625B">
        <w:rPr>
          <w:i/>
          <w:iCs/>
          <w:lang w:eastAsia="ja-JP"/>
        </w:rPr>
        <w:t>spec</w:t>
      </w:r>
      <w:proofErr w:type="gramEnd"/>
      <w:r w:rsidRPr="004F625B">
        <w:rPr>
          <w:i/>
          <w:iCs/>
          <w:lang w:eastAsia="ja-JP"/>
        </w:rPr>
        <w:t>_evt</w:t>
      </w:r>
      <w:r w:rsidRPr="004F625B">
        <w:rPr>
          <w:lang w:eastAsia="ja-JP"/>
        </w:rPr>
        <w:t xml:space="preserve"> =</w:t>
      </w:r>
      <w:r w:rsidRPr="004F625B">
        <w:rPr>
          <w:lang w:eastAsia="ja-JP"/>
        </w:rPr>
        <w:tab/>
      </w:r>
      <w:r w:rsidRPr="004F625B">
        <w:rPr>
          <w:b/>
          <w:bCs/>
          <w:lang w:eastAsia="ja-JP"/>
        </w:rPr>
        <w:t>1</w:t>
      </w:r>
      <w:r w:rsidRPr="004F625B">
        <w:rPr>
          <w:lang w:eastAsia="ja-JP"/>
        </w:rPr>
        <w:tab/>
      </w:r>
      <w:r w:rsidRPr="004F625B">
        <w:rPr>
          <w:lang w:eastAsia="ja-JP"/>
        </w:rPr>
        <w:tab/>
      </w:r>
      <w:r w:rsidRPr="004F625B">
        <w:rPr>
          <w:lang w:eastAsia="ja-JP"/>
        </w:rPr>
        <w:tab/>
        <w:t xml:space="preserve">; uses call to </w:t>
      </w:r>
      <w:r>
        <w:rPr>
          <w:lang w:eastAsia="ja-JP"/>
        </w:rPr>
        <w:t>‘</w:t>
      </w:r>
      <w:proofErr w:type="spellStart"/>
      <w:r w:rsidRPr="004F625B">
        <w:rPr>
          <w:lang w:eastAsia="ja-JP"/>
        </w:rPr>
        <w:t>spec_evt</w:t>
      </w:r>
      <w:proofErr w:type="spellEnd"/>
      <w:r>
        <w:rPr>
          <w:lang w:eastAsia="ja-JP"/>
        </w:rPr>
        <w:t>’</w:t>
      </w:r>
      <w:r w:rsidRPr="004F625B">
        <w:rPr>
          <w:lang w:eastAsia="ja-JP"/>
        </w:rPr>
        <w:t xml:space="preserve"> to extract </w:t>
      </w:r>
      <w:r>
        <w:rPr>
          <w:lang w:eastAsia="ja-JP"/>
        </w:rPr>
        <w:t>events</w:t>
      </w:r>
    </w:p>
    <w:p w14:paraId="29A9C6C0" w14:textId="7ACBB48B" w:rsidR="004F625B" w:rsidRPr="004F625B" w:rsidRDefault="004F625B" w:rsidP="004F625B">
      <w:pPr>
        <w:rPr>
          <w:lang w:eastAsia="ja-JP"/>
        </w:rPr>
      </w:pPr>
      <w:r w:rsidRPr="004F625B">
        <w:rPr>
          <w:lang w:eastAsia="ja-JP"/>
        </w:rPr>
        <w:tab/>
      </w:r>
      <w:r w:rsidRPr="004F625B">
        <w:rPr>
          <w:lang w:eastAsia="ja-JP"/>
        </w:rPr>
        <w:tab/>
        <w:t>opt_39.</w:t>
      </w:r>
      <w:r w:rsidRPr="004F625B">
        <w:rPr>
          <w:i/>
          <w:iCs/>
          <w:lang w:eastAsia="ja-JP"/>
        </w:rPr>
        <w:t>use_IC</w:t>
      </w:r>
      <w:r w:rsidRPr="004F625B">
        <w:rPr>
          <w:lang w:eastAsia="ja-JP"/>
        </w:rPr>
        <w:t xml:space="preserve"> =</w:t>
      </w:r>
      <w:r w:rsidRPr="004F625B">
        <w:rPr>
          <w:lang w:eastAsia="ja-JP"/>
        </w:rPr>
        <w:tab/>
      </w:r>
      <w:r w:rsidRPr="004F625B">
        <w:rPr>
          <w:lang w:eastAsia="ja-JP"/>
        </w:rPr>
        <w:tab/>
      </w:r>
      <w:r w:rsidRPr="004F625B">
        <w:rPr>
          <w:b/>
          <w:bCs/>
          <w:lang w:eastAsia="ja-JP"/>
        </w:rPr>
        <w:t>1</w:t>
      </w:r>
      <w:r w:rsidRPr="004F625B">
        <w:rPr>
          <w:lang w:eastAsia="ja-JP"/>
        </w:rPr>
        <w:tab/>
      </w:r>
      <w:r w:rsidRPr="004F625B">
        <w:rPr>
          <w:lang w:eastAsia="ja-JP"/>
        </w:rPr>
        <w:tab/>
      </w:r>
      <w:r w:rsidRPr="004F625B">
        <w:rPr>
          <w:lang w:eastAsia="ja-JP"/>
        </w:rPr>
        <w:tab/>
        <w:t xml:space="preserve">; pop-up the </w:t>
      </w:r>
      <w:r>
        <w:rPr>
          <w:lang w:eastAsia="ja-JP"/>
        </w:rPr>
        <w:t>‘</w:t>
      </w:r>
      <w:proofErr w:type="spellStart"/>
      <w:r w:rsidRPr="004F625B">
        <w:rPr>
          <w:lang w:eastAsia="ja-JP"/>
        </w:rPr>
        <w:t>flux_select</w:t>
      </w:r>
      <w:proofErr w:type="spellEnd"/>
      <w:r>
        <w:rPr>
          <w:lang w:eastAsia="ja-JP"/>
        </w:rPr>
        <w:t>’</w:t>
      </w:r>
      <w:r w:rsidRPr="004F625B">
        <w:rPr>
          <w:lang w:eastAsia="ja-JP"/>
        </w:rPr>
        <w:t xml:space="preserve"> PV selection panel</w:t>
      </w:r>
    </w:p>
    <w:p w14:paraId="713A8C76" w14:textId="77777777" w:rsidR="004F625B" w:rsidRPr="004F625B" w:rsidRDefault="004F625B" w:rsidP="004F625B">
      <w:pPr>
        <w:rPr>
          <w:lang w:eastAsia="ja-JP"/>
        </w:rPr>
      </w:pPr>
      <w:r w:rsidRPr="004F625B">
        <w:rPr>
          <w:lang w:eastAsia="ja-JP"/>
        </w:rPr>
        <w:tab/>
      </w:r>
      <w:r w:rsidRPr="004F625B">
        <w:rPr>
          <w:lang w:eastAsia="ja-JP"/>
        </w:rPr>
        <w:tab/>
        <w:t>opt_39.</w:t>
      </w:r>
      <w:r w:rsidRPr="004F625B">
        <w:rPr>
          <w:i/>
          <w:iCs/>
          <w:lang w:eastAsia="ja-JP"/>
        </w:rPr>
        <w:t>IC_mode</w:t>
      </w:r>
      <w:r w:rsidRPr="004F625B">
        <w:rPr>
          <w:lang w:eastAsia="ja-JP"/>
        </w:rPr>
        <w:t xml:space="preserve"> = </w:t>
      </w:r>
      <w:r w:rsidRPr="004F625B">
        <w:rPr>
          <w:lang w:eastAsia="ja-JP"/>
        </w:rPr>
        <w:tab/>
      </w:r>
      <w:r w:rsidRPr="004F625B">
        <w:rPr>
          <w:b/>
          <w:bCs/>
          <w:lang w:eastAsia="ja-JP"/>
        </w:rPr>
        <w:t>1</w:t>
      </w:r>
      <w:r w:rsidRPr="004F625B">
        <w:rPr>
          <w:lang w:eastAsia="ja-JP"/>
        </w:rPr>
        <w:tab/>
      </w:r>
      <w:r w:rsidRPr="004F625B">
        <w:rPr>
          <w:lang w:eastAsia="ja-JP"/>
        </w:rPr>
        <w:tab/>
      </w:r>
      <w:r w:rsidRPr="004F625B">
        <w:rPr>
          <w:lang w:eastAsia="ja-JP"/>
        </w:rPr>
        <w:tab/>
        <w:t>; default to using PV for IC</w:t>
      </w:r>
    </w:p>
    <w:p w14:paraId="70EBA7B7" w14:textId="77777777" w:rsidR="004F625B" w:rsidRDefault="004F625B" w:rsidP="00B10EC9">
      <w:pPr>
        <w:rPr>
          <w:lang w:eastAsia="ja-JP"/>
        </w:rPr>
      </w:pPr>
    </w:p>
    <w:p w14:paraId="1C6F8D7C" w14:textId="3E0B5A53" w:rsidR="004F625B" w:rsidRDefault="004F625B" w:rsidP="00B10EC9">
      <w:pPr>
        <w:rPr>
          <w:lang w:eastAsia="ja-JP"/>
        </w:rPr>
      </w:pPr>
      <w:r>
        <w:rPr>
          <w:lang w:eastAsia="ja-JP"/>
        </w:rPr>
        <w:t xml:space="preserve">This tells GeoPIXE that </w:t>
      </w:r>
      <w:r w:rsidR="00F67E1C">
        <w:rPr>
          <w:lang w:eastAsia="ja-JP"/>
        </w:rPr>
        <w:t>HDF</w:t>
      </w:r>
      <w:r>
        <w:rPr>
          <w:lang w:eastAsia="ja-JP"/>
        </w:rPr>
        <w:t xml:space="preserve"> data is found in </w:t>
      </w:r>
      <w:r w:rsidR="00F67E1C">
        <w:rPr>
          <w:lang w:eastAsia="ja-JP"/>
        </w:rPr>
        <w:t>one</w:t>
      </w:r>
      <w:r>
        <w:rPr>
          <w:lang w:eastAsia="ja-JP"/>
        </w:rPr>
        <w:t xml:space="preserve"> file (multifile=</w:t>
      </w:r>
      <w:r w:rsidR="00F67E1C">
        <w:rPr>
          <w:lang w:eastAsia="ja-JP"/>
        </w:rPr>
        <w:t>0</w:t>
      </w:r>
      <w:r>
        <w:rPr>
          <w:lang w:eastAsia="ja-JP"/>
        </w:rPr>
        <w:t>) and a file extension of “</w:t>
      </w:r>
      <w:r w:rsidR="00F67E1C">
        <w:rPr>
          <w:lang w:eastAsia="ja-JP"/>
        </w:rPr>
        <w:t>hdf5</w:t>
      </w:r>
      <w:r>
        <w:rPr>
          <w:lang w:eastAsia="ja-JP"/>
        </w:rPr>
        <w:t>” (</w:t>
      </w:r>
      <w:proofErr w:type="spellStart"/>
      <w:r>
        <w:rPr>
          <w:lang w:eastAsia="ja-JP"/>
        </w:rPr>
        <w:t>in_ext</w:t>
      </w:r>
      <w:proofErr w:type="spellEnd"/>
      <w:r>
        <w:rPr>
          <w:lang w:eastAsia="ja-JP"/>
        </w:rPr>
        <w:t>=</w:t>
      </w:r>
      <w:proofErr w:type="gramStart"/>
      <w:r>
        <w:rPr>
          <w:lang w:eastAsia="ja-JP"/>
        </w:rPr>
        <w:t>”.</w:t>
      </w:r>
      <w:r w:rsidR="00F67E1C">
        <w:rPr>
          <w:lang w:eastAsia="ja-JP"/>
        </w:rPr>
        <w:t>hdf</w:t>
      </w:r>
      <w:proofErr w:type="gramEnd"/>
      <w:r w:rsidR="00F67E1C">
        <w:rPr>
          <w:lang w:eastAsia="ja-JP"/>
        </w:rPr>
        <w:t>5</w:t>
      </w:r>
      <w:r>
        <w:rPr>
          <w:lang w:eastAsia="ja-JP"/>
        </w:rPr>
        <w:t xml:space="preserve">”). ‘Title’ is for the </w:t>
      </w:r>
      <w:r w:rsidRPr="00303FB4">
        <w:rPr>
          <w:i/>
          <w:iCs/>
          <w:lang w:eastAsia="ja-JP"/>
        </w:rPr>
        <w:t>Import Spectra</w:t>
      </w:r>
      <w:r>
        <w:rPr>
          <w:lang w:eastAsia="ja-JP"/>
        </w:rPr>
        <w:t xml:space="preserve"> popup title, ‘request’ is a title for the </w:t>
      </w:r>
      <w:r w:rsidR="00303FB4">
        <w:rPr>
          <w:i/>
          <w:iCs/>
          <w:lang w:eastAsia="ja-JP"/>
        </w:rPr>
        <w:t>F</w:t>
      </w:r>
      <w:r w:rsidRPr="00303FB4">
        <w:rPr>
          <w:i/>
          <w:iCs/>
          <w:lang w:eastAsia="ja-JP"/>
        </w:rPr>
        <w:t>ile-Requester</w:t>
      </w:r>
      <w:r>
        <w:rPr>
          <w:lang w:eastAsia="ja-JP"/>
        </w:rPr>
        <w:t xml:space="preserve"> popup, ‘raw’ flags a separate path for raw data and analyzed data, ‘</w:t>
      </w:r>
      <w:proofErr w:type="spellStart"/>
      <w:r>
        <w:rPr>
          <w:lang w:eastAsia="ja-JP"/>
        </w:rPr>
        <w:t>use_IC</w:t>
      </w:r>
      <w:proofErr w:type="spellEnd"/>
      <w:r>
        <w:rPr>
          <w:lang w:eastAsia="ja-JP"/>
        </w:rPr>
        <w:t>’ flags using a popup ‘</w:t>
      </w:r>
      <w:proofErr w:type="spellStart"/>
      <w:r>
        <w:rPr>
          <w:lang w:eastAsia="ja-JP"/>
        </w:rPr>
        <w:t>flux_select</w:t>
      </w:r>
      <w:proofErr w:type="spellEnd"/>
      <w:r>
        <w:rPr>
          <w:lang w:eastAsia="ja-JP"/>
        </w:rPr>
        <w:t>’ to choose the PV to use for flux values, ‘</w:t>
      </w:r>
      <w:proofErr w:type="spellStart"/>
      <w:r>
        <w:rPr>
          <w:lang w:eastAsia="ja-JP"/>
        </w:rPr>
        <w:t>IC_mode</w:t>
      </w:r>
      <w:proofErr w:type="spellEnd"/>
      <w:r>
        <w:rPr>
          <w:lang w:eastAsia="ja-JP"/>
        </w:rPr>
        <w:t>’=1 means a default mode of using a PV selection for flux</w:t>
      </w:r>
      <w:r w:rsidR="00303FB4">
        <w:rPr>
          <w:lang w:eastAsia="ja-JP"/>
        </w:rPr>
        <w:t xml:space="preserve"> with gain settings</w:t>
      </w:r>
      <w:r>
        <w:rPr>
          <w:lang w:eastAsia="ja-JP"/>
        </w:rPr>
        <w:t>.</w:t>
      </w:r>
    </w:p>
    <w:p w14:paraId="4991EB7D" w14:textId="77777777" w:rsidR="00BF6C5B" w:rsidRPr="00B10EC9" w:rsidRDefault="00BF6C5B" w:rsidP="00B10EC9">
      <w:pPr>
        <w:rPr>
          <w:lang w:eastAsia="ja-JP"/>
        </w:rPr>
      </w:pPr>
    </w:p>
    <w:p w14:paraId="33DACAAF" w14:textId="6B9E586A" w:rsidR="00BF6C5B" w:rsidRDefault="00BF6C5B" w:rsidP="00BF6C5B">
      <w:pPr>
        <w:rPr>
          <w:lang w:eastAsia="ja-JP"/>
        </w:rPr>
      </w:pPr>
      <w:r>
        <w:rPr>
          <w:lang w:eastAsia="ja-JP"/>
        </w:rPr>
        <w:t xml:space="preserve">Note: Later it may be necessary to spread data over multiple files (e.g. for XCANES maps). </w:t>
      </w:r>
      <w:proofErr w:type="gramStart"/>
      <w:r>
        <w:rPr>
          <w:lang w:eastAsia="ja-JP"/>
        </w:rPr>
        <w:t>Then ”multifile</w:t>
      </w:r>
      <w:proofErr w:type="gramEnd"/>
      <w:r>
        <w:rPr>
          <w:lang w:eastAsia="ja-JP"/>
        </w:rPr>
        <w:t>” will be set to 1. The use of the sequence number will be important the.</w:t>
      </w:r>
    </w:p>
    <w:p w14:paraId="132A5A0A" w14:textId="082A33B3" w:rsidR="00BD68BF" w:rsidRDefault="00BD68BF" w:rsidP="00BD68BF">
      <w:pPr>
        <w:pStyle w:val="Heading3"/>
      </w:pPr>
      <w:bookmarkStart w:id="15" w:name="_Toc207796078"/>
      <w:r>
        <w:t>Header read</w:t>
      </w:r>
      <w:r w:rsidR="00E974B3">
        <w:t xml:space="preserve"> (“</w:t>
      </w:r>
      <w:r w:rsidR="00E974B3" w:rsidRPr="00E974B3">
        <w:t>read_</w:t>
      </w:r>
      <w:r w:rsidR="0005377F">
        <w:t>as_mex</w:t>
      </w:r>
      <w:r w:rsidR="00E974B3" w:rsidRPr="00E974B3">
        <w:t>_h5_header</w:t>
      </w:r>
      <w:r w:rsidR="00E974B3">
        <w:t>.pro”)</w:t>
      </w:r>
      <w:bookmarkEnd w:id="15"/>
    </w:p>
    <w:p w14:paraId="43333DC8" w14:textId="07A6E0FA" w:rsidR="00BD68BF" w:rsidRDefault="00BD68BF" w:rsidP="00BD68BF">
      <w:r>
        <w:t xml:space="preserve">Reading “header” metadata is needed to extract parameters like the </w:t>
      </w:r>
      <w:r w:rsidR="00B40286">
        <w:t xml:space="preserve">effective </w:t>
      </w:r>
      <w:r>
        <w:t>pixel size of an image (</w:t>
      </w:r>
      <w:proofErr w:type="spellStart"/>
      <w:proofErr w:type="gramStart"/>
      <w:r>
        <w:t>nx,ny</w:t>
      </w:r>
      <w:proofErr w:type="spellEnd"/>
      <w:proofErr w:type="gramEnd"/>
      <w:r>
        <w:t xml:space="preserve">), energy, sample name, etc. </w:t>
      </w:r>
      <w:proofErr w:type="gramStart"/>
      <w:r>
        <w:t>and also</w:t>
      </w:r>
      <w:proofErr w:type="gramEnd"/>
      <w:r>
        <w:t xml:space="preserve"> </w:t>
      </w:r>
      <w:proofErr w:type="gramStart"/>
      <w:r>
        <w:t>pull out</w:t>
      </w:r>
      <w:proofErr w:type="gramEnd"/>
      <w:r>
        <w:t xml:space="preserve"> data for </w:t>
      </w:r>
      <w:r w:rsidR="00B40286">
        <w:t xml:space="preserve">dwell </w:t>
      </w:r>
      <w:r w:rsidR="00303FB4">
        <w:t>and flux</w:t>
      </w:r>
      <w:r>
        <w:t xml:space="preserve"> as a function of sequence number. </w:t>
      </w:r>
    </w:p>
    <w:p w14:paraId="46ECA0A8" w14:textId="77777777" w:rsidR="006E2653" w:rsidRDefault="006E2653" w:rsidP="00BD68BF"/>
    <w:p w14:paraId="5CB562BD" w14:textId="4202F102" w:rsidR="006E2653" w:rsidRDefault="006E2653" w:rsidP="00BD68BF">
      <w:r>
        <w:t xml:space="preserve">It </w:t>
      </w:r>
      <w:r w:rsidR="00B40286">
        <w:t>reads ‘x’ and ‘y’ data per sequence number.</w:t>
      </w:r>
      <w:r>
        <w:t xml:space="preserve"> This gives pixel position as a function of sequence number. From these we calculate pixel address “</w:t>
      </w:r>
      <w:proofErr w:type="spellStart"/>
      <w:r>
        <w:t>pixel_x</w:t>
      </w:r>
      <w:proofErr w:type="spellEnd"/>
      <w:r>
        <w:t xml:space="preserve">, </w:t>
      </w:r>
      <w:proofErr w:type="spellStart"/>
      <w:r>
        <w:t>pixel_y</w:t>
      </w:r>
      <w:proofErr w:type="spellEnd"/>
      <w:r>
        <w:t>” versus sequence number using these lines.</w:t>
      </w:r>
    </w:p>
    <w:p w14:paraId="60087F4F" w14:textId="77777777" w:rsidR="006E2653" w:rsidRDefault="006E2653" w:rsidP="00BD68BF"/>
    <w:p w14:paraId="10E250B2" w14:textId="7FD232FB" w:rsidR="00370B63" w:rsidRPr="00370B63" w:rsidRDefault="00370B63" w:rsidP="00370B63">
      <w:r w:rsidRPr="00370B63">
        <w:tab/>
      </w:r>
      <w:proofErr w:type="spellStart"/>
      <w:r w:rsidRPr="00370B63">
        <w:t>sx</w:t>
      </w:r>
      <w:proofErr w:type="spellEnd"/>
      <w:r w:rsidRPr="00370B63">
        <w:t xml:space="preserve"> = x - </w:t>
      </w:r>
      <w:r w:rsidRPr="00370B63">
        <w:rPr>
          <w:b/>
          <w:bCs/>
        </w:rPr>
        <w:t>shift</w:t>
      </w:r>
      <w:r w:rsidRPr="00370B63">
        <w:t>(x,</w:t>
      </w:r>
      <w:r w:rsidRPr="00370B63">
        <w:rPr>
          <w:b/>
          <w:bCs/>
        </w:rPr>
        <w:t>1</w:t>
      </w:r>
      <w:r w:rsidRPr="00370B63">
        <w:t>)</w:t>
      </w:r>
      <w:r w:rsidRPr="00370B63">
        <w:tab/>
      </w:r>
      <w:r w:rsidRPr="00370B63">
        <w:tab/>
      </w:r>
      <w:r w:rsidRPr="00370B63">
        <w:tab/>
      </w:r>
      <w:r w:rsidRPr="00370B63">
        <w:tab/>
      </w:r>
      <w:r w:rsidRPr="00370B63">
        <w:tab/>
        <w:t>; step change in x</w:t>
      </w:r>
    </w:p>
    <w:p w14:paraId="553E75FC" w14:textId="5324CD6B" w:rsidR="00370B63" w:rsidRPr="00370B63" w:rsidRDefault="00370B63" w:rsidP="00370B63">
      <w:r w:rsidRPr="00370B63">
        <w:tab/>
      </w:r>
      <w:proofErr w:type="spellStart"/>
      <w:proofErr w:type="gramStart"/>
      <w:r w:rsidRPr="00370B63">
        <w:t>sx</w:t>
      </w:r>
      <w:proofErr w:type="spellEnd"/>
      <w:r w:rsidRPr="00370B63">
        <w:t>[</w:t>
      </w:r>
      <w:proofErr w:type="gramEnd"/>
      <w:r w:rsidRPr="00370B63">
        <w:rPr>
          <w:b/>
          <w:bCs/>
        </w:rPr>
        <w:t>0</w:t>
      </w:r>
      <w:r w:rsidRPr="00370B63">
        <w:t xml:space="preserve">] = </w:t>
      </w:r>
      <w:proofErr w:type="spellStart"/>
      <w:proofErr w:type="gramStart"/>
      <w:r w:rsidRPr="00370B63">
        <w:t>sx</w:t>
      </w:r>
      <w:proofErr w:type="spellEnd"/>
      <w:r w:rsidRPr="00370B63">
        <w:t>[</w:t>
      </w:r>
      <w:proofErr w:type="gramEnd"/>
      <w:r w:rsidRPr="00370B63">
        <w:rPr>
          <w:b/>
          <w:bCs/>
        </w:rPr>
        <w:t>1</w:t>
      </w:r>
      <w:r w:rsidRPr="00370B63">
        <w:t>]</w:t>
      </w:r>
      <w:r w:rsidRPr="00370B63">
        <w:tab/>
      </w:r>
      <w:r w:rsidRPr="00370B63">
        <w:tab/>
      </w:r>
      <w:r w:rsidRPr="00370B63">
        <w:tab/>
      </w:r>
      <w:r w:rsidRPr="00370B63">
        <w:tab/>
      </w:r>
      <w:r w:rsidRPr="00370B63">
        <w:tab/>
      </w:r>
      <w:r w:rsidRPr="00370B63">
        <w:tab/>
        <w:t>; fix wrap</w:t>
      </w:r>
    </w:p>
    <w:p w14:paraId="58411CA9" w14:textId="091D9BF9" w:rsidR="00370B63" w:rsidRPr="00370B63" w:rsidRDefault="00370B63" w:rsidP="00370B63">
      <w:r w:rsidRPr="00370B63">
        <w:tab/>
      </w:r>
      <w:proofErr w:type="spellStart"/>
      <w:r w:rsidRPr="00370B63">
        <w:t>sy</w:t>
      </w:r>
      <w:proofErr w:type="spellEnd"/>
      <w:r w:rsidRPr="00370B63">
        <w:t xml:space="preserve"> = y - </w:t>
      </w:r>
      <w:r w:rsidRPr="00370B63">
        <w:rPr>
          <w:b/>
          <w:bCs/>
        </w:rPr>
        <w:t>shift</w:t>
      </w:r>
      <w:r w:rsidRPr="00370B63">
        <w:t>(y,</w:t>
      </w:r>
      <w:r w:rsidRPr="00370B63">
        <w:rPr>
          <w:b/>
          <w:bCs/>
        </w:rPr>
        <w:t>1</w:t>
      </w:r>
      <w:r w:rsidRPr="00370B63">
        <w:t>)</w:t>
      </w:r>
      <w:r w:rsidRPr="00370B63">
        <w:tab/>
      </w:r>
      <w:r w:rsidRPr="00370B63">
        <w:tab/>
      </w:r>
      <w:r w:rsidRPr="00370B63">
        <w:tab/>
      </w:r>
      <w:r w:rsidRPr="00370B63">
        <w:tab/>
      </w:r>
      <w:r w:rsidRPr="00370B63">
        <w:tab/>
        <w:t>; step change in y</w:t>
      </w:r>
    </w:p>
    <w:p w14:paraId="54F5709C" w14:textId="25432D44" w:rsidR="00370B63" w:rsidRPr="00370B63" w:rsidRDefault="00370B63" w:rsidP="00370B63">
      <w:r w:rsidRPr="00370B63">
        <w:tab/>
      </w:r>
      <w:proofErr w:type="spellStart"/>
      <w:proofErr w:type="gramStart"/>
      <w:r w:rsidRPr="00370B63">
        <w:t>sy</w:t>
      </w:r>
      <w:proofErr w:type="spellEnd"/>
      <w:r w:rsidRPr="00370B63">
        <w:t>[</w:t>
      </w:r>
      <w:proofErr w:type="gramEnd"/>
      <w:r w:rsidRPr="00370B63">
        <w:rPr>
          <w:b/>
          <w:bCs/>
        </w:rPr>
        <w:t>0</w:t>
      </w:r>
      <w:r w:rsidRPr="00370B63">
        <w:t xml:space="preserve">] = </w:t>
      </w:r>
      <w:proofErr w:type="spellStart"/>
      <w:proofErr w:type="gramStart"/>
      <w:r w:rsidRPr="00370B63">
        <w:t>sy</w:t>
      </w:r>
      <w:proofErr w:type="spellEnd"/>
      <w:r w:rsidRPr="00370B63">
        <w:t>[</w:t>
      </w:r>
      <w:proofErr w:type="gramEnd"/>
      <w:r w:rsidRPr="00370B63">
        <w:rPr>
          <w:b/>
          <w:bCs/>
        </w:rPr>
        <w:t>1</w:t>
      </w:r>
      <w:r w:rsidRPr="00370B63">
        <w:t>]</w:t>
      </w:r>
      <w:r w:rsidRPr="00370B63">
        <w:tab/>
      </w:r>
      <w:r w:rsidRPr="00370B63">
        <w:tab/>
      </w:r>
      <w:r w:rsidRPr="00370B63">
        <w:tab/>
      </w:r>
      <w:r w:rsidRPr="00370B63">
        <w:tab/>
      </w:r>
      <w:r w:rsidRPr="00370B63">
        <w:tab/>
      </w:r>
      <w:r w:rsidRPr="00370B63">
        <w:tab/>
        <w:t>; fix wrap</w:t>
      </w:r>
    </w:p>
    <w:p w14:paraId="66EDFC1E" w14:textId="2E536010" w:rsidR="00370B63" w:rsidRPr="00370B63" w:rsidRDefault="00370B63" w:rsidP="00370B63">
      <w:r w:rsidRPr="00370B63">
        <w:tab/>
      </w:r>
      <w:proofErr w:type="spellStart"/>
      <w:r w:rsidRPr="00370B63">
        <w:t>rx</w:t>
      </w:r>
      <w:proofErr w:type="spellEnd"/>
      <w:r w:rsidRPr="00370B63">
        <w:t xml:space="preserve"> = </w:t>
      </w:r>
      <w:r w:rsidRPr="00370B63">
        <w:rPr>
          <w:b/>
          <w:bCs/>
        </w:rPr>
        <w:t>abs</w:t>
      </w:r>
      <w:r w:rsidRPr="00370B63">
        <w:t>(</w:t>
      </w:r>
      <w:proofErr w:type="spellStart"/>
      <w:r w:rsidRPr="00370B63">
        <w:t>sx</w:t>
      </w:r>
      <w:proofErr w:type="spellEnd"/>
      <w:r w:rsidRPr="00370B63">
        <w:t>)/(</w:t>
      </w:r>
      <w:r w:rsidRPr="00370B63">
        <w:rPr>
          <w:b/>
          <w:bCs/>
        </w:rPr>
        <w:t>max</w:t>
      </w:r>
      <w:r w:rsidRPr="00370B63">
        <w:t>(</w:t>
      </w:r>
      <w:proofErr w:type="spellStart"/>
      <w:r w:rsidRPr="00370B63">
        <w:t>sx</w:t>
      </w:r>
      <w:proofErr w:type="spellEnd"/>
      <w:r w:rsidRPr="00370B63">
        <w:t>)-</w:t>
      </w:r>
      <w:r w:rsidRPr="00370B63">
        <w:rPr>
          <w:b/>
          <w:bCs/>
        </w:rPr>
        <w:t>min</w:t>
      </w:r>
      <w:r w:rsidRPr="00370B63">
        <w:t>(</w:t>
      </w:r>
      <w:proofErr w:type="spellStart"/>
      <w:r w:rsidRPr="00370B63">
        <w:t>sx</w:t>
      </w:r>
      <w:proofErr w:type="spellEnd"/>
      <w:r w:rsidRPr="00370B63">
        <w:t>))</w:t>
      </w:r>
      <w:r w:rsidRPr="00370B63">
        <w:tab/>
      </w:r>
      <w:r w:rsidRPr="00370B63">
        <w:tab/>
      </w:r>
      <w:r w:rsidRPr="00370B63">
        <w:tab/>
      </w:r>
      <w:r w:rsidRPr="00370B63">
        <w:tab/>
        <w:t>; relative step changes</w:t>
      </w:r>
    </w:p>
    <w:p w14:paraId="52EDF6DF" w14:textId="77777777" w:rsidR="00370B63" w:rsidRPr="00370B63" w:rsidRDefault="00370B63" w:rsidP="00370B63">
      <w:r w:rsidRPr="00370B63">
        <w:tab/>
      </w:r>
      <w:proofErr w:type="spellStart"/>
      <w:r w:rsidRPr="00370B63">
        <w:t>ry</w:t>
      </w:r>
      <w:proofErr w:type="spellEnd"/>
      <w:r w:rsidRPr="00370B63">
        <w:t xml:space="preserve"> = </w:t>
      </w:r>
      <w:r w:rsidRPr="00370B63">
        <w:rPr>
          <w:b/>
          <w:bCs/>
        </w:rPr>
        <w:t>abs</w:t>
      </w:r>
      <w:r w:rsidRPr="00370B63">
        <w:t>(</w:t>
      </w:r>
      <w:proofErr w:type="spellStart"/>
      <w:r w:rsidRPr="00370B63">
        <w:t>sy</w:t>
      </w:r>
      <w:proofErr w:type="spellEnd"/>
      <w:r w:rsidRPr="00370B63">
        <w:t>)/(</w:t>
      </w:r>
      <w:r w:rsidRPr="00370B63">
        <w:rPr>
          <w:b/>
          <w:bCs/>
        </w:rPr>
        <w:t>max</w:t>
      </w:r>
      <w:r w:rsidRPr="00370B63">
        <w:t>(</w:t>
      </w:r>
      <w:proofErr w:type="spellStart"/>
      <w:r w:rsidRPr="00370B63">
        <w:t>sy</w:t>
      </w:r>
      <w:proofErr w:type="spellEnd"/>
      <w:r w:rsidRPr="00370B63">
        <w:t>)-</w:t>
      </w:r>
      <w:r w:rsidRPr="00370B63">
        <w:rPr>
          <w:b/>
          <w:bCs/>
        </w:rPr>
        <w:t>min</w:t>
      </w:r>
      <w:r w:rsidRPr="00370B63">
        <w:t>(</w:t>
      </w:r>
      <w:proofErr w:type="spellStart"/>
      <w:r w:rsidRPr="00370B63">
        <w:t>sy</w:t>
      </w:r>
      <w:proofErr w:type="spellEnd"/>
      <w:r w:rsidRPr="00370B63">
        <w:t>))</w:t>
      </w:r>
    </w:p>
    <w:p w14:paraId="0E24990A" w14:textId="3DE1F80D" w:rsidR="00370B63" w:rsidRPr="00370B63" w:rsidRDefault="00370B63" w:rsidP="00370B63">
      <w:r w:rsidRPr="00370B63">
        <w:tab/>
      </w:r>
      <w:proofErr w:type="spellStart"/>
      <w:r w:rsidRPr="00370B63">
        <w:t>qx</w:t>
      </w:r>
      <w:proofErr w:type="spellEnd"/>
      <w:r w:rsidRPr="00370B63">
        <w:t xml:space="preserve"> = </w:t>
      </w:r>
      <w:proofErr w:type="gramStart"/>
      <w:r w:rsidRPr="00370B63">
        <w:rPr>
          <w:b/>
          <w:bCs/>
        </w:rPr>
        <w:t>where</w:t>
      </w:r>
      <w:r w:rsidRPr="00370B63">
        <w:t>(</w:t>
      </w:r>
      <w:proofErr w:type="spellStart"/>
      <w:proofErr w:type="gramEnd"/>
      <w:r w:rsidRPr="00370B63">
        <w:t>rx</w:t>
      </w:r>
      <w:proofErr w:type="spellEnd"/>
      <w:r w:rsidRPr="00370B63">
        <w:t xml:space="preserve"> </w:t>
      </w:r>
      <w:proofErr w:type="spellStart"/>
      <w:r w:rsidRPr="00370B63">
        <w:rPr>
          <w:b/>
          <w:bCs/>
        </w:rPr>
        <w:t>gt</w:t>
      </w:r>
      <w:proofErr w:type="spellEnd"/>
      <w:r w:rsidRPr="00370B63">
        <w:t xml:space="preserve"> </w:t>
      </w:r>
      <w:r w:rsidRPr="00370B63">
        <w:rPr>
          <w:b/>
          <w:bCs/>
        </w:rPr>
        <w:t>0.1</w:t>
      </w:r>
      <w:r w:rsidRPr="00370B63">
        <w:t>*</w:t>
      </w:r>
      <w:r w:rsidRPr="00370B63">
        <w:rPr>
          <w:b/>
          <w:bCs/>
        </w:rPr>
        <w:t>max</w:t>
      </w:r>
      <w:r w:rsidRPr="00370B63">
        <w:t>(</w:t>
      </w:r>
      <w:proofErr w:type="spellStart"/>
      <w:r w:rsidRPr="00370B63">
        <w:t>rx</w:t>
      </w:r>
      <w:proofErr w:type="spellEnd"/>
      <w:r w:rsidRPr="00370B63">
        <w:t xml:space="preserve">), </w:t>
      </w:r>
      <w:proofErr w:type="spellStart"/>
      <w:r w:rsidRPr="00370B63">
        <w:t>nqx</w:t>
      </w:r>
      <w:proofErr w:type="spellEnd"/>
      <w:r w:rsidRPr="00370B63">
        <w:t>)</w:t>
      </w:r>
      <w:r w:rsidRPr="00370B63">
        <w:tab/>
      </w:r>
      <w:r w:rsidRPr="00370B63">
        <w:tab/>
      </w:r>
      <w:r w:rsidRPr="00370B63">
        <w:tab/>
        <w:t>; where significant step changes occur</w:t>
      </w:r>
    </w:p>
    <w:p w14:paraId="2D0FC7CF" w14:textId="77777777" w:rsidR="00370B63" w:rsidRPr="00370B63" w:rsidRDefault="00370B63" w:rsidP="00370B63">
      <w:r w:rsidRPr="00370B63">
        <w:tab/>
      </w:r>
      <w:proofErr w:type="spellStart"/>
      <w:r w:rsidRPr="00370B63">
        <w:t>qy</w:t>
      </w:r>
      <w:proofErr w:type="spellEnd"/>
      <w:r w:rsidRPr="00370B63">
        <w:t xml:space="preserve"> = </w:t>
      </w:r>
      <w:proofErr w:type="gramStart"/>
      <w:r w:rsidRPr="00370B63">
        <w:rPr>
          <w:b/>
          <w:bCs/>
        </w:rPr>
        <w:t>where</w:t>
      </w:r>
      <w:r w:rsidRPr="00370B63">
        <w:t>(</w:t>
      </w:r>
      <w:proofErr w:type="spellStart"/>
      <w:proofErr w:type="gramEnd"/>
      <w:r w:rsidRPr="00370B63">
        <w:t>ry</w:t>
      </w:r>
      <w:proofErr w:type="spellEnd"/>
      <w:r w:rsidRPr="00370B63">
        <w:t xml:space="preserve"> </w:t>
      </w:r>
      <w:proofErr w:type="spellStart"/>
      <w:r w:rsidRPr="00370B63">
        <w:rPr>
          <w:b/>
          <w:bCs/>
        </w:rPr>
        <w:t>gt</w:t>
      </w:r>
      <w:proofErr w:type="spellEnd"/>
      <w:r w:rsidRPr="00370B63">
        <w:t xml:space="preserve"> </w:t>
      </w:r>
      <w:r w:rsidRPr="00370B63">
        <w:rPr>
          <w:b/>
          <w:bCs/>
        </w:rPr>
        <w:t>0.1</w:t>
      </w:r>
      <w:r w:rsidRPr="00370B63">
        <w:t>*</w:t>
      </w:r>
      <w:r w:rsidRPr="00370B63">
        <w:rPr>
          <w:b/>
          <w:bCs/>
        </w:rPr>
        <w:t>max</w:t>
      </w:r>
      <w:r w:rsidRPr="00370B63">
        <w:t>(</w:t>
      </w:r>
      <w:proofErr w:type="spellStart"/>
      <w:r w:rsidRPr="00370B63">
        <w:t>ry</w:t>
      </w:r>
      <w:proofErr w:type="spellEnd"/>
      <w:r w:rsidRPr="00370B63">
        <w:t xml:space="preserve">), </w:t>
      </w:r>
      <w:proofErr w:type="spellStart"/>
      <w:r w:rsidRPr="00370B63">
        <w:t>nqy</w:t>
      </w:r>
      <w:proofErr w:type="spellEnd"/>
      <w:r w:rsidRPr="00370B63">
        <w:t>)</w:t>
      </w:r>
    </w:p>
    <w:p w14:paraId="51712C5C" w14:textId="77777777" w:rsidR="00370B63" w:rsidRPr="00370B63" w:rsidRDefault="00370B63" w:rsidP="00370B63"/>
    <w:p w14:paraId="7DBFAF4B" w14:textId="20F5DE45" w:rsidR="00370B63" w:rsidRPr="00370B63" w:rsidRDefault="00370B63" w:rsidP="00370B63">
      <w:r w:rsidRPr="00370B63">
        <w:tab/>
      </w:r>
      <w:proofErr w:type="spellStart"/>
      <w:r w:rsidRPr="00370B63">
        <w:t>step_x</w:t>
      </w:r>
      <w:proofErr w:type="spellEnd"/>
      <w:r w:rsidRPr="00370B63">
        <w:t xml:space="preserve"> = </w:t>
      </w:r>
      <w:proofErr w:type="gramStart"/>
      <w:r w:rsidRPr="00370B63">
        <w:rPr>
          <w:b/>
          <w:bCs/>
        </w:rPr>
        <w:t>mean</w:t>
      </w:r>
      <w:r w:rsidRPr="00370B63">
        <w:t xml:space="preserve">( </w:t>
      </w:r>
      <w:r w:rsidRPr="00370B63">
        <w:rPr>
          <w:b/>
          <w:bCs/>
        </w:rPr>
        <w:t>median</w:t>
      </w:r>
      <w:r w:rsidRPr="00370B63">
        <w:t xml:space="preserve">( </w:t>
      </w:r>
      <w:r w:rsidRPr="00370B63">
        <w:rPr>
          <w:b/>
          <w:bCs/>
        </w:rPr>
        <w:t>abs</w:t>
      </w:r>
      <w:proofErr w:type="gramEnd"/>
      <w:r w:rsidRPr="00370B63">
        <w:t>(</w:t>
      </w:r>
      <w:proofErr w:type="spellStart"/>
      <w:r w:rsidRPr="00370B63">
        <w:t>sx</w:t>
      </w:r>
      <w:proofErr w:type="spellEnd"/>
      <w:r w:rsidRPr="00370B63">
        <w:t>[</w:t>
      </w:r>
      <w:proofErr w:type="spellStart"/>
      <w:r w:rsidRPr="00370B63">
        <w:t>qx</w:t>
      </w:r>
      <w:proofErr w:type="spellEnd"/>
      <w:r w:rsidRPr="00370B63">
        <w:t>]),</w:t>
      </w:r>
      <w:r w:rsidRPr="00370B63">
        <w:rPr>
          <w:b/>
          <w:bCs/>
        </w:rPr>
        <w:t>5</w:t>
      </w:r>
      <w:r w:rsidRPr="00370B63">
        <w:t>))</w:t>
      </w:r>
      <w:r w:rsidRPr="00370B63">
        <w:tab/>
      </w:r>
      <w:r w:rsidRPr="00370B63">
        <w:tab/>
      </w:r>
      <w:r w:rsidRPr="00370B63">
        <w:tab/>
        <w:t>; average step sizes</w:t>
      </w:r>
    </w:p>
    <w:p w14:paraId="3DB4C356" w14:textId="77777777" w:rsidR="00370B63" w:rsidRPr="00370B63" w:rsidRDefault="00370B63" w:rsidP="00370B63">
      <w:r w:rsidRPr="00370B63">
        <w:tab/>
      </w:r>
      <w:proofErr w:type="spellStart"/>
      <w:r w:rsidRPr="00370B63">
        <w:t>step_y</w:t>
      </w:r>
      <w:proofErr w:type="spellEnd"/>
      <w:r w:rsidRPr="00370B63">
        <w:t xml:space="preserve"> = </w:t>
      </w:r>
      <w:proofErr w:type="gramStart"/>
      <w:r w:rsidRPr="00370B63">
        <w:rPr>
          <w:b/>
          <w:bCs/>
        </w:rPr>
        <w:t>mean</w:t>
      </w:r>
      <w:r w:rsidRPr="00370B63">
        <w:t xml:space="preserve">( </w:t>
      </w:r>
      <w:r w:rsidRPr="00370B63">
        <w:rPr>
          <w:b/>
          <w:bCs/>
        </w:rPr>
        <w:t>median</w:t>
      </w:r>
      <w:r w:rsidRPr="00370B63">
        <w:t xml:space="preserve">( </w:t>
      </w:r>
      <w:r w:rsidRPr="00370B63">
        <w:rPr>
          <w:b/>
          <w:bCs/>
        </w:rPr>
        <w:t>abs</w:t>
      </w:r>
      <w:proofErr w:type="gramEnd"/>
      <w:r w:rsidRPr="00370B63">
        <w:t>(</w:t>
      </w:r>
      <w:proofErr w:type="spellStart"/>
      <w:r w:rsidRPr="00370B63">
        <w:t>sy</w:t>
      </w:r>
      <w:proofErr w:type="spellEnd"/>
      <w:r w:rsidRPr="00370B63">
        <w:t>[</w:t>
      </w:r>
      <w:proofErr w:type="spellStart"/>
      <w:r w:rsidRPr="00370B63">
        <w:t>qy</w:t>
      </w:r>
      <w:proofErr w:type="spellEnd"/>
      <w:r w:rsidRPr="00370B63">
        <w:t>]),</w:t>
      </w:r>
      <w:r w:rsidRPr="00370B63">
        <w:rPr>
          <w:b/>
          <w:bCs/>
        </w:rPr>
        <w:t>5</w:t>
      </w:r>
      <w:r w:rsidRPr="00370B63">
        <w:t>))</w:t>
      </w:r>
    </w:p>
    <w:p w14:paraId="33C31562" w14:textId="77777777" w:rsidR="00370B63" w:rsidRDefault="00370B63" w:rsidP="00BD68BF"/>
    <w:p w14:paraId="1F740BBF" w14:textId="45C52F7B" w:rsidR="00370B63" w:rsidRDefault="00370B63" w:rsidP="00BD68BF">
      <w:r>
        <w:t>and then if X is the fast axis …</w:t>
      </w:r>
    </w:p>
    <w:p w14:paraId="2DDC8C4A" w14:textId="77777777" w:rsidR="00370B63" w:rsidRDefault="00370B63" w:rsidP="00BD68BF"/>
    <w:p w14:paraId="0C627A3A" w14:textId="2D24D229" w:rsidR="00571433" w:rsidRPr="00571433" w:rsidRDefault="00571433" w:rsidP="00571433">
      <w:r w:rsidRPr="00571433">
        <w:tab/>
      </w:r>
      <w:r w:rsidRPr="00571433">
        <w:rPr>
          <w:b/>
          <w:bCs/>
        </w:rPr>
        <w:t>print</w:t>
      </w:r>
      <w:r w:rsidRPr="00571433">
        <w:t>,'</w:t>
      </w:r>
      <w:r w:rsidRPr="00571433">
        <w:tab/>
        <w:t>Fast axis = X'</w:t>
      </w:r>
    </w:p>
    <w:p w14:paraId="38F7B8CB" w14:textId="789F28D0" w:rsidR="00571433" w:rsidRPr="00571433" w:rsidRDefault="00571433" w:rsidP="00571433">
      <w:r w:rsidRPr="00571433">
        <w:tab/>
      </w:r>
      <w:proofErr w:type="spellStart"/>
      <w:r w:rsidRPr="00571433">
        <w:t>pixel_x</w:t>
      </w:r>
      <w:proofErr w:type="spellEnd"/>
      <w:r w:rsidRPr="00571433">
        <w:t xml:space="preserve"> = </w:t>
      </w:r>
      <w:proofErr w:type="gramStart"/>
      <w:r w:rsidRPr="00571433">
        <w:rPr>
          <w:b/>
          <w:bCs/>
        </w:rPr>
        <w:t>round</w:t>
      </w:r>
      <w:r w:rsidRPr="00571433">
        <w:t>( (</w:t>
      </w:r>
      <w:proofErr w:type="gramEnd"/>
      <w:r w:rsidRPr="00571433">
        <w:t xml:space="preserve">x - </w:t>
      </w:r>
      <w:r w:rsidRPr="00571433">
        <w:rPr>
          <w:b/>
          <w:bCs/>
        </w:rPr>
        <w:t>min</w:t>
      </w:r>
      <w:r w:rsidRPr="00571433">
        <w:t xml:space="preserve">(x)) / </w:t>
      </w:r>
      <w:proofErr w:type="spellStart"/>
      <w:r w:rsidRPr="00571433">
        <w:t>step_</w:t>
      </w:r>
      <w:proofErr w:type="gramStart"/>
      <w:r w:rsidRPr="00571433">
        <w:t>x</w:t>
      </w:r>
      <w:proofErr w:type="spellEnd"/>
      <w:r w:rsidRPr="00571433">
        <w:t xml:space="preserve"> )</w:t>
      </w:r>
      <w:proofErr w:type="gramEnd"/>
      <w:r w:rsidRPr="00571433">
        <w:tab/>
      </w:r>
      <w:r w:rsidRPr="00571433">
        <w:tab/>
      </w:r>
      <w:r w:rsidRPr="00571433">
        <w:tab/>
        <w:t xml:space="preserve">; find middle of </w:t>
      </w:r>
      <w:proofErr w:type="spellStart"/>
      <w:r w:rsidRPr="00571433">
        <w:t>equi</w:t>
      </w:r>
      <w:proofErr w:type="spellEnd"/>
      <w:r w:rsidRPr="00571433">
        <w:t>-spaced X pixels</w:t>
      </w:r>
    </w:p>
    <w:p w14:paraId="127926A8" w14:textId="0CED9D11" w:rsidR="00571433" w:rsidRPr="00571433" w:rsidRDefault="00571433" w:rsidP="00571433">
      <w:r w:rsidRPr="00571433">
        <w:tab/>
      </w:r>
      <w:proofErr w:type="spellStart"/>
      <w:r w:rsidRPr="00571433">
        <w:t>nx</w:t>
      </w:r>
      <w:proofErr w:type="spellEnd"/>
      <w:r w:rsidRPr="00571433">
        <w:t xml:space="preserve"> = </w:t>
      </w:r>
      <w:r w:rsidRPr="00571433">
        <w:rPr>
          <w:b/>
          <w:bCs/>
        </w:rPr>
        <w:t>max</w:t>
      </w:r>
      <w:r w:rsidRPr="00571433">
        <w:t>(</w:t>
      </w:r>
      <w:proofErr w:type="spellStart"/>
      <w:r w:rsidRPr="00571433">
        <w:t>pixel_x</w:t>
      </w:r>
      <w:proofErr w:type="spellEnd"/>
      <w:r w:rsidRPr="00571433">
        <w:t xml:space="preserve">) + </w:t>
      </w:r>
      <w:r w:rsidRPr="00571433">
        <w:rPr>
          <w:b/>
          <w:bCs/>
        </w:rPr>
        <w:t>1</w:t>
      </w:r>
    </w:p>
    <w:p w14:paraId="4CCCA584" w14:textId="77777777" w:rsidR="00571433" w:rsidRPr="00571433" w:rsidRDefault="00571433" w:rsidP="00571433"/>
    <w:p w14:paraId="61F6926A" w14:textId="12AF3F10" w:rsidR="00571433" w:rsidRPr="00571433" w:rsidRDefault="00571433" w:rsidP="00571433">
      <w:r w:rsidRPr="00571433">
        <w:t>;</w:t>
      </w:r>
      <w:r w:rsidRPr="00571433">
        <w:tab/>
        <w:t>Think about effective time-stamp for pixellated x, as a reference TS for</w:t>
      </w:r>
    </w:p>
    <w:p w14:paraId="4B5BE810" w14:textId="681310E4" w:rsidR="00571433" w:rsidRPr="00571433" w:rsidRDefault="00571433" w:rsidP="00571433">
      <w:r w:rsidRPr="00571433">
        <w:t>;</w:t>
      </w:r>
      <w:r w:rsidRPr="00571433">
        <w:tab/>
        <w:t xml:space="preserve">interpolating corresponding values in the other TS tables (e.g. </w:t>
      </w:r>
      <w:proofErr w:type="spellStart"/>
      <w:r w:rsidRPr="00571433">
        <w:t>y_ts</w:t>
      </w:r>
      <w:proofErr w:type="spellEnd"/>
      <w:r w:rsidRPr="00571433">
        <w:t>, i0_ts).</w:t>
      </w:r>
    </w:p>
    <w:p w14:paraId="1FE29BCF" w14:textId="77777777" w:rsidR="00571433" w:rsidRPr="00571433" w:rsidRDefault="00571433" w:rsidP="00571433">
      <w:r w:rsidRPr="00571433">
        <w:tab/>
      </w:r>
      <w:r w:rsidRPr="00571433">
        <w:tab/>
      </w:r>
      <w:r w:rsidRPr="00571433">
        <w:tab/>
      </w:r>
      <w:r w:rsidRPr="00571433">
        <w:tab/>
      </w:r>
    </w:p>
    <w:p w14:paraId="5380208D" w14:textId="3E7BF0FE" w:rsidR="00571433" w:rsidRPr="00571433" w:rsidRDefault="00571433" w:rsidP="00571433">
      <w:r w:rsidRPr="00571433">
        <w:tab/>
      </w:r>
      <w:proofErr w:type="spellStart"/>
      <w:r w:rsidRPr="00571433">
        <w:t>x_eff</w:t>
      </w:r>
      <w:proofErr w:type="spellEnd"/>
      <w:r w:rsidRPr="00571433">
        <w:t xml:space="preserve"> = </w:t>
      </w:r>
      <w:r w:rsidRPr="00571433">
        <w:rPr>
          <w:b/>
          <w:bCs/>
        </w:rPr>
        <w:t>float</w:t>
      </w:r>
      <w:r w:rsidRPr="00571433">
        <w:t>(</w:t>
      </w:r>
      <w:proofErr w:type="spellStart"/>
      <w:r w:rsidRPr="00571433">
        <w:t>pixel_x</w:t>
      </w:r>
      <w:proofErr w:type="spellEnd"/>
      <w:r w:rsidRPr="00571433">
        <w:t xml:space="preserve">) * </w:t>
      </w:r>
      <w:proofErr w:type="spellStart"/>
      <w:r w:rsidRPr="00571433">
        <w:t>step_x</w:t>
      </w:r>
      <w:proofErr w:type="spellEnd"/>
      <w:r w:rsidRPr="00571433">
        <w:t xml:space="preserve"> + </w:t>
      </w:r>
      <w:r w:rsidRPr="00571433">
        <w:rPr>
          <w:b/>
          <w:bCs/>
        </w:rPr>
        <w:t>min</w:t>
      </w:r>
      <w:r w:rsidRPr="00571433">
        <w:t>(x)</w:t>
      </w:r>
      <w:r w:rsidRPr="00571433">
        <w:tab/>
      </w:r>
      <w:r w:rsidRPr="00571433">
        <w:tab/>
      </w:r>
      <w:r w:rsidRPr="00571433">
        <w:tab/>
        <w:t>; effective 'x' positions in pixels</w:t>
      </w:r>
    </w:p>
    <w:p w14:paraId="756D9E95" w14:textId="6173F8AD" w:rsidR="00571433" w:rsidRPr="00571433" w:rsidRDefault="00571433" w:rsidP="00571433">
      <w:r w:rsidRPr="00571433">
        <w:tab/>
      </w:r>
      <w:proofErr w:type="spellStart"/>
      <w:r w:rsidRPr="00571433">
        <w:t>nabs_x</w:t>
      </w:r>
      <w:proofErr w:type="spellEnd"/>
      <w:r w:rsidRPr="00571433">
        <w:t xml:space="preserve"> = </w:t>
      </w:r>
      <w:proofErr w:type="spellStart"/>
      <w:r w:rsidRPr="00571433">
        <w:t>x_eff</w:t>
      </w:r>
      <w:proofErr w:type="spellEnd"/>
      <w:r w:rsidRPr="00571433">
        <w:t xml:space="preserve"> + </w:t>
      </w:r>
      <w:proofErr w:type="spellStart"/>
      <w:r w:rsidRPr="00571433">
        <w:t>abs_</w:t>
      </w:r>
      <w:proofErr w:type="gramStart"/>
      <w:r w:rsidRPr="00571433">
        <w:t>x</w:t>
      </w:r>
      <w:proofErr w:type="spellEnd"/>
      <w:r w:rsidRPr="00571433">
        <w:t>[</w:t>
      </w:r>
      <w:proofErr w:type="gramEnd"/>
      <w:r w:rsidRPr="00571433">
        <w:rPr>
          <w:b/>
          <w:bCs/>
        </w:rPr>
        <w:t>0</w:t>
      </w:r>
      <w:r w:rsidRPr="00571433">
        <w:t xml:space="preserve">] - </w:t>
      </w:r>
      <w:proofErr w:type="gramStart"/>
      <w:r w:rsidRPr="00571433">
        <w:t>x[</w:t>
      </w:r>
      <w:proofErr w:type="gramEnd"/>
      <w:r w:rsidRPr="00571433">
        <w:rPr>
          <w:b/>
          <w:bCs/>
        </w:rPr>
        <w:t>0</w:t>
      </w:r>
      <w:r w:rsidRPr="00571433">
        <w:t>]</w:t>
      </w:r>
      <w:r w:rsidRPr="00571433">
        <w:tab/>
      </w:r>
      <w:r w:rsidRPr="00571433">
        <w:tab/>
      </w:r>
      <w:r w:rsidRPr="00571433">
        <w:tab/>
      </w:r>
      <w:r w:rsidRPr="00571433">
        <w:tab/>
        <w:t>; effective absolute 'x'</w:t>
      </w:r>
    </w:p>
    <w:p w14:paraId="0969A069" w14:textId="77777777" w:rsidR="00571433" w:rsidRPr="00571433" w:rsidRDefault="00571433" w:rsidP="00571433"/>
    <w:p w14:paraId="3F8E5408" w14:textId="57A809B3" w:rsidR="00BF6C5B" w:rsidRPr="00BF6C5B" w:rsidRDefault="00BF6C5B" w:rsidP="00BF6C5B">
      <w:r w:rsidRPr="00BF6C5B">
        <w:tab/>
        <w:t>scale = 4*(max(x) - min(x))/</w:t>
      </w:r>
      <w:proofErr w:type="spellStart"/>
      <w:r w:rsidRPr="00BF6C5B">
        <w:t>nx</w:t>
      </w:r>
      <w:proofErr w:type="spellEnd"/>
    </w:p>
    <w:p w14:paraId="39960B75" w14:textId="77777777" w:rsidR="00BF6C5B" w:rsidRDefault="00BF6C5B" w:rsidP="00BF6C5B">
      <w:r w:rsidRPr="00BF6C5B">
        <w:tab/>
        <w:t>offset = scale*</w:t>
      </w:r>
      <w:proofErr w:type="spellStart"/>
      <w:r w:rsidRPr="00BF6C5B">
        <w:t>lindgen</w:t>
      </w:r>
      <w:proofErr w:type="spellEnd"/>
      <w:r w:rsidRPr="00BF6C5B">
        <w:t>(</w:t>
      </w:r>
      <w:proofErr w:type="spellStart"/>
      <w:r w:rsidRPr="00BF6C5B">
        <w:t>nxy</w:t>
      </w:r>
      <w:proofErr w:type="spellEnd"/>
      <w:r w:rsidRPr="00BF6C5B">
        <w:t>)</w:t>
      </w:r>
      <w:r w:rsidRPr="00BF6C5B">
        <w:tab/>
      </w:r>
      <w:r w:rsidRPr="00BF6C5B">
        <w:tab/>
      </w:r>
      <w:r w:rsidRPr="00BF6C5B">
        <w:tab/>
      </w:r>
      <w:r w:rsidRPr="00BF6C5B">
        <w:tab/>
        <w:t>; offset (integer) to make all visit once</w:t>
      </w:r>
    </w:p>
    <w:p w14:paraId="2644A52E" w14:textId="77777777" w:rsidR="00BF6C5B" w:rsidRDefault="00BF6C5B" w:rsidP="00BF6C5B"/>
    <w:p w14:paraId="28014AFF" w14:textId="4C424B04" w:rsidR="00571433" w:rsidRPr="00571433" w:rsidRDefault="00571433" w:rsidP="00BF6C5B">
      <w:r w:rsidRPr="00571433">
        <w:tab/>
      </w:r>
      <w:r w:rsidRPr="00571433">
        <w:rPr>
          <w:b/>
          <w:bCs/>
        </w:rPr>
        <w:t>if</w:t>
      </w:r>
      <w:r w:rsidRPr="00571433">
        <w:t xml:space="preserve"> </w:t>
      </w:r>
      <w:proofErr w:type="spellStart"/>
      <w:r w:rsidRPr="00571433">
        <w:t>nx</w:t>
      </w:r>
      <w:proofErr w:type="spellEnd"/>
      <w:r w:rsidRPr="00571433">
        <w:t xml:space="preserve"> </w:t>
      </w:r>
      <w:r w:rsidRPr="00571433">
        <w:rPr>
          <w:b/>
          <w:bCs/>
        </w:rPr>
        <w:t>le</w:t>
      </w:r>
      <w:r w:rsidRPr="00571433">
        <w:t xml:space="preserve"> (</w:t>
      </w:r>
      <w:r w:rsidRPr="00571433">
        <w:rPr>
          <w:b/>
          <w:bCs/>
        </w:rPr>
        <w:t>max</w:t>
      </w:r>
      <w:r w:rsidRPr="00571433">
        <w:t xml:space="preserve">(x) - </w:t>
      </w:r>
      <w:r w:rsidRPr="00571433">
        <w:rPr>
          <w:b/>
          <w:bCs/>
        </w:rPr>
        <w:t>min</w:t>
      </w:r>
      <w:r w:rsidRPr="00571433">
        <w:t xml:space="preserve">(x)) </w:t>
      </w:r>
      <w:r w:rsidRPr="00571433">
        <w:rPr>
          <w:b/>
          <w:bCs/>
        </w:rPr>
        <w:t>then</w:t>
      </w:r>
      <w:r w:rsidRPr="00571433">
        <w:t xml:space="preserve"> </w:t>
      </w:r>
      <w:r w:rsidRPr="00571433">
        <w:rPr>
          <w:b/>
          <w:bCs/>
        </w:rPr>
        <w:t>begin</w:t>
      </w:r>
    </w:p>
    <w:p w14:paraId="54A6DBB2" w14:textId="4C9ADAF3" w:rsidR="00571433" w:rsidRPr="00571433" w:rsidRDefault="00571433" w:rsidP="00571433">
      <w:r w:rsidRPr="00571433">
        <w:tab/>
      </w:r>
      <w:r>
        <w:tab/>
      </w:r>
      <w:r w:rsidRPr="00571433">
        <w:t>offset = offset * (</w:t>
      </w:r>
      <w:r w:rsidRPr="00571433">
        <w:rPr>
          <w:b/>
          <w:bCs/>
        </w:rPr>
        <w:t>round</w:t>
      </w:r>
      <w:r w:rsidRPr="00571433">
        <w:t>((</w:t>
      </w:r>
      <w:r w:rsidRPr="00571433">
        <w:rPr>
          <w:b/>
          <w:bCs/>
        </w:rPr>
        <w:t>max</w:t>
      </w:r>
      <w:r w:rsidRPr="00571433">
        <w:t xml:space="preserve">(x) - </w:t>
      </w:r>
      <w:r w:rsidRPr="00571433">
        <w:rPr>
          <w:b/>
          <w:bCs/>
        </w:rPr>
        <w:t>min</w:t>
      </w:r>
      <w:r w:rsidRPr="00571433">
        <w:t>(x))/</w:t>
      </w:r>
      <w:proofErr w:type="spellStart"/>
      <w:r w:rsidRPr="00571433">
        <w:t>nx</w:t>
      </w:r>
      <w:proofErr w:type="spellEnd"/>
      <w:r w:rsidRPr="00571433">
        <w:t xml:space="preserve">) &gt; </w:t>
      </w:r>
      <w:r w:rsidRPr="00571433">
        <w:rPr>
          <w:b/>
          <w:bCs/>
        </w:rPr>
        <w:t>1</w:t>
      </w:r>
      <w:r w:rsidRPr="00571433">
        <w:t xml:space="preserve">) </w:t>
      </w:r>
    </w:p>
    <w:p w14:paraId="20472B4F" w14:textId="04663607" w:rsidR="00571433" w:rsidRPr="00571433" w:rsidRDefault="00571433" w:rsidP="00571433">
      <w:r w:rsidRPr="00571433">
        <w:tab/>
      </w:r>
      <w:r w:rsidRPr="00571433">
        <w:rPr>
          <w:b/>
          <w:bCs/>
        </w:rPr>
        <w:t>endif</w:t>
      </w:r>
    </w:p>
    <w:p w14:paraId="655541E6" w14:textId="77777777" w:rsidR="00571433" w:rsidRPr="00571433" w:rsidRDefault="00571433" w:rsidP="00571433">
      <w:r w:rsidRPr="00571433">
        <w:tab/>
      </w:r>
    </w:p>
    <w:p w14:paraId="12CE0A58" w14:textId="342754CF" w:rsidR="00571433" w:rsidRPr="00571433" w:rsidRDefault="00571433" w:rsidP="00571433">
      <w:r w:rsidRPr="00571433">
        <w:tab/>
      </w:r>
      <w:proofErr w:type="spellStart"/>
      <w:r w:rsidRPr="00571433">
        <w:t>reference_ts</w:t>
      </w:r>
      <w:proofErr w:type="spellEnd"/>
      <w:r w:rsidRPr="00571433">
        <w:t xml:space="preserve"> = </w:t>
      </w:r>
      <w:proofErr w:type="spellStart"/>
      <w:proofErr w:type="gramStart"/>
      <w:r w:rsidRPr="00571433">
        <w:rPr>
          <w:b/>
          <w:bCs/>
        </w:rPr>
        <w:t>interpol</w:t>
      </w:r>
      <w:proofErr w:type="spellEnd"/>
      <w:r w:rsidRPr="00571433">
        <w:t xml:space="preserve">( </w:t>
      </w:r>
      <w:proofErr w:type="spellStart"/>
      <w:r w:rsidRPr="00571433">
        <w:t>x</w:t>
      </w:r>
      <w:proofErr w:type="gramEnd"/>
      <w:r w:rsidRPr="00571433">
        <w:t>_ts</w:t>
      </w:r>
      <w:proofErr w:type="spellEnd"/>
      <w:r w:rsidRPr="00571433">
        <w:t xml:space="preserve">, </w:t>
      </w:r>
      <w:proofErr w:type="spellStart"/>
      <w:r w:rsidRPr="00571433">
        <w:t>x+offset</w:t>
      </w:r>
      <w:proofErr w:type="spellEnd"/>
      <w:r w:rsidRPr="00571433">
        <w:t xml:space="preserve">, </w:t>
      </w:r>
      <w:proofErr w:type="spellStart"/>
      <w:r w:rsidRPr="00571433">
        <w:t>x_eff+offset</w:t>
      </w:r>
      <w:proofErr w:type="spellEnd"/>
      <w:r w:rsidRPr="00571433">
        <w:t>)</w:t>
      </w:r>
      <w:r w:rsidRPr="00571433">
        <w:tab/>
        <w:t>; effective time-stamp for each pixel</w:t>
      </w:r>
    </w:p>
    <w:p w14:paraId="056F9A21" w14:textId="77777777" w:rsidR="00571433" w:rsidRDefault="00571433" w:rsidP="00571433"/>
    <w:p w14:paraId="2837850C" w14:textId="282C433C" w:rsidR="00ED15CF" w:rsidRPr="00ED15CF" w:rsidRDefault="00ED15CF" w:rsidP="00ED15CF">
      <w:r w:rsidRPr="00ED15CF">
        <w:tab/>
      </w:r>
      <w:r w:rsidRPr="00ED15CF">
        <w:rPr>
          <w:b/>
          <w:bCs/>
        </w:rPr>
        <w:t>if</w:t>
      </w:r>
      <w:r w:rsidRPr="00ED15CF">
        <w:t xml:space="preserve"> </w:t>
      </w:r>
      <w:proofErr w:type="spellStart"/>
      <w:r w:rsidRPr="00ED15CF">
        <w:t>smooth_ref_time</w:t>
      </w:r>
      <w:proofErr w:type="spellEnd"/>
      <w:r w:rsidRPr="00ED15CF">
        <w:t xml:space="preserve"> </w:t>
      </w:r>
      <w:r w:rsidRPr="00ED15CF">
        <w:rPr>
          <w:b/>
          <w:bCs/>
        </w:rPr>
        <w:t>then</w:t>
      </w:r>
      <w:r w:rsidRPr="00ED15CF">
        <w:t xml:space="preserve"> </w:t>
      </w:r>
      <w:r w:rsidRPr="00ED15CF">
        <w:rPr>
          <w:b/>
          <w:bCs/>
        </w:rPr>
        <w:t>begin</w:t>
      </w:r>
      <w:r w:rsidRPr="00ED15CF">
        <w:tab/>
      </w:r>
      <w:r w:rsidRPr="00ED15CF">
        <w:tab/>
      </w:r>
      <w:r w:rsidRPr="00ED15CF">
        <w:tab/>
      </w:r>
      <w:r w:rsidRPr="00ED15CF">
        <w:tab/>
        <w:t>; smooth out errors/jitter</w:t>
      </w:r>
    </w:p>
    <w:p w14:paraId="74F7F061" w14:textId="0D7A2929" w:rsidR="00ED15CF" w:rsidRPr="00ED15CF" w:rsidRDefault="00ED15CF" w:rsidP="00ED15CF">
      <w:r w:rsidRPr="00ED15CF">
        <w:tab/>
      </w:r>
      <w:r w:rsidRPr="00ED15CF">
        <w:tab/>
      </w:r>
      <w:proofErr w:type="spellStart"/>
      <w:r w:rsidRPr="00ED15CF">
        <w:t>reference_ts</w:t>
      </w:r>
      <w:proofErr w:type="spellEnd"/>
      <w:r w:rsidRPr="00ED15CF">
        <w:t xml:space="preserve"> = </w:t>
      </w:r>
      <w:proofErr w:type="gramStart"/>
      <w:r w:rsidRPr="00ED15CF">
        <w:rPr>
          <w:b/>
          <w:bCs/>
        </w:rPr>
        <w:t>smooth</w:t>
      </w:r>
      <w:r w:rsidRPr="00ED15CF">
        <w:t xml:space="preserve">( </w:t>
      </w:r>
      <w:proofErr w:type="spellStart"/>
      <w:r w:rsidRPr="00ED15CF">
        <w:t>reference</w:t>
      </w:r>
      <w:proofErr w:type="gramEnd"/>
      <w:r w:rsidRPr="00ED15CF">
        <w:t>_ts</w:t>
      </w:r>
      <w:proofErr w:type="spellEnd"/>
      <w:r w:rsidRPr="00ED15CF">
        <w:t xml:space="preserve">, </w:t>
      </w:r>
      <w:r w:rsidRPr="00ED15CF">
        <w:rPr>
          <w:b/>
          <w:bCs/>
        </w:rPr>
        <w:t>50</w:t>
      </w:r>
      <w:r w:rsidRPr="00ED15CF">
        <w:t>)</w:t>
      </w:r>
    </w:p>
    <w:p w14:paraId="66CD9CF7" w14:textId="2289B8A7" w:rsidR="00ED15CF" w:rsidRPr="00ED15CF" w:rsidRDefault="00ED15CF" w:rsidP="00ED15CF">
      <w:r w:rsidRPr="00ED15CF">
        <w:tab/>
      </w:r>
      <w:r w:rsidRPr="00ED15CF">
        <w:rPr>
          <w:b/>
          <w:bCs/>
        </w:rPr>
        <w:t>endif</w:t>
      </w:r>
    </w:p>
    <w:p w14:paraId="0E4111DE" w14:textId="77777777" w:rsidR="00ED15CF" w:rsidRPr="00571433" w:rsidRDefault="00ED15CF" w:rsidP="00571433"/>
    <w:p w14:paraId="25789465" w14:textId="4BF78565" w:rsidR="00571433" w:rsidRPr="00571433" w:rsidRDefault="00571433" w:rsidP="00571433">
      <w:r w:rsidRPr="00571433">
        <w:tab/>
      </w:r>
      <w:proofErr w:type="spellStart"/>
      <w:r w:rsidRPr="00571433">
        <w:t>y_at_x</w:t>
      </w:r>
      <w:proofErr w:type="spellEnd"/>
      <w:r w:rsidRPr="00571433">
        <w:t xml:space="preserve"> = </w:t>
      </w:r>
      <w:proofErr w:type="spellStart"/>
      <w:proofErr w:type="gramStart"/>
      <w:r w:rsidRPr="00571433">
        <w:rPr>
          <w:b/>
          <w:bCs/>
        </w:rPr>
        <w:t>interpol</w:t>
      </w:r>
      <w:proofErr w:type="spellEnd"/>
      <w:r w:rsidRPr="00571433">
        <w:t>( y</w:t>
      </w:r>
      <w:proofErr w:type="gramEnd"/>
      <w:r w:rsidRPr="00571433">
        <w:t xml:space="preserve">, </w:t>
      </w:r>
      <w:proofErr w:type="spellStart"/>
      <w:r w:rsidRPr="00571433">
        <w:t>y_ts</w:t>
      </w:r>
      <w:proofErr w:type="spellEnd"/>
      <w:r w:rsidRPr="00571433">
        <w:t xml:space="preserve">, </w:t>
      </w:r>
      <w:proofErr w:type="spellStart"/>
      <w:r w:rsidRPr="00571433">
        <w:t>reference_ts</w:t>
      </w:r>
      <w:proofErr w:type="spellEnd"/>
      <w:r w:rsidRPr="00571433">
        <w:t>)</w:t>
      </w:r>
      <w:r w:rsidRPr="00571433">
        <w:tab/>
      </w:r>
      <w:r w:rsidRPr="00571433">
        <w:tab/>
      </w:r>
      <w:r w:rsidRPr="00571433">
        <w:tab/>
        <w:t>; effective 'y' at time of 'x' time-stamps</w:t>
      </w:r>
    </w:p>
    <w:p w14:paraId="1DE1A735" w14:textId="69AA792C" w:rsidR="00571433" w:rsidRPr="00571433" w:rsidRDefault="00571433" w:rsidP="00571433">
      <w:r w:rsidRPr="00571433">
        <w:tab/>
      </w:r>
      <w:proofErr w:type="spellStart"/>
      <w:r w:rsidRPr="00571433">
        <w:t>nabs_y</w:t>
      </w:r>
      <w:proofErr w:type="spellEnd"/>
      <w:r w:rsidRPr="00571433">
        <w:t xml:space="preserve"> = </w:t>
      </w:r>
      <w:proofErr w:type="spellStart"/>
      <w:r w:rsidRPr="00571433">
        <w:t>y_at_x</w:t>
      </w:r>
      <w:proofErr w:type="spellEnd"/>
      <w:r w:rsidRPr="00571433">
        <w:t xml:space="preserve"> + </w:t>
      </w:r>
      <w:proofErr w:type="spellStart"/>
      <w:r w:rsidRPr="00571433">
        <w:t>abs_</w:t>
      </w:r>
      <w:proofErr w:type="gramStart"/>
      <w:r w:rsidRPr="00571433">
        <w:t>y</w:t>
      </w:r>
      <w:proofErr w:type="spellEnd"/>
      <w:r w:rsidRPr="00571433">
        <w:t>[</w:t>
      </w:r>
      <w:proofErr w:type="gramEnd"/>
      <w:r w:rsidRPr="00571433">
        <w:rPr>
          <w:b/>
          <w:bCs/>
        </w:rPr>
        <w:t>0</w:t>
      </w:r>
      <w:r w:rsidRPr="00571433">
        <w:t xml:space="preserve">] - </w:t>
      </w:r>
      <w:proofErr w:type="gramStart"/>
      <w:r w:rsidRPr="00571433">
        <w:t>y[</w:t>
      </w:r>
      <w:proofErr w:type="gramEnd"/>
      <w:r w:rsidRPr="00571433">
        <w:rPr>
          <w:b/>
          <w:bCs/>
        </w:rPr>
        <w:t>0</w:t>
      </w:r>
      <w:r w:rsidRPr="00571433">
        <w:t>]</w:t>
      </w:r>
      <w:r w:rsidRPr="00571433">
        <w:tab/>
      </w:r>
      <w:r w:rsidRPr="00571433">
        <w:tab/>
      </w:r>
      <w:r w:rsidRPr="00571433">
        <w:tab/>
        <w:t>; effective absolute 'y'</w:t>
      </w:r>
    </w:p>
    <w:p w14:paraId="74D85ECA" w14:textId="77777777" w:rsidR="00571433" w:rsidRPr="00571433" w:rsidRDefault="00571433" w:rsidP="00571433">
      <w:r w:rsidRPr="00571433">
        <w:tab/>
      </w:r>
    </w:p>
    <w:p w14:paraId="2BB9509D" w14:textId="66A0773E" w:rsidR="00571433" w:rsidRPr="00571433" w:rsidRDefault="00571433" w:rsidP="00571433">
      <w:r w:rsidRPr="00571433">
        <w:tab/>
      </w:r>
      <w:proofErr w:type="spellStart"/>
      <w:r w:rsidRPr="00571433">
        <w:t>pixel_y</w:t>
      </w:r>
      <w:proofErr w:type="spellEnd"/>
      <w:r w:rsidRPr="00571433">
        <w:t xml:space="preserve"> = </w:t>
      </w:r>
      <w:proofErr w:type="gramStart"/>
      <w:r w:rsidRPr="00571433">
        <w:rPr>
          <w:b/>
          <w:bCs/>
        </w:rPr>
        <w:t>round</w:t>
      </w:r>
      <w:r w:rsidRPr="00571433">
        <w:t>( (</w:t>
      </w:r>
      <w:proofErr w:type="spellStart"/>
      <w:proofErr w:type="gramEnd"/>
      <w:r w:rsidRPr="00571433">
        <w:t>y_at_x</w:t>
      </w:r>
      <w:proofErr w:type="spellEnd"/>
      <w:r w:rsidRPr="00571433">
        <w:t xml:space="preserve"> - </w:t>
      </w:r>
      <w:r w:rsidRPr="00571433">
        <w:rPr>
          <w:b/>
          <w:bCs/>
        </w:rPr>
        <w:t>min</w:t>
      </w:r>
      <w:r w:rsidRPr="00571433">
        <w:t>(</w:t>
      </w:r>
      <w:proofErr w:type="spellStart"/>
      <w:r w:rsidRPr="00571433">
        <w:t>y_at_x</w:t>
      </w:r>
      <w:proofErr w:type="spellEnd"/>
      <w:r w:rsidRPr="00571433">
        <w:t xml:space="preserve">)) / </w:t>
      </w:r>
      <w:proofErr w:type="spellStart"/>
      <w:r w:rsidRPr="00571433">
        <w:t>step_</w:t>
      </w:r>
      <w:proofErr w:type="gramStart"/>
      <w:r w:rsidRPr="00571433">
        <w:t>y</w:t>
      </w:r>
      <w:proofErr w:type="spellEnd"/>
      <w:r w:rsidRPr="00571433">
        <w:t xml:space="preserve"> )</w:t>
      </w:r>
      <w:proofErr w:type="gramEnd"/>
      <w:r w:rsidRPr="00571433">
        <w:tab/>
        <w:t xml:space="preserve">; effective middle of </w:t>
      </w:r>
      <w:proofErr w:type="spellStart"/>
      <w:r w:rsidRPr="00571433">
        <w:t>equi</w:t>
      </w:r>
      <w:proofErr w:type="spellEnd"/>
      <w:r w:rsidRPr="00571433">
        <w:t>-spaced Y pixels</w:t>
      </w:r>
    </w:p>
    <w:p w14:paraId="7F5659CB" w14:textId="350B8534" w:rsidR="00571433" w:rsidRPr="00571433" w:rsidRDefault="00571433" w:rsidP="00571433">
      <w:r w:rsidRPr="00571433">
        <w:tab/>
      </w:r>
      <w:proofErr w:type="spellStart"/>
      <w:r w:rsidRPr="00571433">
        <w:t>ny</w:t>
      </w:r>
      <w:proofErr w:type="spellEnd"/>
      <w:r w:rsidRPr="00571433">
        <w:t xml:space="preserve"> = </w:t>
      </w:r>
      <w:r w:rsidRPr="00571433">
        <w:rPr>
          <w:b/>
          <w:bCs/>
        </w:rPr>
        <w:t>max</w:t>
      </w:r>
      <w:r w:rsidRPr="00571433">
        <w:t>(</w:t>
      </w:r>
      <w:proofErr w:type="spellStart"/>
      <w:r w:rsidRPr="00571433">
        <w:t>pixel_y</w:t>
      </w:r>
      <w:proofErr w:type="spellEnd"/>
      <w:r w:rsidRPr="00571433">
        <w:t xml:space="preserve">) + </w:t>
      </w:r>
      <w:r w:rsidRPr="00571433">
        <w:rPr>
          <w:b/>
          <w:bCs/>
        </w:rPr>
        <w:t>1</w:t>
      </w:r>
    </w:p>
    <w:p w14:paraId="0AC7C563" w14:textId="77777777" w:rsidR="006E2653" w:rsidRDefault="006E2653" w:rsidP="00BD68BF"/>
    <w:p w14:paraId="7C1203E1" w14:textId="4775B520" w:rsidR="006E2653" w:rsidRDefault="006E2653" w:rsidP="00BD68BF">
      <w:r>
        <w:t xml:space="preserve">We also </w:t>
      </w:r>
      <w:proofErr w:type="gramStart"/>
      <w:r>
        <w:t>pull out</w:t>
      </w:r>
      <w:proofErr w:type="gramEnd"/>
      <w:r>
        <w:t xml:space="preserve"> dwell time per pixel </w:t>
      </w:r>
      <w:r w:rsidR="00EB2B39">
        <w:t xml:space="preserve">from </w:t>
      </w:r>
      <w:r>
        <w:t>“</w:t>
      </w:r>
      <w:proofErr w:type="spellStart"/>
      <w:r w:rsidR="00571433" w:rsidRPr="00571433">
        <w:t>reference_ts</w:t>
      </w:r>
      <w:proofErr w:type="spellEnd"/>
      <w:r>
        <w:t>”</w:t>
      </w:r>
      <w:r w:rsidR="00EB2B39">
        <w:t xml:space="preserve"> time-stamp differences</w:t>
      </w:r>
      <w:r>
        <w:t xml:space="preserve"> as a function of sequence number</w:t>
      </w:r>
      <w:r w:rsidR="00B40286">
        <w:t xml:space="preserve">. </w:t>
      </w:r>
      <w:r>
        <w:t>We then populate a 2D array of dwell time (“</w:t>
      </w:r>
      <w:proofErr w:type="spellStart"/>
      <w:r w:rsidRPr="006E2653">
        <w:t>maia_dwell</w:t>
      </w:r>
      <w:proofErr w:type="spellEnd"/>
      <w:r>
        <w:t>”) making use of the pixel address and sequence number. The array “</w:t>
      </w:r>
      <w:proofErr w:type="spellStart"/>
      <w:r w:rsidR="00E974B3" w:rsidRPr="006E2653">
        <w:t>maia_dwell</w:t>
      </w:r>
      <w:proofErr w:type="spellEnd"/>
      <w:r>
        <w:t xml:space="preserve">” is stored </w:t>
      </w:r>
      <w:r w:rsidR="00B13BC6">
        <w:t>simply</w:t>
      </w:r>
      <w:r>
        <w:t xml:space="preserve"> in a common b</w:t>
      </w:r>
      <w:r w:rsidR="00E974B3">
        <w:t>l</w:t>
      </w:r>
      <w:r>
        <w:t>ock, so it can be accessed when scanning data later in ‘</w:t>
      </w:r>
      <w:proofErr w:type="spellStart"/>
      <w:r>
        <w:t>read_setup</w:t>
      </w:r>
      <w:proofErr w:type="spellEnd"/>
      <w:r w:rsidR="00E974B3">
        <w:t>’ and ‘</w:t>
      </w:r>
      <w:proofErr w:type="spellStart"/>
      <w:r>
        <w:t>read_buffer</w:t>
      </w:r>
      <w:proofErr w:type="spellEnd"/>
      <w:r>
        <w:t>’.</w:t>
      </w:r>
    </w:p>
    <w:p w14:paraId="1B0B9D52" w14:textId="77777777" w:rsidR="006E2653" w:rsidRDefault="006E2653" w:rsidP="00BD68BF"/>
    <w:p w14:paraId="7426EFAE" w14:textId="77777777" w:rsidR="00571433" w:rsidRPr="00571433" w:rsidRDefault="00571433" w:rsidP="00571433">
      <w:r w:rsidRPr="00571433">
        <w:tab/>
        <w:t xml:space="preserve">t = </w:t>
      </w:r>
      <w:proofErr w:type="spellStart"/>
      <w:r w:rsidRPr="00571433">
        <w:t>reference_ts</w:t>
      </w:r>
      <w:proofErr w:type="spellEnd"/>
      <w:r w:rsidRPr="00571433">
        <w:t xml:space="preserve"> - </w:t>
      </w:r>
      <w:r w:rsidRPr="00571433">
        <w:rPr>
          <w:b/>
          <w:bCs/>
        </w:rPr>
        <w:t>shift</w:t>
      </w:r>
      <w:r w:rsidRPr="00571433">
        <w:t>(reference_ts,</w:t>
      </w:r>
      <w:r w:rsidRPr="00571433">
        <w:rPr>
          <w:b/>
          <w:bCs/>
        </w:rPr>
        <w:t>1</w:t>
      </w:r>
      <w:r w:rsidRPr="00571433">
        <w:t>)</w:t>
      </w:r>
    </w:p>
    <w:p w14:paraId="14C5DB54" w14:textId="04C144CC" w:rsidR="00571433" w:rsidRPr="00571433" w:rsidRDefault="00571433" w:rsidP="00571433">
      <w:r w:rsidRPr="00571433">
        <w:tab/>
      </w:r>
      <w:proofErr w:type="gramStart"/>
      <w:r w:rsidRPr="00571433">
        <w:t>t[</w:t>
      </w:r>
      <w:proofErr w:type="gramEnd"/>
      <w:r w:rsidRPr="00571433">
        <w:rPr>
          <w:b/>
          <w:bCs/>
        </w:rPr>
        <w:t>0</w:t>
      </w:r>
      <w:r w:rsidRPr="00571433">
        <w:t xml:space="preserve">] = </w:t>
      </w:r>
      <w:proofErr w:type="gramStart"/>
      <w:r w:rsidRPr="00571433">
        <w:t>t[</w:t>
      </w:r>
      <w:proofErr w:type="gramEnd"/>
      <w:r w:rsidRPr="00571433">
        <w:rPr>
          <w:b/>
          <w:bCs/>
        </w:rPr>
        <w:t>1</w:t>
      </w:r>
      <w:r w:rsidRPr="00571433">
        <w:t>]</w:t>
      </w:r>
      <w:r w:rsidRPr="00571433">
        <w:tab/>
      </w:r>
      <w:r>
        <w:tab/>
      </w:r>
      <w:r w:rsidRPr="00571433">
        <w:tab/>
      </w:r>
      <w:r w:rsidRPr="00571433">
        <w:tab/>
      </w:r>
      <w:r w:rsidRPr="00571433">
        <w:tab/>
      </w:r>
      <w:r w:rsidRPr="00571433">
        <w:tab/>
        <w:t>; fix wrap</w:t>
      </w:r>
    </w:p>
    <w:p w14:paraId="057BD566" w14:textId="2F08157C" w:rsidR="00571433" w:rsidRPr="00571433" w:rsidRDefault="00571433" w:rsidP="00571433">
      <w:r w:rsidRPr="00571433">
        <w:lastRenderedPageBreak/>
        <w:tab/>
      </w:r>
      <w:proofErr w:type="spellStart"/>
      <w:r w:rsidRPr="00571433">
        <w:t>dwell_array</w:t>
      </w:r>
      <w:proofErr w:type="spellEnd"/>
      <w:r w:rsidRPr="00571433">
        <w:t xml:space="preserve"> = t </w:t>
      </w:r>
      <w:r w:rsidRPr="00571433">
        <w:tab/>
      </w:r>
      <w:r w:rsidRPr="00571433">
        <w:tab/>
      </w:r>
      <w:r w:rsidRPr="00571433">
        <w:tab/>
      </w:r>
      <w:r w:rsidRPr="00571433">
        <w:tab/>
      </w:r>
      <w:r w:rsidRPr="00571433">
        <w:tab/>
      </w:r>
      <w:r w:rsidRPr="00571433">
        <w:tab/>
        <w:t>; dwell time (s)</w:t>
      </w:r>
    </w:p>
    <w:p w14:paraId="7AB66026" w14:textId="77777777" w:rsidR="00571433" w:rsidRPr="00571433" w:rsidRDefault="00571433" w:rsidP="00571433"/>
    <w:p w14:paraId="4193978D" w14:textId="77777777" w:rsidR="00571433" w:rsidRPr="00571433" w:rsidRDefault="00571433" w:rsidP="00571433">
      <w:r w:rsidRPr="00571433">
        <w:tab/>
      </w:r>
      <w:proofErr w:type="spellStart"/>
      <w:r w:rsidRPr="00571433">
        <w:t>maia_dwell</w:t>
      </w:r>
      <w:proofErr w:type="spellEnd"/>
      <w:r w:rsidRPr="00571433">
        <w:t xml:space="preserve"> = </w:t>
      </w:r>
      <w:proofErr w:type="spellStart"/>
      <w:r w:rsidRPr="00571433">
        <w:rPr>
          <w:b/>
          <w:bCs/>
        </w:rPr>
        <w:t>fltarr</w:t>
      </w:r>
      <w:proofErr w:type="spellEnd"/>
      <w:r w:rsidRPr="00571433">
        <w:t>(</w:t>
      </w:r>
      <w:proofErr w:type="spellStart"/>
      <w:proofErr w:type="gramStart"/>
      <w:r w:rsidRPr="00571433">
        <w:t>nx,ny</w:t>
      </w:r>
      <w:proofErr w:type="spellEnd"/>
      <w:proofErr w:type="gramEnd"/>
      <w:r w:rsidRPr="00571433">
        <w:t>)</w:t>
      </w:r>
    </w:p>
    <w:p w14:paraId="5629DEE7" w14:textId="77777777" w:rsidR="00571433" w:rsidRPr="00571433" w:rsidRDefault="00571433" w:rsidP="00571433">
      <w:r w:rsidRPr="00571433">
        <w:tab/>
      </w:r>
      <w:proofErr w:type="spellStart"/>
      <w:r w:rsidRPr="00571433">
        <w:t>maia_dwell</w:t>
      </w:r>
      <w:proofErr w:type="spellEnd"/>
      <w:r w:rsidRPr="00571433">
        <w:t>[</w:t>
      </w:r>
      <w:proofErr w:type="spellStart"/>
      <w:r w:rsidRPr="00571433">
        <w:t>pixel_</w:t>
      </w:r>
      <w:proofErr w:type="gramStart"/>
      <w:r w:rsidRPr="00571433">
        <w:t>x,pixel</w:t>
      </w:r>
      <w:proofErr w:type="gramEnd"/>
      <w:r w:rsidRPr="00571433">
        <w:t>_y</w:t>
      </w:r>
      <w:proofErr w:type="spellEnd"/>
      <w:r w:rsidRPr="00571433">
        <w:t xml:space="preserve">] = </w:t>
      </w:r>
      <w:proofErr w:type="spellStart"/>
      <w:r w:rsidRPr="00571433">
        <w:t>dwell_array</w:t>
      </w:r>
      <w:proofErr w:type="spellEnd"/>
      <w:r w:rsidRPr="00571433">
        <w:t xml:space="preserve"> * </w:t>
      </w:r>
      <w:r w:rsidRPr="00571433">
        <w:rPr>
          <w:b/>
          <w:bCs/>
        </w:rPr>
        <w:t>1000.</w:t>
      </w:r>
      <w:r w:rsidRPr="00571433">
        <w:tab/>
        <w:t>; ms dwell</w:t>
      </w:r>
    </w:p>
    <w:p w14:paraId="1B83A795" w14:textId="642CFF53" w:rsidR="006E2653" w:rsidRDefault="00B40286" w:rsidP="00BD68BF">
      <w:r w:rsidRPr="00B40286">
        <w:tab/>
      </w:r>
    </w:p>
    <w:p w14:paraId="77A29F86" w14:textId="1BF2001D" w:rsidR="006E2653" w:rsidRPr="00BD68BF" w:rsidRDefault="006E2653" w:rsidP="00BD68BF">
      <w:r>
        <w:t>A common/representative dwell “</w:t>
      </w:r>
      <w:proofErr w:type="spellStart"/>
      <w:r w:rsidRPr="006E2653">
        <w:t>common_dwell</w:t>
      </w:r>
      <w:proofErr w:type="spellEnd"/>
      <w:r>
        <w:t>” is also estimated</w:t>
      </w:r>
      <w:r w:rsidR="00571433">
        <w:t xml:space="preserve"> from the most common dwell in a histogram</w:t>
      </w:r>
      <w:r>
        <w:t>.</w:t>
      </w:r>
    </w:p>
    <w:p w14:paraId="3427EBCD" w14:textId="533579D2" w:rsidR="00BD68BF" w:rsidRDefault="00BD68BF" w:rsidP="00BD68BF">
      <w:pPr>
        <w:pStyle w:val="Heading3"/>
      </w:pPr>
      <w:bookmarkStart w:id="16" w:name="_Toc207796079"/>
      <w:r>
        <w:t>Processing spectra/image data</w:t>
      </w:r>
      <w:bookmarkEnd w:id="16"/>
    </w:p>
    <w:p w14:paraId="12CA67CC" w14:textId="5F1741C2" w:rsidR="00E974B3" w:rsidRDefault="00E974B3" w:rsidP="00BD68BF">
      <w:pPr>
        <w:rPr>
          <w:lang w:eastAsia="ja-JP"/>
        </w:rPr>
      </w:pPr>
      <w:r>
        <w:rPr>
          <w:lang w:eastAsia="ja-JP"/>
        </w:rPr>
        <w:t xml:space="preserve">Reading </w:t>
      </w:r>
      <w:r w:rsidR="00B40286">
        <w:rPr>
          <w:lang w:eastAsia="ja-JP"/>
        </w:rPr>
        <w:t>spectral</w:t>
      </w:r>
      <w:r>
        <w:rPr>
          <w:lang w:eastAsia="ja-JP"/>
        </w:rPr>
        <w:t xml:space="preserve"> data is done in the methods “</w:t>
      </w:r>
      <w:proofErr w:type="spellStart"/>
      <w:r>
        <w:rPr>
          <w:lang w:eastAsia="ja-JP"/>
        </w:rPr>
        <w:t>read_setup</w:t>
      </w:r>
      <w:proofErr w:type="spellEnd"/>
      <w:r>
        <w:rPr>
          <w:lang w:eastAsia="ja-JP"/>
        </w:rPr>
        <w:t>” and “</w:t>
      </w:r>
      <w:proofErr w:type="spellStart"/>
      <w:r>
        <w:rPr>
          <w:lang w:eastAsia="ja-JP"/>
        </w:rPr>
        <w:t>read_buffer</w:t>
      </w:r>
      <w:proofErr w:type="spellEnd"/>
      <w:r>
        <w:rPr>
          <w:lang w:eastAsia="ja-JP"/>
        </w:rPr>
        <w:t>”. ‘</w:t>
      </w:r>
      <w:proofErr w:type="spellStart"/>
      <w:proofErr w:type="gramStart"/>
      <w:r>
        <w:rPr>
          <w:lang w:eastAsia="ja-JP"/>
        </w:rPr>
        <w:t>read</w:t>
      </w:r>
      <w:proofErr w:type="gramEnd"/>
      <w:r>
        <w:rPr>
          <w:lang w:eastAsia="ja-JP"/>
        </w:rPr>
        <w:t>_setup</w:t>
      </w:r>
      <w:proofErr w:type="spellEnd"/>
      <w:r>
        <w:rPr>
          <w:lang w:eastAsia="ja-JP"/>
        </w:rPr>
        <w:t xml:space="preserve">’ is called for each new </w:t>
      </w:r>
      <w:r w:rsidR="00B40286">
        <w:rPr>
          <w:lang w:eastAsia="ja-JP"/>
        </w:rPr>
        <w:t>HDF5</w:t>
      </w:r>
      <w:r>
        <w:rPr>
          <w:lang w:eastAsia="ja-JP"/>
        </w:rPr>
        <w:t xml:space="preserve"> file and then ‘</w:t>
      </w:r>
      <w:proofErr w:type="spellStart"/>
      <w:r>
        <w:rPr>
          <w:lang w:eastAsia="ja-JP"/>
        </w:rPr>
        <w:t>read_buffer</w:t>
      </w:r>
      <w:proofErr w:type="spellEnd"/>
      <w:r>
        <w:rPr>
          <w:lang w:eastAsia="ja-JP"/>
        </w:rPr>
        <w:t xml:space="preserve">’ is called, normally in a loop until all data is read. In this device object, this looping is used access all detector </w:t>
      </w:r>
      <w:r w:rsidR="00B40286">
        <w:rPr>
          <w:lang w:eastAsia="ja-JP"/>
        </w:rPr>
        <w:t xml:space="preserve">channel </w:t>
      </w:r>
      <w:r>
        <w:rPr>
          <w:lang w:eastAsia="ja-JP"/>
        </w:rPr>
        <w:t xml:space="preserve">data found in the </w:t>
      </w:r>
      <w:r w:rsidR="00B40286">
        <w:rPr>
          <w:lang w:eastAsia="ja-JP"/>
        </w:rPr>
        <w:t>HDF</w:t>
      </w:r>
      <w:r>
        <w:rPr>
          <w:lang w:eastAsia="ja-JP"/>
        </w:rPr>
        <w:t xml:space="preserve"> file (indexed using ‘</w:t>
      </w:r>
      <w:proofErr w:type="spellStart"/>
      <w:r w:rsidRPr="00E974B3">
        <w:rPr>
          <w:lang w:eastAsia="ja-JP"/>
        </w:rPr>
        <w:t>i_petra_channel</w:t>
      </w:r>
      <w:proofErr w:type="spellEnd"/>
      <w:r>
        <w:rPr>
          <w:lang w:eastAsia="ja-JP"/>
        </w:rPr>
        <w:t xml:space="preserve">’). </w:t>
      </w:r>
    </w:p>
    <w:p w14:paraId="6CB64BAE" w14:textId="77777777" w:rsidR="00E974B3" w:rsidRDefault="00E974B3" w:rsidP="00BD68BF">
      <w:pPr>
        <w:rPr>
          <w:lang w:eastAsia="ja-JP"/>
        </w:rPr>
      </w:pPr>
    </w:p>
    <w:p w14:paraId="64060A7B" w14:textId="22FBE869" w:rsidR="00303FB4" w:rsidRDefault="00E974B3" w:rsidP="00BD68BF">
      <w:r>
        <w:t>On entry into ‘</w:t>
      </w:r>
      <w:proofErr w:type="spellStart"/>
      <w:r>
        <w:t>read_setup</w:t>
      </w:r>
      <w:proofErr w:type="spellEnd"/>
      <w:r>
        <w:t xml:space="preserve">’, the </w:t>
      </w:r>
      <w:r w:rsidR="00B40286">
        <w:t>HDF5</w:t>
      </w:r>
      <w:r>
        <w:t xml:space="preserve"> data file is already open and ‘</w:t>
      </w:r>
      <w:proofErr w:type="spellStart"/>
      <w:r>
        <w:t>fstat</w:t>
      </w:r>
      <w:proofErr w:type="spellEnd"/>
      <w:r>
        <w:t xml:space="preserve">’ is used to get its filename so we can open that using HDF5 routine ‘H5F_OPEN’. We first read sequence number </w:t>
      </w:r>
      <w:r w:rsidR="0009727C">
        <w:t xml:space="preserve">vector </w:t>
      </w:r>
      <w:r>
        <w:t>for this</w:t>
      </w:r>
      <w:r w:rsidR="0009727C">
        <w:t xml:space="preserve"> file and determine the pixel address vectors ‘</w:t>
      </w:r>
      <w:proofErr w:type="spellStart"/>
      <w:proofErr w:type="gramStart"/>
      <w:r w:rsidR="0009727C">
        <w:t>x,y</w:t>
      </w:r>
      <w:proofErr w:type="spellEnd"/>
      <w:proofErr w:type="gramEnd"/>
      <w:r w:rsidR="0009727C">
        <w:t>’ for this sequence number vector (‘</w:t>
      </w:r>
      <w:r w:rsidR="0009727C" w:rsidRPr="0009727C">
        <w:t>sequence</w:t>
      </w:r>
      <w:r w:rsidR="0009727C">
        <w:t>’) using the saved ‘</w:t>
      </w:r>
      <w:proofErr w:type="spellStart"/>
      <w:r w:rsidR="0009727C">
        <w:t>pixel_x</w:t>
      </w:r>
      <w:proofErr w:type="spellEnd"/>
      <w:r w:rsidR="0009727C">
        <w:t xml:space="preserve">, </w:t>
      </w:r>
      <w:proofErr w:type="spellStart"/>
      <w:r w:rsidR="0009727C">
        <w:t>pixel_y</w:t>
      </w:r>
      <w:proofErr w:type="spellEnd"/>
      <w:r w:rsidR="0009727C">
        <w:t xml:space="preserve">’. Note that </w:t>
      </w:r>
      <w:r w:rsidR="005845E4">
        <w:t>HDF5</w:t>
      </w:r>
      <w:r w:rsidR="0009727C">
        <w:t xml:space="preserve"> sequence number start at </w:t>
      </w:r>
      <w:r w:rsidR="005845E4">
        <w:t>0.</w:t>
      </w:r>
      <w:r w:rsidR="0009727C">
        <w:t xml:space="preserve">  </w:t>
      </w:r>
    </w:p>
    <w:p w14:paraId="0E76268B" w14:textId="77777777" w:rsidR="00303FB4" w:rsidRDefault="00303FB4" w:rsidP="00BD68BF"/>
    <w:p w14:paraId="249A2F4F" w14:textId="4594BAEA" w:rsidR="00BD68BF" w:rsidRDefault="0009727C" w:rsidP="00BD68BF">
      <w:r>
        <w:t>‘</w:t>
      </w:r>
      <w:proofErr w:type="spellStart"/>
      <w:proofErr w:type="gramStart"/>
      <w:r>
        <w:t>read</w:t>
      </w:r>
      <w:proofErr w:type="gramEnd"/>
      <w:r>
        <w:t>_setup</w:t>
      </w:r>
      <w:proofErr w:type="spellEnd"/>
      <w:r>
        <w:t xml:space="preserve">’ then determines how many detectors are present </w:t>
      </w:r>
      <w:r w:rsidR="005845E4">
        <w:t>from ‘</w:t>
      </w:r>
      <w:proofErr w:type="spellStart"/>
      <w:r w:rsidR="005845E4">
        <w:t>dims’</w:t>
      </w:r>
      <w:r>
        <w:t>and</w:t>
      </w:r>
      <w:proofErr w:type="spellEnd"/>
      <w:r>
        <w:t xml:space="preserve"> sets ‘</w:t>
      </w:r>
      <w:proofErr w:type="spellStart"/>
      <w:r w:rsidRPr="0009727C">
        <w:t>n_petra_channel</w:t>
      </w:r>
      <w:proofErr w:type="spellEnd"/>
      <w:r>
        <w:t>’. It then creates some arrays that will be used in ‘</w:t>
      </w:r>
      <w:proofErr w:type="spellStart"/>
      <w:r>
        <w:t>read_buffer</w:t>
      </w:r>
      <w:proofErr w:type="spellEnd"/>
      <w:r>
        <w:t>’ to assemble vectors for the events stream for pixel address (</w:t>
      </w:r>
      <w:proofErr w:type="spellStart"/>
      <w:proofErr w:type="gramStart"/>
      <w:r>
        <w:t>x,y</w:t>
      </w:r>
      <w:proofErr w:type="spellEnd"/>
      <w:proofErr w:type="gramEnd"/>
      <w:r>
        <w:t>), “station” or channel number (</w:t>
      </w:r>
      <w:proofErr w:type="spellStart"/>
      <w:r>
        <w:t>ste</w:t>
      </w:r>
      <w:proofErr w:type="spellEnd"/>
      <w:r>
        <w:t xml:space="preserve">), and photon energy (e). </w:t>
      </w:r>
    </w:p>
    <w:p w14:paraId="5EFB3CC8" w14:textId="77777777" w:rsidR="0009727C" w:rsidRDefault="0009727C" w:rsidP="00BD68BF"/>
    <w:p w14:paraId="27628012" w14:textId="0D601F71" w:rsidR="0009727C" w:rsidRDefault="0009727C" w:rsidP="00BD68BF">
      <w:r>
        <w:t>‘</w:t>
      </w:r>
      <w:proofErr w:type="spellStart"/>
      <w:proofErr w:type="gramStart"/>
      <w:r>
        <w:t>read</w:t>
      </w:r>
      <w:proofErr w:type="gramEnd"/>
      <w:r>
        <w:t>_setup</w:t>
      </w:r>
      <w:proofErr w:type="spellEnd"/>
      <w:r>
        <w:t xml:space="preserve">’ then looks for the </w:t>
      </w:r>
      <w:r w:rsidR="005845E4">
        <w:rPr>
          <w:i/>
          <w:iCs/>
        </w:rPr>
        <w:t>IC PV</w:t>
      </w:r>
      <w:r>
        <w:t xml:space="preserve"> to find the vector of flux values as a function of sequence number. The chosen PV is given by ‘</w:t>
      </w:r>
      <w:proofErr w:type="spellStart"/>
      <w:r>
        <w:t>flux_</w:t>
      </w:r>
      <w:proofErr w:type="gramStart"/>
      <w:r>
        <w:t>ic.pv</w:t>
      </w:r>
      <w:proofErr w:type="spellEnd"/>
      <w:proofErr w:type="gramEnd"/>
      <w:r w:rsidR="00303FB4">
        <w:t>’</w:t>
      </w:r>
      <w:r>
        <w:t>. Its gain units are set in ‘</w:t>
      </w:r>
      <w:proofErr w:type="spellStart"/>
      <w:r>
        <w:t>flux_ic.val</w:t>
      </w:r>
      <w:proofErr w:type="spellEnd"/>
      <w:r>
        <w:t>’ and ‘</w:t>
      </w:r>
      <w:proofErr w:type="spellStart"/>
      <w:r>
        <w:t>flux_</w:t>
      </w:r>
      <w:proofErr w:type="gramStart"/>
      <w:r>
        <w:t>ic.unit</w:t>
      </w:r>
      <w:proofErr w:type="spellEnd"/>
      <w:proofErr w:type="gramEnd"/>
      <w:r>
        <w:t xml:space="preserve">’, which for now are set to unity (1 </w:t>
      </w:r>
      <w:proofErr w:type="spellStart"/>
      <w:r>
        <w:t>nA</w:t>
      </w:r>
      <w:proofErr w:type="spellEnd"/>
      <w:r>
        <w:t xml:space="preserve">/V, i.e. </w:t>
      </w:r>
      <w:proofErr w:type="spellStart"/>
      <w:r w:rsidRPr="0009727C">
        <w:t>nsls_flux_scale</w:t>
      </w:r>
      <w:proofErr w:type="spellEnd"/>
      <w:r>
        <w:t xml:space="preserve">=1.0). </w:t>
      </w:r>
      <w:r w:rsidR="00F86CCB">
        <w:t>It then sets the corresponding pixel flux values in an array ‘flux’ across the image. Here we distinguish between imaging mode, where we need to maintain a 2D flux array and spectrum mode, where we just accumulate a total flux.</w:t>
      </w:r>
    </w:p>
    <w:p w14:paraId="64854F85" w14:textId="77777777" w:rsidR="00F86CCB" w:rsidRDefault="00F86CCB" w:rsidP="00BD68BF"/>
    <w:p w14:paraId="2E23A932" w14:textId="77777777" w:rsidR="00F86CCB" w:rsidRPr="00F86CCB" w:rsidRDefault="00F86CCB" w:rsidP="00F86CCB">
      <w:r w:rsidRPr="00F86CCB">
        <w:tab/>
      </w:r>
      <w:proofErr w:type="spellStart"/>
      <w:r w:rsidRPr="00F86CCB">
        <w:t>nsls_flux_scale</w:t>
      </w:r>
      <w:proofErr w:type="spellEnd"/>
      <w:r w:rsidRPr="00F86CCB">
        <w:t xml:space="preserve"> = </w:t>
      </w:r>
      <w:proofErr w:type="spellStart"/>
      <w:r w:rsidRPr="00F86CCB">
        <w:t>flux_ic.</w:t>
      </w:r>
      <w:r w:rsidRPr="00F86CCB">
        <w:rPr>
          <w:i/>
          <w:iCs/>
        </w:rPr>
        <w:t>val</w:t>
      </w:r>
      <w:proofErr w:type="spellEnd"/>
      <w:r w:rsidRPr="00F86CCB">
        <w:t xml:space="preserve"> * </w:t>
      </w:r>
      <w:proofErr w:type="spellStart"/>
      <w:r w:rsidRPr="00F86CCB">
        <w:t>flux_</w:t>
      </w:r>
      <w:proofErr w:type="gramStart"/>
      <w:r w:rsidRPr="00F86CCB">
        <w:t>ic.</w:t>
      </w:r>
      <w:r w:rsidRPr="00F86CCB">
        <w:rPr>
          <w:i/>
          <w:iCs/>
        </w:rPr>
        <w:t>unit</w:t>
      </w:r>
      <w:proofErr w:type="spellEnd"/>
      <w:proofErr w:type="gramEnd"/>
    </w:p>
    <w:p w14:paraId="3FA4C02A" w14:textId="5489570B" w:rsidR="005845E4" w:rsidRPr="005845E4" w:rsidRDefault="005845E4" w:rsidP="005845E4">
      <w:r w:rsidRPr="005845E4">
        <w:tab/>
        <w:t xml:space="preserve">i0 = </w:t>
      </w:r>
      <w:r w:rsidRPr="005845E4">
        <w:rPr>
          <w:b/>
          <w:bCs/>
        </w:rPr>
        <w:t>H5D_read</w:t>
      </w:r>
      <w:r w:rsidRPr="005845E4">
        <w:t>(</w:t>
      </w:r>
      <w:proofErr w:type="spellStart"/>
      <w:r w:rsidRPr="005845E4">
        <w:t>rec_id</w:t>
      </w:r>
      <w:proofErr w:type="spellEnd"/>
      <w:r w:rsidRPr="005845E4">
        <w:t>)</w:t>
      </w:r>
    </w:p>
    <w:p w14:paraId="291E9EA9" w14:textId="452D2BF9" w:rsidR="00F86CCB" w:rsidRPr="00F86CCB" w:rsidRDefault="005845E4" w:rsidP="00F86CCB">
      <w:r w:rsidRPr="005845E4">
        <w:tab/>
        <w:t>flux[</w:t>
      </w:r>
      <w:proofErr w:type="spellStart"/>
      <w:proofErr w:type="gramStart"/>
      <w:r w:rsidRPr="005845E4">
        <w:t>x,y</w:t>
      </w:r>
      <w:proofErr w:type="spellEnd"/>
      <w:proofErr w:type="gramEnd"/>
      <w:r w:rsidRPr="005845E4">
        <w:t xml:space="preserve">] = </w:t>
      </w:r>
      <w:proofErr w:type="spellStart"/>
      <w:r w:rsidRPr="005845E4">
        <w:t>nsls_flux_scale</w:t>
      </w:r>
      <w:proofErr w:type="spellEnd"/>
      <w:r w:rsidRPr="005845E4">
        <w:t xml:space="preserve"> * i0</w:t>
      </w:r>
    </w:p>
    <w:p w14:paraId="1E950917" w14:textId="77777777" w:rsidR="00F86CCB" w:rsidRDefault="00F86CCB" w:rsidP="00BD68BF"/>
    <w:p w14:paraId="1AC0760F" w14:textId="24CDFE16" w:rsidR="00F86CCB" w:rsidRDefault="00F86CCB" w:rsidP="00BD68BF">
      <w:r>
        <w:t>‘</w:t>
      </w:r>
      <w:proofErr w:type="spellStart"/>
      <w:proofErr w:type="gramStart"/>
      <w:r>
        <w:t>read</w:t>
      </w:r>
      <w:proofErr w:type="gramEnd"/>
      <w:r>
        <w:t>_buffer</w:t>
      </w:r>
      <w:proofErr w:type="spellEnd"/>
      <w:r>
        <w:t xml:space="preserve">’ reads the spectra data from the </w:t>
      </w:r>
      <w:r w:rsidR="005845E4">
        <w:t>HDF5</w:t>
      </w:r>
      <w:r>
        <w:t xml:space="preserve"> “</w:t>
      </w:r>
      <w:r w:rsidR="005845E4">
        <w:t>spectra</w:t>
      </w:r>
      <w:r>
        <w:t>” for each channel ‘</w:t>
      </w:r>
      <w:proofErr w:type="spellStart"/>
      <w:r w:rsidRPr="00F86CCB">
        <w:t>i_petra_channel</w:t>
      </w:r>
      <w:proofErr w:type="spellEnd"/>
      <w:r>
        <w:t>’. It then builds vectors of photon events ‘</w:t>
      </w:r>
      <w:proofErr w:type="gramStart"/>
      <w:r>
        <w:t>e,ste</w:t>
      </w:r>
      <w:proofErr w:type="gramEnd"/>
      <w:r>
        <w:t>,x</w:t>
      </w:r>
      <w:proofErr w:type="gramStart"/>
      <w:r>
        <w:t>1,y1,multiple</w:t>
      </w:r>
      <w:proofErr w:type="gramEnd"/>
      <w:r w:rsidR="006879D7">
        <w:t xml:space="preserve"> for return to GeoPIXE (e.g. to ‘</w:t>
      </w:r>
      <w:proofErr w:type="spellStart"/>
      <w:r w:rsidR="006879D7">
        <w:t>da_evt</w:t>
      </w:r>
      <w:proofErr w:type="spellEnd"/>
      <w:r w:rsidR="006879D7">
        <w:t>’ or ‘</w:t>
      </w:r>
      <w:proofErr w:type="spellStart"/>
      <w:r w:rsidR="006879D7">
        <w:t>spec_evt</w:t>
      </w:r>
      <w:proofErr w:type="spellEnd"/>
      <w:r w:rsidR="006879D7">
        <w:t>’ routines)</w:t>
      </w:r>
      <w:r>
        <w:t xml:space="preserve">. The vector ‘multiple’ makes it simple to convert a spectrum into a pseudo photon event stream by setting ‘multiple’ to the counts in each bin of the spectrum histogram. </w:t>
      </w:r>
    </w:p>
    <w:sectPr w:rsidR="00F86CCB" w:rsidSect="00334B9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298"/>
    <w:multiLevelType w:val="hybridMultilevel"/>
    <w:tmpl w:val="4BA8D82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1BE4C16"/>
    <w:multiLevelType w:val="hybridMultilevel"/>
    <w:tmpl w:val="8638AF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4996FF3"/>
    <w:multiLevelType w:val="hybridMultilevel"/>
    <w:tmpl w:val="C28892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D22E9C"/>
    <w:multiLevelType w:val="hybridMultilevel"/>
    <w:tmpl w:val="60786A1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85244511">
    <w:abstractNumId w:val="5"/>
  </w:num>
  <w:num w:numId="2" w16cid:durableId="1517621765">
    <w:abstractNumId w:val="1"/>
  </w:num>
  <w:num w:numId="3" w16cid:durableId="743836394">
    <w:abstractNumId w:val="4"/>
  </w:num>
  <w:num w:numId="4" w16cid:durableId="1805267158">
    <w:abstractNumId w:val="2"/>
  </w:num>
  <w:num w:numId="5" w16cid:durableId="25839253">
    <w:abstractNumId w:val="3"/>
  </w:num>
  <w:num w:numId="6" w16cid:durableId="908810651">
    <w:abstractNumId w:val="7"/>
  </w:num>
  <w:num w:numId="7" w16cid:durableId="665789213">
    <w:abstractNumId w:val="6"/>
  </w:num>
  <w:num w:numId="8" w16cid:durableId="895511072">
    <w:abstractNumId w:val="0"/>
  </w:num>
  <w:num w:numId="9" w16cid:durableId="4497864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8BF"/>
    <w:rsid w:val="000006FC"/>
    <w:rsid w:val="00001FE3"/>
    <w:rsid w:val="0000441D"/>
    <w:rsid w:val="00004889"/>
    <w:rsid w:val="000068BC"/>
    <w:rsid w:val="00010BC6"/>
    <w:rsid w:val="00012AA8"/>
    <w:rsid w:val="00020232"/>
    <w:rsid w:val="0002055A"/>
    <w:rsid w:val="00021066"/>
    <w:rsid w:val="00024340"/>
    <w:rsid w:val="00024871"/>
    <w:rsid w:val="0002587D"/>
    <w:rsid w:val="000267E6"/>
    <w:rsid w:val="0003180F"/>
    <w:rsid w:val="0003206A"/>
    <w:rsid w:val="0003250E"/>
    <w:rsid w:val="000328C0"/>
    <w:rsid w:val="00037087"/>
    <w:rsid w:val="00041FDE"/>
    <w:rsid w:val="000424B6"/>
    <w:rsid w:val="000426DF"/>
    <w:rsid w:val="000459AC"/>
    <w:rsid w:val="00045BE8"/>
    <w:rsid w:val="00045E9D"/>
    <w:rsid w:val="00050A7E"/>
    <w:rsid w:val="0005105A"/>
    <w:rsid w:val="0005377F"/>
    <w:rsid w:val="000544C6"/>
    <w:rsid w:val="0005540F"/>
    <w:rsid w:val="00055D96"/>
    <w:rsid w:val="000600FA"/>
    <w:rsid w:val="00060D15"/>
    <w:rsid w:val="0006172D"/>
    <w:rsid w:val="0006209B"/>
    <w:rsid w:val="000669A1"/>
    <w:rsid w:val="00067362"/>
    <w:rsid w:val="0007170A"/>
    <w:rsid w:val="000747A1"/>
    <w:rsid w:val="00074D92"/>
    <w:rsid w:val="000819B3"/>
    <w:rsid w:val="000835D2"/>
    <w:rsid w:val="00086C9D"/>
    <w:rsid w:val="000917AD"/>
    <w:rsid w:val="000920F7"/>
    <w:rsid w:val="000940BD"/>
    <w:rsid w:val="00094AB5"/>
    <w:rsid w:val="0009727C"/>
    <w:rsid w:val="000A0293"/>
    <w:rsid w:val="000A07B0"/>
    <w:rsid w:val="000A14DA"/>
    <w:rsid w:val="000A7673"/>
    <w:rsid w:val="000B1987"/>
    <w:rsid w:val="000B2156"/>
    <w:rsid w:val="000B50B2"/>
    <w:rsid w:val="000B740F"/>
    <w:rsid w:val="000C04D6"/>
    <w:rsid w:val="000C0765"/>
    <w:rsid w:val="000C183F"/>
    <w:rsid w:val="000C1E96"/>
    <w:rsid w:val="000C4668"/>
    <w:rsid w:val="000C7983"/>
    <w:rsid w:val="000D06A3"/>
    <w:rsid w:val="000D1763"/>
    <w:rsid w:val="000D382E"/>
    <w:rsid w:val="000D5AB3"/>
    <w:rsid w:val="000D720D"/>
    <w:rsid w:val="000E146C"/>
    <w:rsid w:val="000E260B"/>
    <w:rsid w:val="000E262F"/>
    <w:rsid w:val="000E3111"/>
    <w:rsid w:val="000F0892"/>
    <w:rsid w:val="000F25E2"/>
    <w:rsid w:val="000F2DB6"/>
    <w:rsid w:val="000F302B"/>
    <w:rsid w:val="000F4BF7"/>
    <w:rsid w:val="000F6C0F"/>
    <w:rsid w:val="000F782B"/>
    <w:rsid w:val="000F7EFD"/>
    <w:rsid w:val="00101201"/>
    <w:rsid w:val="00102175"/>
    <w:rsid w:val="001032CE"/>
    <w:rsid w:val="001053BF"/>
    <w:rsid w:val="00105D68"/>
    <w:rsid w:val="00105F4E"/>
    <w:rsid w:val="00110A95"/>
    <w:rsid w:val="00113883"/>
    <w:rsid w:val="00114761"/>
    <w:rsid w:val="00114B05"/>
    <w:rsid w:val="001172B7"/>
    <w:rsid w:val="00117528"/>
    <w:rsid w:val="00122A21"/>
    <w:rsid w:val="001240BC"/>
    <w:rsid w:val="00125264"/>
    <w:rsid w:val="00125363"/>
    <w:rsid w:val="001254FB"/>
    <w:rsid w:val="00130B8E"/>
    <w:rsid w:val="00134581"/>
    <w:rsid w:val="001346CC"/>
    <w:rsid w:val="00134796"/>
    <w:rsid w:val="00144EDB"/>
    <w:rsid w:val="00144FA6"/>
    <w:rsid w:val="00152F69"/>
    <w:rsid w:val="00155560"/>
    <w:rsid w:val="00162966"/>
    <w:rsid w:val="0016389C"/>
    <w:rsid w:val="00167B09"/>
    <w:rsid w:val="001706D0"/>
    <w:rsid w:val="00170776"/>
    <w:rsid w:val="0017102E"/>
    <w:rsid w:val="001717A9"/>
    <w:rsid w:val="00171D84"/>
    <w:rsid w:val="00176031"/>
    <w:rsid w:val="00176848"/>
    <w:rsid w:val="0017748E"/>
    <w:rsid w:val="00183DE6"/>
    <w:rsid w:val="0018746E"/>
    <w:rsid w:val="00190591"/>
    <w:rsid w:val="00190BED"/>
    <w:rsid w:val="00193012"/>
    <w:rsid w:val="00193D49"/>
    <w:rsid w:val="0019703D"/>
    <w:rsid w:val="001A0669"/>
    <w:rsid w:val="001A50C4"/>
    <w:rsid w:val="001A6CC5"/>
    <w:rsid w:val="001B0DF9"/>
    <w:rsid w:val="001B22DD"/>
    <w:rsid w:val="001B601A"/>
    <w:rsid w:val="001B6679"/>
    <w:rsid w:val="001C06B4"/>
    <w:rsid w:val="001C0EED"/>
    <w:rsid w:val="001C10D5"/>
    <w:rsid w:val="001C1F8C"/>
    <w:rsid w:val="001C268A"/>
    <w:rsid w:val="001C4977"/>
    <w:rsid w:val="001C5313"/>
    <w:rsid w:val="001C5448"/>
    <w:rsid w:val="001D0319"/>
    <w:rsid w:val="001D069E"/>
    <w:rsid w:val="001D1572"/>
    <w:rsid w:val="001D4FED"/>
    <w:rsid w:val="001D58AD"/>
    <w:rsid w:val="001D6DB1"/>
    <w:rsid w:val="001D6DBD"/>
    <w:rsid w:val="001E01C3"/>
    <w:rsid w:val="001E02EE"/>
    <w:rsid w:val="001E03FD"/>
    <w:rsid w:val="001E4F29"/>
    <w:rsid w:val="001E537A"/>
    <w:rsid w:val="001E5A27"/>
    <w:rsid w:val="001E5F45"/>
    <w:rsid w:val="001E6090"/>
    <w:rsid w:val="001E6CFC"/>
    <w:rsid w:val="001E7D3C"/>
    <w:rsid w:val="001F123B"/>
    <w:rsid w:val="001F3540"/>
    <w:rsid w:val="001F5146"/>
    <w:rsid w:val="00200247"/>
    <w:rsid w:val="00200782"/>
    <w:rsid w:val="002009A0"/>
    <w:rsid w:val="00201FED"/>
    <w:rsid w:val="00202477"/>
    <w:rsid w:val="00203836"/>
    <w:rsid w:val="00203A53"/>
    <w:rsid w:val="002066E6"/>
    <w:rsid w:val="0021157C"/>
    <w:rsid w:val="00211CAF"/>
    <w:rsid w:val="00213EC7"/>
    <w:rsid w:val="0021427F"/>
    <w:rsid w:val="0021575F"/>
    <w:rsid w:val="00223477"/>
    <w:rsid w:val="00224D2D"/>
    <w:rsid w:val="0022596A"/>
    <w:rsid w:val="002307BF"/>
    <w:rsid w:val="00230BAF"/>
    <w:rsid w:val="00231951"/>
    <w:rsid w:val="002327A7"/>
    <w:rsid w:val="00234854"/>
    <w:rsid w:val="00235FAF"/>
    <w:rsid w:val="00242051"/>
    <w:rsid w:val="0024471D"/>
    <w:rsid w:val="00250031"/>
    <w:rsid w:val="00250263"/>
    <w:rsid w:val="00250807"/>
    <w:rsid w:val="00250DC1"/>
    <w:rsid w:val="00251ECA"/>
    <w:rsid w:val="00252A8E"/>
    <w:rsid w:val="00257CFB"/>
    <w:rsid w:val="002627A9"/>
    <w:rsid w:val="00265C30"/>
    <w:rsid w:val="00270081"/>
    <w:rsid w:val="0027289C"/>
    <w:rsid w:val="00274A93"/>
    <w:rsid w:val="00274DE9"/>
    <w:rsid w:val="002755F5"/>
    <w:rsid w:val="002759A6"/>
    <w:rsid w:val="00277399"/>
    <w:rsid w:val="00277D44"/>
    <w:rsid w:val="00277D9E"/>
    <w:rsid w:val="00280A92"/>
    <w:rsid w:val="002817D8"/>
    <w:rsid w:val="0028521E"/>
    <w:rsid w:val="0028752C"/>
    <w:rsid w:val="002879E9"/>
    <w:rsid w:val="00291598"/>
    <w:rsid w:val="00295476"/>
    <w:rsid w:val="00296E1D"/>
    <w:rsid w:val="00297B4A"/>
    <w:rsid w:val="002A0155"/>
    <w:rsid w:val="002A1A09"/>
    <w:rsid w:val="002A1DDD"/>
    <w:rsid w:val="002A3F6A"/>
    <w:rsid w:val="002B182A"/>
    <w:rsid w:val="002B2F08"/>
    <w:rsid w:val="002B4D6A"/>
    <w:rsid w:val="002B4F44"/>
    <w:rsid w:val="002B7357"/>
    <w:rsid w:val="002B78E8"/>
    <w:rsid w:val="002B7E23"/>
    <w:rsid w:val="002C20E5"/>
    <w:rsid w:val="002C65C4"/>
    <w:rsid w:val="002C687F"/>
    <w:rsid w:val="002D139A"/>
    <w:rsid w:val="002D2C19"/>
    <w:rsid w:val="002D3851"/>
    <w:rsid w:val="002D3E4F"/>
    <w:rsid w:val="002D4CCF"/>
    <w:rsid w:val="002D5276"/>
    <w:rsid w:val="002D53DB"/>
    <w:rsid w:val="002D7983"/>
    <w:rsid w:val="002E58FC"/>
    <w:rsid w:val="002E6ED8"/>
    <w:rsid w:val="002E7ABD"/>
    <w:rsid w:val="002F1DB3"/>
    <w:rsid w:val="002F2504"/>
    <w:rsid w:val="002F2527"/>
    <w:rsid w:val="00303FB4"/>
    <w:rsid w:val="0031012F"/>
    <w:rsid w:val="00310625"/>
    <w:rsid w:val="0031070C"/>
    <w:rsid w:val="00315C99"/>
    <w:rsid w:val="00315D6C"/>
    <w:rsid w:val="00315E94"/>
    <w:rsid w:val="00316052"/>
    <w:rsid w:val="0031754E"/>
    <w:rsid w:val="00320445"/>
    <w:rsid w:val="0032175C"/>
    <w:rsid w:val="00321CC2"/>
    <w:rsid w:val="00321D62"/>
    <w:rsid w:val="00323A1A"/>
    <w:rsid w:val="00324FFC"/>
    <w:rsid w:val="003271B3"/>
    <w:rsid w:val="00327477"/>
    <w:rsid w:val="00327F63"/>
    <w:rsid w:val="00333B8A"/>
    <w:rsid w:val="00334B98"/>
    <w:rsid w:val="00336A9D"/>
    <w:rsid w:val="00343941"/>
    <w:rsid w:val="00343DF3"/>
    <w:rsid w:val="00344D20"/>
    <w:rsid w:val="0034788B"/>
    <w:rsid w:val="00350AFA"/>
    <w:rsid w:val="00353393"/>
    <w:rsid w:val="003547A1"/>
    <w:rsid w:val="003551C0"/>
    <w:rsid w:val="00355740"/>
    <w:rsid w:val="00356331"/>
    <w:rsid w:val="00357B58"/>
    <w:rsid w:val="003672AD"/>
    <w:rsid w:val="00367A47"/>
    <w:rsid w:val="003701FB"/>
    <w:rsid w:val="00370B63"/>
    <w:rsid w:val="00371802"/>
    <w:rsid w:val="003723F1"/>
    <w:rsid w:val="00372DB8"/>
    <w:rsid w:val="003734CE"/>
    <w:rsid w:val="0037516A"/>
    <w:rsid w:val="0037554D"/>
    <w:rsid w:val="00376B9B"/>
    <w:rsid w:val="00380B6C"/>
    <w:rsid w:val="00381B0D"/>
    <w:rsid w:val="00382435"/>
    <w:rsid w:val="003826D4"/>
    <w:rsid w:val="00387DBA"/>
    <w:rsid w:val="00391E4F"/>
    <w:rsid w:val="003924F0"/>
    <w:rsid w:val="003927E3"/>
    <w:rsid w:val="00392A08"/>
    <w:rsid w:val="00393FE0"/>
    <w:rsid w:val="00395526"/>
    <w:rsid w:val="003A2FA2"/>
    <w:rsid w:val="003A3E49"/>
    <w:rsid w:val="003A70E0"/>
    <w:rsid w:val="003A72F2"/>
    <w:rsid w:val="003A7464"/>
    <w:rsid w:val="003B07B9"/>
    <w:rsid w:val="003B437E"/>
    <w:rsid w:val="003B4E5F"/>
    <w:rsid w:val="003C1001"/>
    <w:rsid w:val="003C403D"/>
    <w:rsid w:val="003C644D"/>
    <w:rsid w:val="003D2698"/>
    <w:rsid w:val="003D35BB"/>
    <w:rsid w:val="003D3CEE"/>
    <w:rsid w:val="003D7953"/>
    <w:rsid w:val="003E1780"/>
    <w:rsid w:val="003E18BF"/>
    <w:rsid w:val="003E2F9E"/>
    <w:rsid w:val="003E3E68"/>
    <w:rsid w:val="003E4787"/>
    <w:rsid w:val="003E6154"/>
    <w:rsid w:val="003E67C6"/>
    <w:rsid w:val="003E6AC1"/>
    <w:rsid w:val="003F14DB"/>
    <w:rsid w:val="003F1531"/>
    <w:rsid w:val="003F1D2E"/>
    <w:rsid w:val="003F2768"/>
    <w:rsid w:val="003F37F4"/>
    <w:rsid w:val="003F496E"/>
    <w:rsid w:val="003F649C"/>
    <w:rsid w:val="003F7EBF"/>
    <w:rsid w:val="00402C66"/>
    <w:rsid w:val="00404AAF"/>
    <w:rsid w:val="004059F9"/>
    <w:rsid w:val="00405B6B"/>
    <w:rsid w:val="00406A32"/>
    <w:rsid w:val="00406CB1"/>
    <w:rsid w:val="00407EED"/>
    <w:rsid w:val="0041045F"/>
    <w:rsid w:val="00411C6B"/>
    <w:rsid w:val="00416F97"/>
    <w:rsid w:val="004174BF"/>
    <w:rsid w:val="00421B94"/>
    <w:rsid w:val="00424685"/>
    <w:rsid w:val="00424D90"/>
    <w:rsid w:val="004255A6"/>
    <w:rsid w:val="0042741F"/>
    <w:rsid w:val="00427664"/>
    <w:rsid w:val="004279DB"/>
    <w:rsid w:val="004309F1"/>
    <w:rsid w:val="004345CD"/>
    <w:rsid w:val="00434E5D"/>
    <w:rsid w:val="00437404"/>
    <w:rsid w:val="004404CA"/>
    <w:rsid w:val="00440D36"/>
    <w:rsid w:val="004421A6"/>
    <w:rsid w:val="00442C48"/>
    <w:rsid w:val="00443959"/>
    <w:rsid w:val="00444C75"/>
    <w:rsid w:val="00444D84"/>
    <w:rsid w:val="00446A8A"/>
    <w:rsid w:val="00447B94"/>
    <w:rsid w:val="004504CC"/>
    <w:rsid w:val="0045405C"/>
    <w:rsid w:val="0045453E"/>
    <w:rsid w:val="004556F0"/>
    <w:rsid w:val="004561E1"/>
    <w:rsid w:val="004564F1"/>
    <w:rsid w:val="00456C45"/>
    <w:rsid w:val="0045762F"/>
    <w:rsid w:val="004601C9"/>
    <w:rsid w:val="004618CB"/>
    <w:rsid w:val="00463400"/>
    <w:rsid w:val="00470C68"/>
    <w:rsid w:val="00471544"/>
    <w:rsid w:val="004716CF"/>
    <w:rsid w:val="0047180E"/>
    <w:rsid w:val="00471A46"/>
    <w:rsid w:val="0047233A"/>
    <w:rsid w:val="00472F44"/>
    <w:rsid w:val="0047370E"/>
    <w:rsid w:val="004769EC"/>
    <w:rsid w:val="00480399"/>
    <w:rsid w:val="004810E6"/>
    <w:rsid w:val="004827EA"/>
    <w:rsid w:val="0048537F"/>
    <w:rsid w:val="00492ED9"/>
    <w:rsid w:val="00495300"/>
    <w:rsid w:val="004A0817"/>
    <w:rsid w:val="004A3490"/>
    <w:rsid w:val="004A68B3"/>
    <w:rsid w:val="004A6BF6"/>
    <w:rsid w:val="004B4648"/>
    <w:rsid w:val="004B59A9"/>
    <w:rsid w:val="004B61F4"/>
    <w:rsid w:val="004B769A"/>
    <w:rsid w:val="004C0479"/>
    <w:rsid w:val="004C16BE"/>
    <w:rsid w:val="004C321B"/>
    <w:rsid w:val="004C47D3"/>
    <w:rsid w:val="004D75AB"/>
    <w:rsid w:val="004E0063"/>
    <w:rsid w:val="004E6B42"/>
    <w:rsid w:val="004E709C"/>
    <w:rsid w:val="004E7EA4"/>
    <w:rsid w:val="004F04CD"/>
    <w:rsid w:val="004F06CE"/>
    <w:rsid w:val="004F1141"/>
    <w:rsid w:val="004F625B"/>
    <w:rsid w:val="005004FF"/>
    <w:rsid w:val="005020BF"/>
    <w:rsid w:val="00503755"/>
    <w:rsid w:val="00503DE0"/>
    <w:rsid w:val="0050582A"/>
    <w:rsid w:val="00505B43"/>
    <w:rsid w:val="00506921"/>
    <w:rsid w:val="00507757"/>
    <w:rsid w:val="005126B8"/>
    <w:rsid w:val="00513B14"/>
    <w:rsid w:val="005146BE"/>
    <w:rsid w:val="0051562F"/>
    <w:rsid w:val="00520B17"/>
    <w:rsid w:val="00520C82"/>
    <w:rsid w:val="005227E7"/>
    <w:rsid w:val="00526011"/>
    <w:rsid w:val="0052721C"/>
    <w:rsid w:val="005325B2"/>
    <w:rsid w:val="005332AE"/>
    <w:rsid w:val="0053384E"/>
    <w:rsid w:val="005338BE"/>
    <w:rsid w:val="00535853"/>
    <w:rsid w:val="005370D0"/>
    <w:rsid w:val="005404F3"/>
    <w:rsid w:val="00542014"/>
    <w:rsid w:val="005427D3"/>
    <w:rsid w:val="00546BAD"/>
    <w:rsid w:val="00547B14"/>
    <w:rsid w:val="0055110D"/>
    <w:rsid w:val="00552753"/>
    <w:rsid w:val="00552B6F"/>
    <w:rsid w:val="00556D34"/>
    <w:rsid w:val="00556EEE"/>
    <w:rsid w:val="00563A75"/>
    <w:rsid w:val="00563D3A"/>
    <w:rsid w:val="0056442F"/>
    <w:rsid w:val="00567B83"/>
    <w:rsid w:val="00567CA8"/>
    <w:rsid w:val="00570185"/>
    <w:rsid w:val="00571433"/>
    <w:rsid w:val="00576E00"/>
    <w:rsid w:val="00576E3A"/>
    <w:rsid w:val="00582866"/>
    <w:rsid w:val="00583ECB"/>
    <w:rsid w:val="005845E4"/>
    <w:rsid w:val="00585A12"/>
    <w:rsid w:val="0058760B"/>
    <w:rsid w:val="00591674"/>
    <w:rsid w:val="00595765"/>
    <w:rsid w:val="00597CC1"/>
    <w:rsid w:val="005A11D5"/>
    <w:rsid w:val="005A3114"/>
    <w:rsid w:val="005A3AC5"/>
    <w:rsid w:val="005A53CF"/>
    <w:rsid w:val="005A5BBE"/>
    <w:rsid w:val="005B0A0F"/>
    <w:rsid w:val="005B1417"/>
    <w:rsid w:val="005B1ED2"/>
    <w:rsid w:val="005B305A"/>
    <w:rsid w:val="005B4736"/>
    <w:rsid w:val="005B6F73"/>
    <w:rsid w:val="005B75EF"/>
    <w:rsid w:val="005B77B2"/>
    <w:rsid w:val="005C0A9A"/>
    <w:rsid w:val="005C2394"/>
    <w:rsid w:val="005C6627"/>
    <w:rsid w:val="005D0E59"/>
    <w:rsid w:val="005D22D3"/>
    <w:rsid w:val="005D29A7"/>
    <w:rsid w:val="005D690A"/>
    <w:rsid w:val="005D7F71"/>
    <w:rsid w:val="005E2478"/>
    <w:rsid w:val="005E29F2"/>
    <w:rsid w:val="005E3311"/>
    <w:rsid w:val="005E5DE0"/>
    <w:rsid w:val="005F186D"/>
    <w:rsid w:val="005F2F6F"/>
    <w:rsid w:val="005F70E2"/>
    <w:rsid w:val="006001BF"/>
    <w:rsid w:val="006006F3"/>
    <w:rsid w:val="006029B4"/>
    <w:rsid w:val="006041A1"/>
    <w:rsid w:val="006046EA"/>
    <w:rsid w:val="00604880"/>
    <w:rsid w:val="00604A25"/>
    <w:rsid w:val="006050F0"/>
    <w:rsid w:val="0060560B"/>
    <w:rsid w:val="00605E76"/>
    <w:rsid w:val="00611239"/>
    <w:rsid w:val="0061272E"/>
    <w:rsid w:val="0061311B"/>
    <w:rsid w:val="00620DD9"/>
    <w:rsid w:val="006210E0"/>
    <w:rsid w:val="00622746"/>
    <w:rsid w:val="00622D46"/>
    <w:rsid w:val="00624C2F"/>
    <w:rsid w:val="00624D46"/>
    <w:rsid w:val="00631AB6"/>
    <w:rsid w:val="0063449F"/>
    <w:rsid w:val="00635076"/>
    <w:rsid w:val="0064107E"/>
    <w:rsid w:val="006414CE"/>
    <w:rsid w:val="00644F30"/>
    <w:rsid w:val="006477B8"/>
    <w:rsid w:val="0065238A"/>
    <w:rsid w:val="00653033"/>
    <w:rsid w:val="0066039D"/>
    <w:rsid w:val="00663E9C"/>
    <w:rsid w:val="00667812"/>
    <w:rsid w:val="00667C83"/>
    <w:rsid w:val="006713A0"/>
    <w:rsid w:val="006734EC"/>
    <w:rsid w:val="006746BE"/>
    <w:rsid w:val="006769F6"/>
    <w:rsid w:val="006770AD"/>
    <w:rsid w:val="00677888"/>
    <w:rsid w:val="006806E1"/>
    <w:rsid w:val="00681639"/>
    <w:rsid w:val="00681A9E"/>
    <w:rsid w:val="00681D0C"/>
    <w:rsid w:val="0068646D"/>
    <w:rsid w:val="00686B5A"/>
    <w:rsid w:val="006879D7"/>
    <w:rsid w:val="00687D87"/>
    <w:rsid w:val="00690473"/>
    <w:rsid w:val="00691D9A"/>
    <w:rsid w:val="006951F3"/>
    <w:rsid w:val="0069585E"/>
    <w:rsid w:val="006A279E"/>
    <w:rsid w:val="006A313B"/>
    <w:rsid w:val="006A345C"/>
    <w:rsid w:val="006A5FCA"/>
    <w:rsid w:val="006A71B2"/>
    <w:rsid w:val="006A747F"/>
    <w:rsid w:val="006B1979"/>
    <w:rsid w:val="006B228D"/>
    <w:rsid w:val="006B4736"/>
    <w:rsid w:val="006B518A"/>
    <w:rsid w:val="006B5CF9"/>
    <w:rsid w:val="006B6082"/>
    <w:rsid w:val="006B7080"/>
    <w:rsid w:val="006C7519"/>
    <w:rsid w:val="006D005C"/>
    <w:rsid w:val="006D417F"/>
    <w:rsid w:val="006D45C8"/>
    <w:rsid w:val="006D6E71"/>
    <w:rsid w:val="006D7A76"/>
    <w:rsid w:val="006E1ABD"/>
    <w:rsid w:val="006E2653"/>
    <w:rsid w:val="006E4B37"/>
    <w:rsid w:val="006E630A"/>
    <w:rsid w:val="006E664E"/>
    <w:rsid w:val="006E74D4"/>
    <w:rsid w:val="006F2417"/>
    <w:rsid w:val="006F2919"/>
    <w:rsid w:val="006F2AE4"/>
    <w:rsid w:val="006F4EDB"/>
    <w:rsid w:val="006F5C62"/>
    <w:rsid w:val="006F7F01"/>
    <w:rsid w:val="007040DB"/>
    <w:rsid w:val="00704639"/>
    <w:rsid w:val="00715FD7"/>
    <w:rsid w:val="00716FBE"/>
    <w:rsid w:val="0072006F"/>
    <w:rsid w:val="007205CE"/>
    <w:rsid w:val="00720EAD"/>
    <w:rsid w:val="007220AE"/>
    <w:rsid w:val="00723A3A"/>
    <w:rsid w:val="00723CB6"/>
    <w:rsid w:val="007302F2"/>
    <w:rsid w:val="00740044"/>
    <w:rsid w:val="0074231C"/>
    <w:rsid w:val="0075308D"/>
    <w:rsid w:val="007575E1"/>
    <w:rsid w:val="00761A09"/>
    <w:rsid w:val="00763961"/>
    <w:rsid w:val="00763A75"/>
    <w:rsid w:val="00764CE1"/>
    <w:rsid w:val="0076760D"/>
    <w:rsid w:val="007677F2"/>
    <w:rsid w:val="00767A13"/>
    <w:rsid w:val="0077108A"/>
    <w:rsid w:val="007725B1"/>
    <w:rsid w:val="0077337C"/>
    <w:rsid w:val="0077368C"/>
    <w:rsid w:val="007808C2"/>
    <w:rsid w:val="00783318"/>
    <w:rsid w:val="00783D4E"/>
    <w:rsid w:val="00791CAF"/>
    <w:rsid w:val="00795426"/>
    <w:rsid w:val="0079601D"/>
    <w:rsid w:val="00797801"/>
    <w:rsid w:val="007A2105"/>
    <w:rsid w:val="007A3515"/>
    <w:rsid w:val="007A3E40"/>
    <w:rsid w:val="007A521E"/>
    <w:rsid w:val="007A6143"/>
    <w:rsid w:val="007A62B5"/>
    <w:rsid w:val="007A7EE6"/>
    <w:rsid w:val="007B0336"/>
    <w:rsid w:val="007B04C7"/>
    <w:rsid w:val="007B3599"/>
    <w:rsid w:val="007B3A07"/>
    <w:rsid w:val="007B3A4E"/>
    <w:rsid w:val="007B524C"/>
    <w:rsid w:val="007B5361"/>
    <w:rsid w:val="007B53CB"/>
    <w:rsid w:val="007B715D"/>
    <w:rsid w:val="007C491A"/>
    <w:rsid w:val="007C5196"/>
    <w:rsid w:val="007C6A56"/>
    <w:rsid w:val="007C7327"/>
    <w:rsid w:val="007D30AC"/>
    <w:rsid w:val="007D4A37"/>
    <w:rsid w:val="007E0E7C"/>
    <w:rsid w:val="007E118D"/>
    <w:rsid w:val="007E2A12"/>
    <w:rsid w:val="007E57BD"/>
    <w:rsid w:val="007E6D5B"/>
    <w:rsid w:val="007F1D25"/>
    <w:rsid w:val="007F5087"/>
    <w:rsid w:val="007F7013"/>
    <w:rsid w:val="007F7349"/>
    <w:rsid w:val="00801BFF"/>
    <w:rsid w:val="0080389D"/>
    <w:rsid w:val="00803B99"/>
    <w:rsid w:val="008043E1"/>
    <w:rsid w:val="00804400"/>
    <w:rsid w:val="008050A7"/>
    <w:rsid w:val="008101E1"/>
    <w:rsid w:val="00811667"/>
    <w:rsid w:val="008122BC"/>
    <w:rsid w:val="00813484"/>
    <w:rsid w:val="00815024"/>
    <w:rsid w:val="008158C3"/>
    <w:rsid w:val="00816361"/>
    <w:rsid w:val="00817ACE"/>
    <w:rsid w:val="00817EC8"/>
    <w:rsid w:val="008209A6"/>
    <w:rsid w:val="008213F2"/>
    <w:rsid w:val="008279CD"/>
    <w:rsid w:val="008354C3"/>
    <w:rsid w:val="00835D98"/>
    <w:rsid w:val="00841FD2"/>
    <w:rsid w:val="00843B49"/>
    <w:rsid w:val="0085018E"/>
    <w:rsid w:val="00850382"/>
    <w:rsid w:val="00853057"/>
    <w:rsid w:val="00853563"/>
    <w:rsid w:val="008536C2"/>
    <w:rsid w:val="008567B7"/>
    <w:rsid w:val="00857E91"/>
    <w:rsid w:val="008665D8"/>
    <w:rsid w:val="00866CCD"/>
    <w:rsid w:val="008715C6"/>
    <w:rsid w:val="008734BC"/>
    <w:rsid w:val="008740B1"/>
    <w:rsid w:val="008741A5"/>
    <w:rsid w:val="00875994"/>
    <w:rsid w:val="00875EC9"/>
    <w:rsid w:val="008766F9"/>
    <w:rsid w:val="00877742"/>
    <w:rsid w:val="00885FEA"/>
    <w:rsid w:val="00886194"/>
    <w:rsid w:val="00887579"/>
    <w:rsid w:val="00887EC3"/>
    <w:rsid w:val="008906DA"/>
    <w:rsid w:val="00890E20"/>
    <w:rsid w:val="00891FCC"/>
    <w:rsid w:val="00893E27"/>
    <w:rsid w:val="0089512E"/>
    <w:rsid w:val="00895878"/>
    <w:rsid w:val="008A0FED"/>
    <w:rsid w:val="008A1ED5"/>
    <w:rsid w:val="008A5FFF"/>
    <w:rsid w:val="008B1C3D"/>
    <w:rsid w:val="008B2637"/>
    <w:rsid w:val="008B47FA"/>
    <w:rsid w:val="008B54B5"/>
    <w:rsid w:val="008B6677"/>
    <w:rsid w:val="008C05CC"/>
    <w:rsid w:val="008C16C2"/>
    <w:rsid w:val="008C18E9"/>
    <w:rsid w:val="008C2CEB"/>
    <w:rsid w:val="008C3C9E"/>
    <w:rsid w:val="008C3DF1"/>
    <w:rsid w:val="008C7300"/>
    <w:rsid w:val="008C7F1F"/>
    <w:rsid w:val="008D23FA"/>
    <w:rsid w:val="008D2F17"/>
    <w:rsid w:val="008D44DA"/>
    <w:rsid w:val="008D5800"/>
    <w:rsid w:val="008D6701"/>
    <w:rsid w:val="008D699C"/>
    <w:rsid w:val="008D7BB6"/>
    <w:rsid w:val="008E20B0"/>
    <w:rsid w:val="008E3070"/>
    <w:rsid w:val="008E7553"/>
    <w:rsid w:val="008E7BF4"/>
    <w:rsid w:val="008F155C"/>
    <w:rsid w:val="008F21AA"/>
    <w:rsid w:val="008F3A14"/>
    <w:rsid w:val="008F5D57"/>
    <w:rsid w:val="008F61BC"/>
    <w:rsid w:val="008F7999"/>
    <w:rsid w:val="00901A0E"/>
    <w:rsid w:val="00904446"/>
    <w:rsid w:val="0090481D"/>
    <w:rsid w:val="00905657"/>
    <w:rsid w:val="009070BC"/>
    <w:rsid w:val="00910857"/>
    <w:rsid w:val="00911A77"/>
    <w:rsid w:val="0091284A"/>
    <w:rsid w:val="0091368E"/>
    <w:rsid w:val="009158E1"/>
    <w:rsid w:val="0092026A"/>
    <w:rsid w:val="009202D0"/>
    <w:rsid w:val="00920FBF"/>
    <w:rsid w:val="0092258D"/>
    <w:rsid w:val="00923C9D"/>
    <w:rsid w:val="009244E9"/>
    <w:rsid w:val="00926089"/>
    <w:rsid w:val="00926A13"/>
    <w:rsid w:val="00927909"/>
    <w:rsid w:val="00931427"/>
    <w:rsid w:val="00931BAD"/>
    <w:rsid w:val="00931E3D"/>
    <w:rsid w:val="009321D4"/>
    <w:rsid w:val="00935351"/>
    <w:rsid w:val="009355AD"/>
    <w:rsid w:val="00941D43"/>
    <w:rsid w:val="009466FD"/>
    <w:rsid w:val="009471C5"/>
    <w:rsid w:val="009479ED"/>
    <w:rsid w:val="0095008F"/>
    <w:rsid w:val="0095362D"/>
    <w:rsid w:val="00955CB9"/>
    <w:rsid w:val="009573CE"/>
    <w:rsid w:val="00957A9B"/>
    <w:rsid w:val="00960B35"/>
    <w:rsid w:val="00960DA8"/>
    <w:rsid w:val="0096339C"/>
    <w:rsid w:val="00963770"/>
    <w:rsid w:val="00964A7C"/>
    <w:rsid w:val="009654ED"/>
    <w:rsid w:val="00966C90"/>
    <w:rsid w:val="00970577"/>
    <w:rsid w:val="00972668"/>
    <w:rsid w:val="00975107"/>
    <w:rsid w:val="009757DD"/>
    <w:rsid w:val="00975C5E"/>
    <w:rsid w:val="00982B38"/>
    <w:rsid w:val="00986354"/>
    <w:rsid w:val="00993673"/>
    <w:rsid w:val="00993956"/>
    <w:rsid w:val="00993C67"/>
    <w:rsid w:val="0099419F"/>
    <w:rsid w:val="00996A71"/>
    <w:rsid w:val="00996C97"/>
    <w:rsid w:val="00996D14"/>
    <w:rsid w:val="00997614"/>
    <w:rsid w:val="009A15F6"/>
    <w:rsid w:val="009A2EA7"/>
    <w:rsid w:val="009B5672"/>
    <w:rsid w:val="009B5B14"/>
    <w:rsid w:val="009B6601"/>
    <w:rsid w:val="009C4A57"/>
    <w:rsid w:val="009D1B6F"/>
    <w:rsid w:val="009D41EE"/>
    <w:rsid w:val="009D6D60"/>
    <w:rsid w:val="009E2769"/>
    <w:rsid w:val="009E372F"/>
    <w:rsid w:val="009E5C99"/>
    <w:rsid w:val="009E5F33"/>
    <w:rsid w:val="009E78BD"/>
    <w:rsid w:val="009E7AFE"/>
    <w:rsid w:val="009F211C"/>
    <w:rsid w:val="009F6EC3"/>
    <w:rsid w:val="009F7FB4"/>
    <w:rsid w:val="00A00FBC"/>
    <w:rsid w:val="00A02076"/>
    <w:rsid w:val="00A03102"/>
    <w:rsid w:val="00A03BA0"/>
    <w:rsid w:val="00A063CB"/>
    <w:rsid w:val="00A0783E"/>
    <w:rsid w:val="00A07D8B"/>
    <w:rsid w:val="00A1109E"/>
    <w:rsid w:val="00A11FF3"/>
    <w:rsid w:val="00A1463E"/>
    <w:rsid w:val="00A16B6B"/>
    <w:rsid w:val="00A16C92"/>
    <w:rsid w:val="00A17C2F"/>
    <w:rsid w:val="00A204DD"/>
    <w:rsid w:val="00A20824"/>
    <w:rsid w:val="00A20887"/>
    <w:rsid w:val="00A20E1E"/>
    <w:rsid w:val="00A20FE7"/>
    <w:rsid w:val="00A2274F"/>
    <w:rsid w:val="00A229DB"/>
    <w:rsid w:val="00A22F2E"/>
    <w:rsid w:val="00A2600C"/>
    <w:rsid w:val="00A279E4"/>
    <w:rsid w:val="00A30E42"/>
    <w:rsid w:val="00A315AD"/>
    <w:rsid w:val="00A32A8B"/>
    <w:rsid w:val="00A33EDC"/>
    <w:rsid w:val="00A34376"/>
    <w:rsid w:val="00A352F5"/>
    <w:rsid w:val="00A40C5E"/>
    <w:rsid w:val="00A421B5"/>
    <w:rsid w:val="00A4315D"/>
    <w:rsid w:val="00A434F4"/>
    <w:rsid w:val="00A4446C"/>
    <w:rsid w:val="00A50888"/>
    <w:rsid w:val="00A51256"/>
    <w:rsid w:val="00A5196B"/>
    <w:rsid w:val="00A51D97"/>
    <w:rsid w:val="00A51EF3"/>
    <w:rsid w:val="00A5323C"/>
    <w:rsid w:val="00A55198"/>
    <w:rsid w:val="00A55CF4"/>
    <w:rsid w:val="00A61D7E"/>
    <w:rsid w:val="00A65266"/>
    <w:rsid w:val="00A652AB"/>
    <w:rsid w:val="00A66E09"/>
    <w:rsid w:val="00A70167"/>
    <w:rsid w:val="00A71388"/>
    <w:rsid w:val="00A7508F"/>
    <w:rsid w:val="00A77E55"/>
    <w:rsid w:val="00A81441"/>
    <w:rsid w:val="00A84B9D"/>
    <w:rsid w:val="00A84DCC"/>
    <w:rsid w:val="00A85232"/>
    <w:rsid w:val="00A86038"/>
    <w:rsid w:val="00A876A2"/>
    <w:rsid w:val="00A87B5A"/>
    <w:rsid w:val="00A90D9E"/>
    <w:rsid w:val="00A91490"/>
    <w:rsid w:val="00A96930"/>
    <w:rsid w:val="00A97482"/>
    <w:rsid w:val="00AA0CBB"/>
    <w:rsid w:val="00AA1F35"/>
    <w:rsid w:val="00AA27E0"/>
    <w:rsid w:val="00AA356D"/>
    <w:rsid w:val="00AA3804"/>
    <w:rsid w:val="00AA4F86"/>
    <w:rsid w:val="00AA51D0"/>
    <w:rsid w:val="00AA5777"/>
    <w:rsid w:val="00AA6E51"/>
    <w:rsid w:val="00AA7F1C"/>
    <w:rsid w:val="00AB2071"/>
    <w:rsid w:val="00AB2ED8"/>
    <w:rsid w:val="00AC2FC2"/>
    <w:rsid w:val="00AC31BB"/>
    <w:rsid w:val="00AC347C"/>
    <w:rsid w:val="00AC42A9"/>
    <w:rsid w:val="00AC49FC"/>
    <w:rsid w:val="00AC59C4"/>
    <w:rsid w:val="00AC768B"/>
    <w:rsid w:val="00AD2589"/>
    <w:rsid w:val="00AD2F13"/>
    <w:rsid w:val="00AD4678"/>
    <w:rsid w:val="00AD686D"/>
    <w:rsid w:val="00AD6DF3"/>
    <w:rsid w:val="00AE2A22"/>
    <w:rsid w:val="00AE451F"/>
    <w:rsid w:val="00AE6456"/>
    <w:rsid w:val="00AF013C"/>
    <w:rsid w:val="00AF66A0"/>
    <w:rsid w:val="00AF7E73"/>
    <w:rsid w:val="00B00A7F"/>
    <w:rsid w:val="00B01F37"/>
    <w:rsid w:val="00B105CB"/>
    <w:rsid w:val="00B10EC9"/>
    <w:rsid w:val="00B13BC6"/>
    <w:rsid w:val="00B14335"/>
    <w:rsid w:val="00B152C6"/>
    <w:rsid w:val="00B2049C"/>
    <w:rsid w:val="00B20A4B"/>
    <w:rsid w:val="00B2192E"/>
    <w:rsid w:val="00B25004"/>
    <w:rsid w:val="00B2512E"/>
    <w:rsid w:val="00B30BAA"/>
    <w:rsid w:val="00B33108"/>
    <w:rsid w:val="00B333A9"/>
    <w:rsid w:val="00B33F85"/>
    <w:rsid w:val="00B349CC"/>
    <w:rsid w:val="00B34A6D"/>
    <w:rsid w:val="00B358CF"/>
    <w:rsid w:val="00B35E97"/>
    <w:rsid w:val="00B37436"/>
    <w:rsid w:val="00B40286"/>
    <w:rsid w:val="00B4383C"/>
    <w:rsid w:val="00B43CBD"/>
    <w:rsid w:val="00B43D47"/>
    <w:rsid w:val="00B46B0E"/>
    <w:rsid w:val="00B52C64"/>
    <w:rsid w:val="00B5492D"/>
    <w:rsid w:val="00B5604B"/>
    <w:rsid w:val="00B568C5"/>
    <w:rsid w:val="00B57CC6"/>
    <w:rsid w:val="00B60097"/>
    <w:rsid w:val="00B60906"/>
    <w:rsid w:val="00B71BB6"/>
    <w:rsid w:val="00B72145"/>
    <w:rsid w:val="00B721CF"/>
    <w:rsid w:val="00B771CF"/>
    <w:rsid w:val="00B7738F"/>
    <w:rsid w:val="00B80B30"/>
    <w:rsid w:val="00B81854"/>
    <w:rsid w:val="00B83D78"/>
    <w:rsid w:val="00B84A7A"/>
    <w:rsid w:val="00B853EB"/>
    <w:rsid w:val="00B94159"/>
    <w:rsid w:val="00B974A6"/>
    <w:rsid w:val="00BA0698"/>
    <w:rsid w:val="00BA1CD0"/>
    <w:rsid w:val="00BA3992"/>
    <w:rsid w:val="00BA3F3C"/>
    <w:rsid w:val="00BA46F3"/>
    <w:rsid w:val="00BA5EEB"/>
    <w:rsid w:val="00BB20EA"/>
    <w:rsid w:val="00BB472A"/>
    <w:rsid w:val="00BB4B01"/>
    <w:rsid w:val="00BB4D79"/>
    <w:rsid w:val="00BB5EC6"/>
    <w:rsid w:val="00BB60BE"/>
    <w:rsid w:val="00BC385D"/>
    <w:rsid w:val="00BD0137"/>
    <w:rsid w:val="00BD0C75"/>
    <w:rsid w:val="00BD15AF"/>
    <w:rsid w:val="00BD4DC3"/>
    <w:rsid w:val="00BD65E0"/>
    <w:rsid w:val="00BD68BF"/>
    <w:rsid w:val="00BD73BD"/>
    <w:rsid w:val="00BE2AFB"/>
    <w:rsid w:val="00BE2D69"/>
    <w:rsid w:val="00BE535A"/>
    <w:rsid w:val="00BE6B6B"/>
    <w:rsid w:val="00BE6F88"/>
    <w:rsid w:val="00BF1747"/>
    <w:rsid w:val="00BF18CC"/>
    <w:rsid w:val="00BF1AA4"/>
    <w:rsid w:val="00BF2D8F"/>
    <w:rsid w:val="00BF347D"/>
    <w:rsid w:val="00BF3C9E"/>
    <w:rsid w:val="00BF6C5B"/>
    <w:rsid w:val="00BF7602"/>
    <w:rsid w:val="00BF78C6"/>
    <w:rsid w:val="00C02DC5"/>
    <w:rsid w:val="00C06A32"/>
    <w:rsid w:val="00C06A6D"/>
    <w:rsid w:val="00C07B3B"/>
    <w:rsid w:val="00C07DFF"/>
    <w:rsid w:val="00C16F75"/>
    <w:rsid w:val="00C17C8C"/>
    <w:rsid w:val="00C22AE9"/>
    <w:rsid w:val="00C24CA6"/>
    <w:rsid w:val="00C26130"/>
    <w:rsid w:val="00C27655"/>
    <w:rsid w:val="00C278BF"/>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2F78"/>
    <w:rsid w:val="00C44CBA"/>
    <w:rsid w:val="00C4556F"/>
    <w:rsid w:val="00C46718"/>
    <w:rsid w:val="00C50B8E"/>
    <w:rsid w:val="00C51FD7"/>
    <w:rsid w:val="00C52401"/>
    <w:rsid w:val="00C54728"/>
    <w:rsid w:val="00C567E3"/>
    <w:rsid w:val="00C60975"/>
    <w:rsid w:val="00C61456"/>
    <w:rsid w:val="00C61689"/>
    <w:rsid w:val="00C66B2E"/>
    <w:rsid w:val="00C6750B"/>
    <w:rsid w:val="00C71C5A"/>
    <w:rsid w:val="00C73686"/>
    <w:rsid w:val="00C74E01"/>
    <w:rsid w:val="00C802ED"/>
    <w:rsid w:val="00C80B90"/>
    <w:rsid w:val="00C83009"/>
    <w:rsid w:val="00C85194"/>
    <w:rsid w:val="00C94FBA"/>
    <w:rsid w:val="00C9508C"/>
    <w:rsid w:val="00C95C0A"/>
    <w:rsid w:val="00C95C63"/>
    <w:rsid w:val="00CA114D"/>
    <w:rsid w:val="00CA121D"/>
    <w:rsid w:val="00CA250C"/>
    <w:rsid w:val="00CA61A1"/>
    <w:rsid w:val="00CB25B6"/>
    <w:rsid w:val="00CB27ED"/>
    <w:rsid w:val="00CB3B8C"/>
    <w:rsid w:val="00CB5974"/>
    <w:rsid w:val="00CB6E87"/>
    <w:rsid w:val="00CC0C80"/>
    <w:rsid w:val="00CC16A4"/>
    <w:rsid w:val="00CC1CF0"/>
    <w:rsid w:val="00CC292E"/>
    <w:rsid w:val="00CC2BA4"/>
    <w:rsid w:val="00CC44F5"/>
    <w:rsid w:val="00CC722E"/>
    <w:rsid w:val="00CD21BC"/>
    <w:rsid w:val="00CD3F5E"/>
    <w:rsid w:val="00CE064D"/>
    <w:rsid w:val="00CE2053"/>
    <w:rsid w:val="00CE332F"/>
    <w:rsid w:val="00CE4A68"/>
    <w:rsid w:val="00CE5334"/>
    <w:rsid w:val="00CE5FC4"/>
    <w:rsid w:val="00CE677B"/>
    <w:rsid w:val="00CF0DEC"/>
    <w:rsid w:val="00CF17B8"/>
    <w:rsid w:val="00CF19D4"/>
    <w:rsid w:val="00CF2301"/>
    <w:rsid w:val="00CF2D7E"/>
    <w:rsid w:val="00CF552D"/>
    <w:rsid w:val="00CF7A46"/>
    <w:rsid w:val="00D0035F"/>
    <w:rsid w:val="00D00730"/>
    <w:rsid w:val="00D02852"/>
    <w:rsid w:val="00D03126"/>
    <w:rsid w:val="00D0590B"/>
    <w:rsid w:val="00D05AF8"/>
    <w:rsid w:val="00D107F0"/>
    <w:rsid w:val="00D1094C"/>
    <w:rsid w:val="00D10FE2"/>
    <w:rsid w:val="00D1278F"/>
    <w:rsid w:val="00D13669"/>
    <w:rsid w:val="00D142EF"/>
    <w:rsid w:val="00D1580E"/>
    <w:rsid w:val="00D17D18"/>
    <w:rsid w:val="00D2040B"/>
    <w:rsid w:val="00D206D0"/>
    <w:rsid w:val="00D22D90"/>
    <w:rsid w:val="00D22DAC"/>
    <w:rsid w:val="00D2361E"/>
    <w:rsid w:val="00D23957"/>
    <w:rsid w:val="00D23AD6"/>
    <w:rsid w:val="00D24B8A"/>
    <w:rsid w:val="00D25198"/>
    <w:rsid w:val="00D30BFE"/>
    <w:rsid w:val="00D315D0"/>
    <w:rsid w:val="00D33294"/>
    <w:rsid w:val="00D351C4"/>
    <w:rsid w:val="00D3533B"/>
    <w:rsid w:val="00D361D3"/>
    <w:rsid w:val="00D377F8"/>
    <w:rsid w:val="00D411C3"/>
    <w:rsid w:val="00D431FD"/>
    <w:rsid w:val="00D46B05"/>
    <w:rsid w:val="00D47E9E"/>
    <w:rsid w:val="00D5209B"/>
    <w:rsid w:val="00D56265"/>
    <w:rsid w:val="00D576FF"/>
    <w:rsid w:val="00D6045A"/>
    <w:rsid w:val="00D61691"/>
    <w:rsid w:val="00D62C4F"/>
    <w:rsid w:val="00D63343"/>
    <w:rsid w:val="00D63ECD"/>
    <w:rsid w:val="00D65DD9"/>
    <w:rsid w:val="00D74C6A"/>
    <w:rsid w:val="00D75A36"/>
    <w:rsid w:val="00D7704E"/>
    <w:rsid w:val="00D81FD7"/>
    <w:rsid w:val="00D82A41"/>
    <w:rsid w:val="00D82AE6"/>
    <w:rsid w:val="00D843C7"/>
    <w:rsid w:val="00D9018F"/>
    <w:rsid w:val="00D9045A"/>
    <w:rsid w:val="00D925D6"/>
    <w:rsid w:val="00D93B70"/>
    <w:rsid w:val="00D95058"/>
    <w:rsid w:val="00DA1654"/>
    <w:rsid w:val="00DA2CB7"/>
    <w:rsid w:val="00DA60E8"/>
    <w:rsid w:val="00DB06A0"/>
    <w:rsid w:val="00DB41FA"/>
    <w:rsid w:val="00DC0535"/>
    <w:rsid w:val="00DC325B"/>
    <w:rsid w:val="00DC37F9"/>
    <w:rsid w:val="00DC6D04"/>
    <w:rsid w:val="00DC7412"/>
    <w:rsid w:val="00DD09CF"/>
    <w:rsid w:val="00DD0C55"/>
    <w:rsid w:val="00DD1C3C"/>
    <w:rsid w:val="00DD265C"/>
    <w:rsid w:val="00DD4535"/>
    <w:rsid w:val="00DD54FD"/>
    <w:rsid w:val="00DD5A99"/>
    <w:rsid w:val="00DE1685"/>
    <w:rsid w:val="00DE1D68"/>
    <w:rsid w:val="00DE49AB"/>
    <w:rsid w:val="00DF2FFA"/>
    <w:rsid w:val="00DF3A36"/>
    <w:rsid w:val="00DF631A"/>
    <w:rsid w:val="00DF7404"/>
    <w:rsid w:val="00DF7579"/>
    <w:rsid w:val="00DF7FF3"/>
    <w:rsid w:val="00E00493"/>
    <w:rsid w:val="00E00822"/>
    <w:rsid w:val="00E009D1"/>
    <w:rsid w:val="00E02271"/>
    <w:rsid w:val="00E02789"/>
    <w:rsid w:val="00E02946"/>
    <w:rsid w:val="00E1137D"/>
    <w:rsid w:val="00E11997"/>
    <w:rsid w:val="00E11D3B"/>
    <w:rsid w:val="00E1596E"/>
    <w:rsid w:val="00E17110"/>
    <w:rsid w:val="00E20B1A"/>
    <w:rsid w:val="00E20C2C"/>
    <w:rsid w:val="00E20C4A"/>
    <w:rsid w:val="00E22BCF"/>
    <w:rsid w:val="00E23ECA"/>
    <w:rsid w:val="00E323B1"/>
    <w:rsid w:val="00E43DB1"/>
    <w:rsid w:val="00E43EAC"/>
    <w:rsid w:val="00E447CE"/>
    <w:rsid w:val="00E4603E"/>
    <w:rsid w:val="00E4742F"/>
    <w:rsid w:val="00E503EE"/>
    <w:rsid w:val="00E50459"/>
    <w:rsid w:val="00E53C53"/>
    <w:rsid w:val="00E56323"/>
    <w:rsid w:val="00E576D1"/>
    <w:rsid w:val="00E61483"/>
    <w:rsid w:val="00E61D47"/>
    <w:rsid w:val="00E6257F"/>
    <w:rsid w:val="00E63929"/>
    <w:rsid w:val="00E64ECF"/>
    <w:rsid w:val="00E70628"/>
    <w:rsid w:val="00E73DE3"/>
    <w:rsid w:val="00E75722"/>
    <w:rsid w:val="00E77846"/>
    <w:rsid w:val="00E80D15"/>
    <w:rsid w:val="00E839CE"/>
    <w:rsid w:val="00E86491"/>
    <w:rsid w:val="00E8793B"/>
    <w:rsid w:val="00E87B30"/>
    <w:rsid w:val="00E91A88"/>
    <w:rsid w:val="00E91DDE"/>
    <w:rsid w:val="00E931D2"/>
    <w:rsid w:val="00E931F1"/>
    <w:rsid w:val="00E945FF"/>
    <w:rsid w:val="00E95609"/>
    <w:rsid w:val="00E96D97"/>
    <w:rsid w:val="00E970B9"/>
    <w:rsid w:val="00E974B3"/>
    <w:rsid w:val="00EA6A77"/>
    <w:rsid w:val="00EB1FC3"/>
    <w:rsid w:val="00EB2B39"/>
    <w:rsid w:val="00EB5252"/>
    <w:rsid w:val="00EB561F"/>
    <w:rsid w:val="00EB5E9E"/>
    <w:rsid w:val="00EB7224"/>
    <w:rsid w:val="00EB74F0"/>
    <w:rsid w:val="00EB7C7B"/>
    <w:rsid w:val="00EC07E7"/>
    <w:rsid w:val="00EC0B73"/>
    <w:rsid w:val="00EC4E7E"/>
    <w:rsid w:val="00EC55B0"/>
    <w:rsid w:val="00EC5797"/>
    <w:rsid w:val="00EC5FD5"/>
    <w:rsid w:val="00EC7D5E"/>
    <w:rsid w:val="00ED15CF"/>
    <w:rsid w:val="00ED2C5A"/>
    <w:rsid w:val="00ED4E1D"/>
    <w:rsid w:val="00ED7A7A"/>
    <w:rsid w:val="00EE32BF"/>
    <w:rsid w:val="00EE5792"/>
    <w:rsid w:val="00EF14BE"/>
    <w:rsid w:val="00EF2058"/>
    <w:rsid w:val="00EF28B0"/>
    <w:rsid w:val="00EF3BC0"/>
    <w:rsid w:val="00EF45D7"/>
    <w:rsid w:val="00EF5137"/>
    <w:rsid w:val="00EF67AC"/>
    <w:rsid w:val="00EF6ED4"/>
    <w:rsid w:val="00F012A3"/>
    <w:rsid w:val="00F03F60"/>
    <w:rsid w:val="00F06D74"/>
    <w:rsid w:val="00F070FF"/>
    <w:rsid w:val="00F10897"/>
    <w:rsid w:val="00F15934"/>
    <w:rsid w:val="00F15985"/>
    <w:rsid w:val="00F15C32"/>
    <w:rsid w:val="00F17232"/>
    <w:rsid w:val="00F2027B"/>
    <w:rsid w:val="00F21226"/>
    <w:rsid w:val="00F21439"/>
    <w:rsid w:val="00F22B28"/>
    <w:rsid w:val="00F22B76"/>
    <w:rsid w:val="00F261C1"/>
    <w:rsid w:val="00F27D00"/>
    <w:rsid w:val="00F30537"/>
    <w:rsid w:val="00F31E58"/>
    <w:rsid w:val="00F33E29"/>
    <w:rsid w:val="00F34F33"/>
    <w:rsid w:val="00F3597F"/>
    <w:rsid w:val="00F3774D"/>
    <w:rsid w:val="00F3799E"/>
    <w:rsid w:val="00F419C0"/>
    <w:rsid w:val="00F43253"/>
    <w:rsid w:val="00F43448"/>
    <w:rsid w:val="00F45D55"/>
    <w:rsid w:val="00F46A86"/>
    <w:rsid w:val="00F47C0E"/>
    <w:rsid w:val="00F5039F"/>
    <w:rsid w:val="00F50CC4"/>
    <w:rsid w:val="00F51491"/>
    <w:rsid w:val="00F56FE9"/>
    <w:rsid w:val="00F57DA1"/>
    <w:rsid w:val="00F608A9"/>
    <w:rsid w:val="00F60D9A"/>
    <w:rsid w:val="00F62175"/>
    <w:rsid w:val="00F649E3"/>
    <w:rsid w:val="00F65800"/>
    <w:rsid w:val="00F6654B"/>
    <w:rsid w:val="00F67E1C"/>
    <w:rsid w:val="00F7045B"/>
    <w:rsid w:val="00F7425F"/>
    <w:rsid w:val="00F748BC"/>
    <w:rsid w:val="00F755EE"/>
    <w:rsid w:val="00F767EB"/>
    <w:rsid w:val="00F76FB5"/>
    <w:rsid w:val="00F771A9"/>
    <w:rsid w:val="00F77C74"/>
    <w:rsid w:val="00F77CCD"/>
    <w:rsid w:val="00F809A3"/>
    <w:rsid w:val="00F80FAA"/>
    <w:rsid w:val="00F84198"/>
    <w:rsid w:val="00F85553"/>
    <w:rsid w:val="00F86CCB"/>
    <w:rsid w:val="00F92B8A"/>
    <w:rsid w:val="00F93FBA"/>
    <w:rsid w:val="00F94644"/>
    <w:rsid w:val="00FA04C8"/>
    <w:rsid w:val="00FA27F9"/>
    <w:rsid w:val="00FA4250"/>
    <w:rsid w:val="00FB1FB4"/>
    <w:rsid w:val="00FB202C"/>
    <w:rsid w:val="00FB4172"/>
    <w:rsid w:val="00FB5037"/>
    <w:rsid w:val="00FB73DB"/>
    <w:rsid w:val="00FC5083"/>
    <w:rsid w:val="00FD0170"/>
    <w:rsid w:val="00FD0E35"/>
    <w:rsid w:val="00FD355E"/>
    <w:rsid w:val="00FD3D0D"/>
    <w:rsid w:val="00FD4302"/>
    <w:rsid w:val="00FD5CED"/>
    <w:rsid w:val="00FD7476"/>
    <w:rsid w:val="00FE28B3"/>
    <w:rsid w:val="00FE5DD2"/>
    <w:rsid w:val="00FF3B9C"/>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A3F63"/>
  <w15:docId w15:val="{24A27BBE-163C-457F-A0A8-F1B918A6D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98"/>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qFormat/>
    <w:rsid w:val="00F2027B"/>
    <w:pPr>
      <w:keepNext/>
      <w:spacing w:before="240" w:after="60"/>
      <w:outlineLvl w:val="2"/>
    </w:pPr>
    <w:rPr>
      <w:rFonts w:ascii="Arial" w:eastAsia="MS Mincho" w:hAnsi="Arial" w:cs="Arial"/>
      <w:b/>
      <w:bCs/>
      <w:sz w:val="26"/>
      <w:szCs w:val="26"/>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rsid w:val="00F2027B"/>
    <w:rPr>
      <w:rFonts w:ascii="Arial" w:eastAsia="MS Mincho" w:hAnsi="Arial" w:cs="Arial"/>
      <w:b/>
      <w:bCs/>
      <w:sz w:val="26"/>
      <w:szCs w:val="26"/>
      <w:lang w:eastAsia="ja-JP"/>
    </w:rPr>
  </w:style>
  <w:style w:type="paragraph" w:styleId="TOC2">
    <w:name w:val="toc 2"/>
    <w:basedOn w:val="Normal"/>
    <w:next w:val="Normal"/>
    <w:autoRedefine/>
    <w:uiPriority w:val="39"/>
    <w:rsid w:val="00F2027B"/>
    <w:pPr>
      <w:ind w:left="240"/>
    </w:pPr>
    <w:rPr>
      <w:rFonts w:ascii="Times New Roman" w:eastAsia="MS Mincho" w:hAnsi="Times New Roman"/>
      <w:sz w:val="24"/>
      <w:szCs w:val="24"/>
      <w:lang w:eastAsia="ja-JP"/>
    </w:rPr>
  </w:style>
  <w:style w:type="paragraph" w:styleId="TOC3">
    <w:name w:val="toc 3"/>
    <w:basedOn w:val="Normal"/>
    <w:next w:val="Normal"/>
    <w:autoRedefine/>
    <w:uiPriority w:val="39"/>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 w:type="paragraph" w:styleId="TOCHeading">
    <w:name w:val="TOC Heading"/>
    <w:basedOn w:val="Heading1"/>
    <w:next w:val="Normal"/>
    <w:uiPriority w:val="39"/>
    <w:unhideWhenUsed/>
    <w:qFormat/>
    <w:rsid w:val="00C9508C"/>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paragraph" w:styleId="TOC1">
    <w:name w:val="toc 1"/>
    <w:basedOn w:val="Normal"/>
    <w:next w:val="Normal"/>
    <w:autoRedefine/>
    <w:uiPriority w:val="39"/>
    <w:unhideWhenUsed/>
    <w:rsid w:val="00C9508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0050">
      <w:bodyDiv w:val="1"/>
      <w:marLeft w:val="0"/>
      <w:marRight w:val="0"/>
      <w:marTop w:val="0"/>
      <w:marBottom w:val="0"/>
      <w:divBdr>
        <w:top w:val="none" w:sz="0" w:space="0" w:color="auto"/>
        <w:left w:val="none" w:sz="0" w:space="0" w:color="auto"/>
        <w:bottom w:val="none" w:sz="0" w:space="0" w:color="auto"/>
        <w:right w:val="none" w:sz="0" w:space="0" w:color="auto"/>
      </w:divBdr>
      <w:divsChild>
        <w:div w:id="1337656150">
          <w:marLeft w:val="0"/>
          <w:marRight w:val="0"/>
          <w:marTop w:val="0"/>
          <w:marBottom w:val="0"/>
          <w:divBdr>
            <w:top w:val="none" w:sz="0" w:space="0" w:color="auto"/>
            <w:left w:val="none" w:sz="0" w:space="0" w:color="auto"/>
            <w:bottom w:val="none" w:sz="0" w:space="0" w:color="auto"/>
            <w:right w:val="none" w:sz="0" w:space="0" w:color="auto"/>
          </w:divBdr>
          <w:divsChild>
            <w:div w:id="15633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7109">
      <w:bodyDiv w:val="1"/>
      <w:marLeft w:val="0"/>
      <w:marRight w:val="0"/>
      <w:marTop w:val="0"/>
      <w:marBottom w:val="0"/>
      <w:divBdr>
        <w:top w:val="none" w:sz="0" w:space="0" w:color="auto"/>
        <w:left w:val="none" w:sz="0" w:space="0" w:color="auto"/>
        <w:bottom w:val="none" w:sz="0" w:space="0" w:color="auto"/>
        <w:right w:val="none" w:sz="0" w:space="0" w:color="auto"/>
      </w:divBdr>
      <w:divsChild>
        <w:div w:id="1062602435">
          <w:marLeft w:val="0"/>
          <w:marRight w:val="0"/>
          <w:marTop w:val="0"/>
          <w:marBottom w:val="0"/>
          <w:divBdr>
            <w:top w:val="none" w:sz="0" w:space="0" w:color="auto"/>
            <w:left w:val="none" w:sz="0" w:space="0" w:color="auto"/>
            <w:bottom w:val="none" w:sz="0" w:space="0" w:color="auto"/>
            <w:right w:val="none" w:sz="0" w:space="0" w:color="auto"/>
          </w:divBdr>
          <w:divsChild>
            <w:div w:id="9981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60520">
      <w:bodyDiv w:val="1"/>
      <w:marLeft w:val="0"/>
      <w:marRight w:val="0"/>
      <w:marTop w:val="0"/>
      <w:marBottom w:val="0"/>
      <w:divBdr>
        <w:top w:val="none" w:sz="0" w:space="0" w:color="auto"/>
        <w:left w:val="none" w:sz="0" w:space="0" w:color="auto"/>
        <w:bottom w:val="none" w:sz="0" w:space="0" w:color="auto"/>
        <w:right w:val="none" w:sz="0" w:space="0" w:color="auto"/>
      </w:divBdr>
      <w:divsChild>
        <w:div w:id="724914152">
          <w:marLeft w:val="0"/>
          <w:marRight w:val="0"/>
          <w:marTop w:val="0"/>
          <w:marBottom w:val="0"/>
          <w:divBdr>
            <w:top w:val="none" w:sz="0" w:space="0" w:color="auto"/>
            <w:left w:val="none" w:sz="0" w:space="0" w:color="auto"/>
            <w:bottom w:val="none" w:sz="0" w:space="0" w:color="auto"/>
            <w:right w:val="none" w:sz="0" w:space="0" w:color="auto"/>
          </w:divBdr>
          <w:divsChild>
            <w:div w:id="91743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33980">
      <w:bodyDiv w:val="1"/>
      <w:marLeft w:val="0"/>
      <w:marRight w:val="0"/>
      <w:marTop w:val="0"/>
      <w:marBottom w:val="0"/>
      <w:divBdr>
        <w:top w:val="none" w:sz="0" w:space="0" w:color="auto"/>
        <w:left w:val="none" w:sz="0" w:space="0" w:color="auto"/>
        <w:bottom w:val="none" w:sz="0" w:space="0" w:color="auto"/>
        <w:right w:val="none" w:sz="0" w:space="0" w:color="auto"/>
      </w:divBdr>
    </w:div>
    <w:div w:id="983242165">
      <w:bodyDiv w:val="1"/>
      <w:marLeft w:val="0"/>
      <w:marRight w:val="0"/>
      <w:marTop w:val="0"/>
      <w:marBottom w:val="0"/>
      <w:divBdr>
        <w:top w:val="none" w:sz="0" w:space="0" w:color="auto"/>
        <w:left w:val="none" w:sz="0" w:space="0" w:color="auto"/>
        <w:bottom w:val="none" w:sz="0" w:space="0" w:color="auto"/>
        <w:right w:val="none" w:sz="0" w:space="0" w:color="auto"/>
      </w:divBdr>
      <w:divsChild>
        <w:div w:id="1538082352">
          <w:marLeft w:val="0"/>
          <w:marRight w:val="0"/>
          <w:marTop w:val="0"/>
          <w:marBottom w:val="0"/>
          <w:divBdr>
            <w:top w:val="none" w:sz="0" w:space="0" w:color="auto"/>
            <w:left w:val="none" w:sz="0" w:space="0" w:color="auto"/>
            <w:bottom w:val="none" w:sz="0" w:space="0" w:color="auto"/>
            <w:right w:val="none" w:sz="0" w:space="0" w:color="auto"/>
          </w:divBdr>
          <w:divsChild>
            <w:div w:id="4728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07124">
      <w:bodyDiv w:val="1"/>
      <w:marLeft w:val="0"/>
      <w:marRight w:val="0"/>
      <w:marTop w:val="0"/>
      <w:marBottom w:val="0"/>
      <w:divBdr>
        <w:top w:val="none" w:sz="0" w:space="0" w:color="auto"/>
        <w:left w:val="none" w:sz="0" w:space="0" w:color="auto"/>
        <w:bottom w:val="none" w:sz="0" w:space="0" w:color="auto"/>
        <w:right w:val="none" w:sz="0" w:space="0" w:color="auto"/>
      </w:divBdr>
      <w:divsChild>
        <w:div w:id="1625231880">
          <w:marLeft w:val="0"/>
          <w:marRight w:val="0"/>
          <w:marTop w:val="0"/>
          <w:marBottom w:val="0"/>
          <w:divBdr>
            <w:top w:val="none" w:sz="0" w:space="0" w:color="auto"/>
            <w:left w:val="none" w:sz="0" w:space="0" w:color="auto"/>
            <w:bottom w:val="none" w:sz="0" w:space="0" w:color="auto"/>
            <w:right w:val="none" w:sz="0" w:space="0" w:color="auto"/>
          </w:divBdr>
          <w:divsChild>
            <w:div w:id="17415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0083">
      <w:bodyDiv w:val="1"/>
      <w:marLeft w:val="0"/>
      <w:marRight w:val="0"/>
      <w:marTop w:val="0"/>
      <w:marBottom w:val="0"/>
      <w:divBdr>
        <w:top w:val="none" w:sz="0" w:space="0" w:color="auto"/>
        <w:left w:val="none" w:sz="0" w:space="0" w:color="auto"/>
        <w:bottom w:val="none" w:sz="0" w:space="0" w:color="auto"/>
        <w:right w:val="none" w:sz="0" w:space="0" w:color="auto"/>
      </w:divBdr>
      <w:divsChild>
        <w:div w:id="1888949025">
          <w:marLeft w:val="0"/>
          <w:marRight w:val="0"/>
          <w:marTop w:val="0"/>
          <w:marBottom w:val="0"/>
          <w:divBdr>
            <w:top w:val="none" w:sz="0" w:space="0" w:color="auto"/>
            <w:left w:val="none" w:sz="0" w:space="0" w:color="auto"/>
            <w:bottom w:val="none" w:sz="0" w:space="0" w:color="auto"/>
            <w:right w:val="none" w:sz="0" w:space="0" w:color="auto"/>
          </w:divBdr>
          <w:divsChild>
            <w:div w:id="44735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1824">
      <w:bodyDiv w:val="1"/>
      <w:marLeft w:val="0"/>
      <w:marRight w:val="0"/>
      <w:marTop w:val="0"/>
      <w:marBottom w:val="0"/>
      <w:divBdr>
        <w:top w:val="none" w:sz="0" w:space="0" w:color="auto"/>
        <w:left w:val="none" w:sz="0" w:space="0" w:color="auto"/>
        <w:bottom w:val="none" w:sz="0" w:space="0" w:color="auto"/>
        <w:right w:val="none" w:sz="0" w:space="0" w:color="auto"/>
      </w:divBdr>
      <w:divsChild>
        <w:div w:id="655381479">
          <w:marLeft w:val="0"/>
          <w:marRight w:val="0"/>
          <w:marTop w:val="0"/>
          <w:marBottom w:val="0"/>
          <w:divBdr>
            <w:top w:val="none" w:sz="0" w:space="0" w:color="auto"/>
            <w:left w:val="none" w:sz="0" w:space="0" w:color="auto"/>
            <w:bottom w:val="none" w:sz="0" w:space="0" w:color="auto"/>
            <w:right w:val="none" w:sz="0" w:space="0" w:color="auto"/>
          </w:divBdr>
          <w:divsChild>
            <w:div w:id="91123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78840">
      <w:bodyDiv w:val="1"/>
      <w:marLeft w:val="0"/>
      <w:marRight w:val="0"/>
      <w:marTop w:val="0"/>
      <w:marBottom w:val="0"/>
      <w:divBdr>
        <w:top w:val="none" w:sz="0" w:space="0" w:color="auto"/>
        <w:left w:val="none" w:sz="0" w:space="0" w:color="auto"/>
        <w:bottom w:val="none" w:sz="0" w:space="0" w:color="auto"/>
        <w:right w:val="none" w:sz="0" w:space="0" w:color="auto"/>
      </w:divBdr>
      <w:divsChild>
        <w:div w:id="2089618859">
          <w:marLeft w:val="0"/>
          <w:marRight w:val="0"/>
          <w:marTop w:val="0"/>
          <w:marBottom w:val="0"/>
          <w:divBdr>
            <w:top w:val="none" w:sz="0" w:space="0" w:color="auto"/>
            <w:left w:val="none" w:sz="0" w:space="0" w:color="auto"/>
            <w:bottom w:val="none" w:sz="0" w:space="0" w:color="auto"/>
            <w:right w:val="none" w:sz="0" w:space="0" w:color="auto"/>
          </w:divBdr>
          <w:divsChild>
            <w:div w:id="164430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4292A-E143-481C-A967-BC9D125AA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Template2.dotx - Shortcut.dotx</Template>
  <TotalTime>5165</TotalTime>
  <Pages>1</Pages>
  <Words>3660</Words>
  <Characters>20864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24476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 Chris (Mineral Resources, Clayton)</dc:creator>
  <cp:lastModifiedBy>Ryan, Chris (Mineral Resources, Clayton)</cp:lastModifiedBy>
  <cp:revision>30</cp:revision>
  <cp:lastPrinted>2025-09-03T02:47:00Z</cp:lastPrinted>
  <dcterms:created xsi:type="dcterms:W3CDTF">2025-02-19T00:59:00Z</dcterms:created>
  <dcterms:modified xsi:type="dcterms:W3CDTF">2025-09-03T02:47:00Z</dcterms:modified>
</cp:coreProperties>
</file>